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9BEAE" w14:textId="77777777" w:rsidR="008303C3" w:rsidRDefault="008303C3" w:rsidP="00513B1A">
      <w:pPr>
        <w:keepNext/>
        <w:keepLines/>
        <w:pBdr>
          <w:top w:val="nil"/>
          <w:left w:val="nil"/>
          <w:bottom w:val="nil"/>
          <w:right w:val="nil"/>
          <w:between w:val="nil"/>
        </w:pBdr>
        <w:spacing w:before="360" w:after="0"/>
        <w:ind w:left="-288"/>
        <w:rPr>
          <w:color w:val="404040"/>
          <w:sz w:val="60"/>
          <w:szCs w:val="60"/>
        </w:rPr>
      </w:pPr>
    </w:p>
    <w:p w14:paraId="7BA4F751" w14:textId="7E7D943B" w:rsidR="00787CCF" w:rsidRDefault="002724C1" w:rsidP="006F5CB2">
      <w:pPr>
        <w:keepNext/>
        <w:keepLines/>
        <w:pBdr>
          <w:top w:val="nil"/>
          <w:left w:val="nil"/>
          <w:bottom w:val="nil"/>
          <w:right w:val="nil"/>
          <w:between w:val="nil"/>
        </w:pBdr>
        <w:spacing w:before="360" w:after="0"/>
        <w:ind w:left="-288"/>
        <w:rPr>
          <w:color w:val="404040"/>
          <w:sz w:val="60"/>
          <w:szCs w:val="60"/>
        </w:rPr>
      </w:pPr>
      <w:r>
        <w:rPr>
          <w:noProof/>
          <w:color w:val="404040"/>
          <w:sz w:val="60"/>
          <w:szCs w:val="60"/>
        </w:rPr>
        <w:drawing>
          <wp:anchor distT="0" distB="0" distL="0" distR="0" simplePos="0" relativeHeight="251658240" behindDoc="1" locked="1" layoutInCell="1" hidden="0" allowOverlap="1" wp14:anchorId="7963B895" wp14:editId="01AD1555">
            <wp:simplePos x="0" y="0"/>
            <wp:positionH relativeFrom="margin">
              <wp:posOffset>-923290</wp:posOffset>
            </wp:positionH>
            <wp:positionV relativeFrom="margin">
              <wp:posOffset>-5627370</wp:posOffset>
            </wp:positionV>
            <wp:extent cx="7562215" cy="58591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62215" cy="5859145"/>
                    </a:xfrm>
                    <a:prstGeom prst="rect">
                      <a:avLst/>
                    </a:prstGeom>
                    <a:ln/>
                  </pic:spPr>
                </pic:pic>
              </a:graphicData>
            </a:graphic>
            <wp14:sizeRelH relativeFrom="margin">
              <wp14:pctWidth>0</wp14:pctWidth>
            </wp14:sizeRelH>
            <wp14:sizeRelV relativeFrom="margin">
              <wp14:pctHeight>0</wp14:pctHeight>
            </wp14:sizeRelV>
          </wp:anchor>
        </w:drawing>
      </w:r>
      <w:bookmarkStart w:id="0" w:name="_esu78myl1wy3" w:colFirst="0" w:colLast="0"/>
      <w:bookmarkStart w:id="1" w:name="_yejeo0q1qwtb" w:colFirst="0" w:colLast="0"/>
      <w:bookmarkStart w:id="2" w:name="_gjdgxs" w:colFirst="0" w:colLast="0"/>
      <w:bookmarkEnd w:id="0"/>
      <w:bookmarkEnd w:id="1"/>
      <w:bookmarkEnd w:id="2"/>
      <w:r w:rsidR="006F5CB2">
        <w:rPr>
          <w:color w:val="404040"/>
          <w:sz w:val="60"/>
          <w:szCs w:val="60"/>
        </w:rPr>
        <w:t xml:space="preserve">Community Insights </w:t>
      </w:r>
      <w:r w:rsidR="008D4AE5">
        <w:rPr>
          <w:color w:val="404040"/>
          <w:sz w:val="60"/>
          <w:szCs w:val="60"/>
        </w:rPr>
        <w:t>PowerApps</w:t>
      </w:r>
      <w:r w:rsidR="006F5CB2">
        <w:rPr>
          <w:color w:val="404040"/>
          <w:sz w:val="60"/>
          <w:szCs w:val="60"/>
        </w:rPr>
        <w:t xml:space="preserve"> Design Document</w:t>
      </w:r>
    </w:p>
    <w:p w14:paraId="02B0E407" w14:textId="0570A8EB" w:rsidR="00513B1A" w:rsidRDefault="008D6545" w:rsidP="00513B1A">
      <w:pPr>
        <w:keepNext/>
        <w:keepLines/>
        <w:pBdr>
          <w:top w:val="nil"/>
          <w:left w:val="nil"/>
          <w:bottom w:val="nil"/>
          <w:right w:val="nil"/>
          <w:between w:val="nil"/>
        </w:pBdr>
        <w:spacing w:after="240"/>
        <w:ind w:left="-288"/>
        <w:rPr>
          <w:color w:val="EB6E00"/>
          <w:sz w:val="36"/>
          <w:szCs w:val="36"/>
        </w:rPr>
      </w:pPr>
      <w:r>
        <w:rPr>
          <w:color w:val="EB6E00"/>
          <w:sz w:val="36"/>
          <w:szCs w:val="36"/>
        </w:rPr>
        <w:t>Community Insights</w:t>
      </w:r>
    </w:p>
    <w:p w14:paraId="57288EEC" w14:textId="77777777" w:rsidR="00513B1A" w:rsidRPr="008303C3" w:rsidRDefault="00513B1A" w:rsidP="008303C3">
      <w:pPr>
        <w:keepNext/>
        <w:keepLines/>
        <w:pBdr>
          <w:top w:val="nil"/>
          <w:left w:val="nil"/>
          <w:bottom w:val="nil"/>
          <w:right w:val="nil"/>
          <w:between w:val="nil"/>
        </w:pBdr>
        <w:ind w:left="-289"/>
        <w:rPr>
          <w:color w:val="EB6E00"/>
          <w:sz w:val="21"/>
          <w:szCs w:val="21"/>
        </w:rPr>
      </w:pPr>
    </w:p>
    <w:p w14:paraId="12DAF133" w14:textId="732BF791" w:rsidR="00513B1A" w:rsidRDefault="00513B1A" w:rsidP="00513B1A">
      <w:pPr>
        <w:pBdr>
          <w:top w:val="nil"/>
          <w:left w:val="nil"/>
          <w:bottom w:val="nil"/>
          <w:right w:val="nil"/>
          <w:between w:val="nil"/>
        </w:pBdr>
        <w:spacing w:line="320" w:lineRule="auto"/>
        <w:ind w:left="-288" w:right="3658"/>
        <w:rPr>
          <w:color w:val="002B62"/>
          <w:sz w:val="21"/>
          <w:szCs w:val="21"/>
        </w:rPr>
      </w:pPr>
      <w:bookmarkStart w:id="3" w:name="_30j0zll" w:colFirst="0" w:colLast="0"/>
      <w:bookmarkEnd w:id="3"/>
    </w:p>
    <w:p w14:paraId="7463F21D" w14:textId="77777777" w:rsidR="00787CCF" w:rsidRDefault="00787CCF">
      <w:pPr>
        <w:pBdr>
          <w:top w:val="nil"/>
          <w:left w:val="nil"/>
          <w:bottom w:val="nil"/>
          <w:right w:val="nil"/>
          <w:between w:val="nil"/>
        </w:pBdr>
        <w:spacing w:line="280" w:lineRule="auto"/>
        <w:rPr>
          <w:color w:val="002B62"/>
        </w:rPr>
        <w:sectPr w:rsidR="00787CCF" w:rsidSect="0065304F">
          <w:headerReference w:type="even" r:id="rId12"/>
          <w:headerReference w:type="default" r:id="rId13"/>
          <w:footerReference w:type="even" r:id="rId14"/>
          <w:footerReference w:type="default" r:id="rId15"/>
          <w:headerReference w:type="first" r:id="rId16"/>
          <w:footerReference w:type="first" r:id="rId17"/>
          <w:pgSz w:w="11900" w:h="16840"/>
          <w:pgMar w:top="9792" w:right="1440" w:bottom="1440" w:left="1440" w:header="456" w:footer="454" w:gutter="0"/>
          <w:pgNumType w:start="1"/>
          <w:cols w:space="720"/>
          <w:docGrid w:linePitch="272"/>
        </w:sectPr>
      </w:pPr>
    </w:p>
    <w:p w14:paraId="394C3267" w14:textId="77777777" w:rsidR="008B7444" w:rsidRDefault="008B7444" w:rsidP="008B7444">
      <w:pPr>
        <w:pBdr>
          <w:top w:val="nil"/>
          <w:left w:val="nil"/>
          <w:bottom w:val="nil"/>
          <w:right w:val="nil"/>
          <w:between w:val="nil"/>
        </w:pBdr>
        <w:spacing w:before="160"/>
        <w:rPr>
          <w:color w:val="384249"/>
          <w:sz w:val="24"/>
          <w:szCs w:val="24"/>
        </w:rPr>
      </w:pPr>
      <w:r>
        <w:rPr>
          <w:color w:val="384249"/>
          <w:sz w:val="24"/>
          <w:szCs w:val="24"/>
        </w:rPr>
        <w:lastRenderedPageBreak/>
        <w:t>Document Control</w:t>
      </w:r>
    </w:p>
    <w:tbl>
      <w:tblPr>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106"/>
        <w:gridCol w:w="2447"/>
        <w:gridCol w:w="1132"/>
        <w:gridCol w:w="1970"/>
        <w:gridCol w:w="2355"/>
      </w:tblGrid>
      <w:tr w:rsidR="008B7444" w14:paraId="7B6ABDEF" w14:textId="77777777" w:rsidTr="008B7444">
        <w:tc>
          <w:tcPr>
            <w:tcW w:w="1106" w:type="dxa"/>
            <w:tcBorders>
              <w:top w:val="nil"/>
              <w:left w:val="nil"/>
              <w:bottom w:val="nil"/>
              <w:right w:val="nil"/>
            </w:tcBorders>
            <w:shd w:val="clear" w:color="auto" w:fill="002B62"/>
          </w:tcPr>
          <w:p w14:paraId="3B367A9A" w14:textId="77777777" w:rsidR="008B7444" w:rsidRDefault="008B7444" w:rsidP="00A5690C">
            <w:pPr>
              <w:pBdr>
                <w:top w:val="nil"/>
                <w:left w:val="nil"/>
                <w:bottom w:val="nil"/>
                <w:right w:val="nil"/>
                <w:between w:val="nil"/>
              </w:pBdr>
              <w:spacing w:line="280" w:lineRule="auto"/>
            </w:pPr>
            <w:r>
              <w:t>Version</w:t>
            </w:r>
          </w:p>
        </w:tc>
        <w:tc>
          <w:tcPr>
            <w:tcW w:w="2447" w:type="dxa"/>
            <w:tcBorders>
              <w:top w:val="nil"/>
              <w:left w:val="nil"/>
              <w:bottom w:val="nil"/>
              <w:right w:val="nil"/>
            </w:tcBorders>
            <w:shd w:val="clear" w:color="auto" w:fill="002B62"/>
          </w:tcPr>
          <w:p w14:paraId="340A2FFA" w14:textId="77777777" w:rsidR="008B7444" w:rsidRDefault="008B7444" w:rsidP="00A5690C">
            <w:pPr>
              <w:pBdr>
                <w:top w:val="nil"/>
                <w:left w:val="nil"/>
                <w:bottom w:val="nil"/>
                <w:right w:val="nil"/>
                <w:between w:val="nil"/>
              </w:pBdr>
              <w:spacing w:line="280" w:lineRule="auto"/>
            </w:pPr>
            <w:r>
              <w:t>Description</w:t>
            </w:r>
          </w:p>
        </w:tc>
        <w:tc>
          <w:tcPr>
            <w:tcW w:w="1132" w:type="dxa"/>
            <w:tcBorders>
              <w:top w:val="nil"/>
              <w:left w:val="nil"/>
              <w:bottom w:val="nil"/>
              <w:right w:val="nil"/>
            </w:tcBorders>
            <w:shd w:val="clear" w:color="auto" w:fill="002B62"/>
          </w:tcPr>
          <w:p w14:paraId="05DF4EFC" w14:textId="77777777" w:rsidR="008B7444" w:rsidRDefault="008B7444" w:rsidP="00A5690C">
            <w:pPr>
              <w:pBdr>
                <w:top w:val="nil"/>
                <w:left w:val="nil"/>
                <w:bottom w:val="nil"/>
                <w:right w:val="nil"/>
                <w:between w:val="nil"/>
              </w:pBdr>
              <w:spacing w:line="280" w:lineRule="auto"/>
            </w:pPr>
            <w:r>
              <w:t>Release date</w:t>
            </w:r>
          </w:p>
        </w:tc>
        <w:tc>
          <w:tcPr>
            <w:tcW w:w="1970" w:type="dxa"/>
            <w:tcBorders>
              <w:top w:val="nil"/>
              <w:left w:val="nil"/>
              <w:bottom w:val="nil"/>
              <w:right w:val="nil"/>
            </w:tcBorders>
            <w:shd w:val="clear" w:color="auto" w:fill="002B62"/>
          </w:tcPr>
          <w:p w14:paraId="62E5BFC2" w14:textId="77777777" w:rsidR="008B7444" w:rsidRDefault="008B7444" w:rsidP="00A5690C">
            <w:pPr>
              <w:pBdr>
                <w:top w:val="nil"/>
                <w:left w:val="nil"/>
                <w:bottom w:val="nil"/>
                <w:right w:val="nil"/>
                <w:between w:val="nil"/>
              </w:pBdr>
              <w:spacing w:line="280" w:lineRule="auto"/>
            </w:pPr>
            <w:r>
              <w:t>Updated by</w:t>
            </w:r>
          </w:p>
        </w:tc>
        <w:tc>
          <w:tcPr>
            <w:tcW w:w="2355" w:type="dxa"/>
            <w:tcBorders>
              <w:top w:val="nil"/>
              <w:left w:val="nil"/>
              <w:bottom w:val="nil"/>
              <w:right w:val="nil"/>
            </w:tcBorders>
            <w:shd w:val="clear" w:color="auto" w:fill="002B62"/>
          </w:tcPr>
          <w:p w14:paraId="22FA67BF" w14:textId="77777777" w:rsidR="008B7444" w:rsidRDefault="008B7444" w:rsidP="00A5690C">
            <w:pPr>
              <w:pBdr>
                <w:top w:val="nil"/>
                <w:left w:val="nil"/>
                <w:bottom w:val="nil"/>
                <w:right w:val="nil"/>
                <w:between w:val="nil"/>
              </w:pBdr>
              <w:spacing w:line="280" w:lineRule="auto"/>
            </w:pPr>
            <w:r>
              <w:t>Reason for change</w:t>
            </w:r>
          </w:p>
        </w:tc>
      </w:tr>
      <w:tr w:rsidR="008B7444" w14:paraId="11969BC6" w14:textId="77777777" w:rsidTr="00A5690C">
        <w:tc>
          <w:tcPr>
            <w:tcW w:w="1106" w:type="dxa"/>
          </w:tcPr>
          <w:p w14:paraId="490578D4" w14:textId="41D79AF3" w:rsidR="008B7444" w:rsidRDefault="006F5CB2" w:rsidP="00A5690C">
            <w:pPr>
              <w:pBdr>
                <w:top w:val="nil"/>
                <w:left w:val="nil"/>
                <w:bottom w:val="nil"/>
                <w:right w:val="nil"/>
                <w:between w:val="nil"/>
              </w:pBdr>
              <w:spacing w:line="280" w:lineRule="auto"/>
            </w:pPr>
            <w:r>
              <w:t>0.1</w:t>
            </w:r>
          </w:p>
        </w:tc>
        <w:tc>
          <w:tcPr>
            <w:tcW w:w="2447" w:type="dxa"/>
          </w:tcPr>
          <w:p w14:paraId="71F9325B" w14:textId="0C132F99" w:rsidR="008B7444" w:rsidRDefault="006F5CB2" w:rsidP="00A5690C">
            <w:pPr>
              <w:pBdr>
                <w:top w:val="nil"/>
                <w:left w:val="nil"/>
                <w:bottom w:val="nil"/>
                <w:right w:val="nil"/>
                <w:between w:val="nil"/>
              </w:pBdr>
              <w:spacing w:line="280" w:lineRule="auto"/>
            </w:pPr>
            <w:r>
              <w:t>Initial Draft</w:t>
            </w:r>
          </w:p>
        </w:tc>
        <w:tc>
          <w:tcPr>
            <w:tcW w:w="1132" w:type="dxa"/>
          </w:tcPr>
          <w:p w14:paraId="000DC8FF" w14:textId="77777777" w:rsidR="008B7444" w:rsidRDefault="008B7444" w:rsidP="00A5690C">
            <w:pPr>
              <w:pBdr>
                <w:top w:val="nil"/>
                <w:left w:val="nil"/>
                <w:bottom w:val="nil"/>
                <w:right w:val="nil"/>
                <w:between w:val="nil"/>
              </w:pBdr>
              <w:spacing w:line="280" w:lineRule="auto"/>
            </w:pPr>
            <w:r>
              <w:t>xxx</w:t>
            </w:r>
          </w:p>
        </w:tc>
        <w:tc>
          <w:tcPr>
            <w:tcW w:w="1970" w:type="dxa"/>
          </w:tcPr>
          <w:p w14:paraId="2BE47C89" w14:textId="5BF718B0" w:rsidR="008B7444" w:rsidRDefault="006F5CB2" w:rsidP="00A5690C">
            <w:pPr>
              <w:pBdr>
                <w:top w:val="nil"/>
                <w:left w:val="nil"/>
                <w:bottom w:val="nil"/>
                <w:right w:val="nil"/>
                <w:between w:val="nil"/>
              </w:pBdr>
              <w:spacing w:line="280" w:lineRule="auto"/>
            </w:pPr>
            <w:r>
              <w:t>Adam Middleton</w:t>
            </w:r>
          </w:p>
        </w:tc>
        <w:tc>
          <w:tcPr>
            <w:tcW w:w="2355" w:type="dxa"/>
          </w:tcPr>
          <w:p w14:paraId="778A5973" w14:textId="04D1692E" w:rsidR="008B7444" w:rsidRDefault="006F5CB2" w:rsidP="00A5690C">
            <w:pPr>
              <w:pBdr>
                <w:top w:val="nil"/>
                <w:left w:val="nil"/>
                <w:bottom w:val="nil"/>
                <w:right w:val="nil"/>
                <w:between w:val="nil"/>
              </w:pBdr>
              <w:spacing w:line="280" w:lineRule="auto"/>
            </w:pPr>
            <w:r>
              <w:t>Document Creation</w:t>
            </w:r>
          </w:p>
        </w:tc>
      </w:tr>
      <w:tr w:rsidR="008B7444" w14:paraId="13CC79FC" w14:textId="77777777" w:rsidTr="00A5690C">
        <w:tc>
          <w:tcPr>
            <w:tcW w:w="1106" w:type="dxa"/>
          </w:tcPr>
          <w:p w14:paraId="59E2AC4E" w14:textId="77777777" w:rsidR="008B7444" w:rsidRDefault="008B7444" w:rsidP="00A5690C">
            <w:pPr>
              <w:pBdr>
                <w:top w:val="nil"/>
                <w:left w:val="nil"/>
                <w:bottom w:val="nil"/>
                <w:right w:val="nil"/>
                <w:between w:val="nil"/>
              </w:pBdr>
              <w:spacing w:line="280" w:lineRule="auto"/>
            </w:pPr>
          </w:p>
        </w:tc>
        <w:tc>
          <w:tcPr>
            <w:tcW w:w="2447" w:type="dxa"/>
          </w:tcPr>
          <w:p w14:paraId="67F92112" w14:textId="77777777" w:rsidR="008B7444" w:rsidRDefault="008B7444" w:rsidP="00A5690C">
            <w:pPr>
              <w:pBdr>
                <w:top w:val="nil"/>
                <w:left w:val="nil"/>
                <w:bottom w:val="nil"/>
                <w:right w:val="nil"/>
                <w:between w:val="nil"/>
              </w:pBdr>
              <w:spacing w:line="280" w:lineRule="auto"/>
            </w:pPr>
          </w:p>
        </w:tc>
        <w:tc>
          <w:tcPr>
            <w:tcW w:w="1132" w:type="dxa"/>
          </w:tcPr>
          <w:p w14:paraId="5B76AF97" w14:textId="77777777" w:rsidR="008B7444" w:rsidRDefault="008B7444" w:rsidP="00A5690C">
            <w:pPr>
              <w:pBdr>
                <w:top w:val="nil"/>
                <w:left w:val="nil"/>
                <w:bottom w:val="nil"/>
                <w:right w:val="nil"/>
                <w:between w:val="nil"/>
              </w:pBdr>
              <w:spacing w:line="280" w:lineRule="auto"/>
            </w:pPr>
          </w:p>
        </w:tc>
        <w:tc>
          <w:tcPr>
            <w:tcW w:w="1970" w:type="dxa"/>
          </w:tcPr>
          <w:p w14:paraId="733B1DF3" w14:textId="77777777" w:rsidR="008B7444" w:rsidRDefault="008B7444" w:rsidP="00A5690C">
            <w:pPr>
              <w:pBdr>
                <w:top w:val="nil"/>
                <w:left w:val="nil"/>
                <w:bottom w:val="nil"/>
                <w:right w:val="nil"/>
                <w:between w:val="nil"/>
              </w:pBdr>
              <w:spacing w:line="280" w:lineRule="auto"/>
            </w:pPr>
          </w:p>
        </w:tc>
        <w:tc>
          <w:tcPr>
            <w:tcW w:w="2355" w:type="dxa"/>
          </w:tcPr>
          <w:p w14:paraId="3DF8FB46" w14:textId="77777777" w:rsidR="008B7444" w:rsidRDefault="008B7444" w:rsidP="00A5690C">
            <w:pPr>
              <w:pBdr>
                <w:top w:val="nil"/>
                <w:left w:val="nil"/>
                <w:bottom w:val="nil"/>
                <w:right w:val="nil"/>
                <w:between w:val="nil"/>
              </w:pBdr>
              <w:spacing w:line="280" w:lineRule="auto"/>
            </w:pPr>
          </w:p>
        </w:tc>
      </w:tr>
    </w:tbl>
    <w:p w14:paraId="63B2E064" w14:textId="48E6D144" w:rsidR="00736F78" w:rsidRDefault="00736F78" w:rsidP="00736F78">
      <w:pPr>
        <w:pBdr>
          <w:top w:val="nil"/>
          <w:left w:val="nil"/>
          <w:bottom w:val="nil"/>
          <w:right w:val="nil"/>
          <w:between w:val="nil"/>
        </w:pBdr>
        <w:spacing w:before="160"/>
        <w:rPr>
          <w:color w:val="384249"/>
          <w:sz w:val="24"/>
          <w:szCs w:val="24"/>
        </w:rPr>
      </w:pPr>
      <w:bookmarkStart w:id="4" w:name="_1fob9te" w:colFirst="0" w:colLast="0"/>
      <w:bookmarkEnd w:id="4"/>
      <w:r>
        <w:rPr>
          <w:color w:val="384249"/>
          <w:sz w:val="24"/>
          <w:szCs w:val="24"/>
        </w:rPr>
        <w:t>Reference Documents</w:t>
      </w:r>
    </w:p>
    <w:tbl>
      <w:tblPr>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4505"/>
        <w:gridCol w:w="4505"/>
      </w:tblGrid>
      <w:tr w:rsidR="00736F78" w14:paraId="66544463" w14:textId="77777777" w:rsidTr="00A5690C">
        <w:tc>
          <w:tcPr>
            <w:tcW w:w="4505" w:type="dxa"/>
            <w:tcBorders>
              <w:top w:val="nil"/>
              <w:left w:val="nil"/>
              <w:bottom w:val="nil"/>
              <w:right w:val="nil"/>
            </w:tcBorders>
            <w:shd w:val="clear" w:color="auto" w:fill="002B62"/>
          </w:tcPr>
          <w:p w14:paraId="60575AA8" w14:textId="77777777" w:rsidR="00736F78" w:rsidRPr="008B7444" w:rsidRDefault="00736F78" w:rsidP="00A5690C">
            <w:pPr>
              <w:pBdr>
                <w:top w:val="nil"/>
                <w:left w:val="nil"/>
                <w:bottom w:val="nil"/>
                <w:right w:val="nil"/>
                <w:between w:val="nil"/>
              </w:pBdr>
              <w:spacing w:line="280" w:lineRule="auto"/>
              <w:rPr>
                <w:color w:val="FFFFFF" w:themeColor="background1"/>
              </w:rPr>
            </w:pPr>
            <w:r w:rsidRPr="008B7444">
              <w:rPr>
                <w:color w:val="FFFFFF" w:themeColor="background1"/>
              </w:rPr>
              <w:t>Name</w:t>
            </w:r>
          </w:p>
        </w:tc>
        <w:tc>
          <w:tcPr>
            <w:tcW w:w="4505" w:type="dxa"/>
            <w:tcBorders>
              <w:top w:val="nil"/>
              <w:left w:val="nil"/>
              <w:bottom w:val="nil"/>
              <w:right w:val="nil"/>
            </w:tcBorders>
            <w:shd w:val="clear" w:color="auto" w:fill="002B62"/>
          </w:tcPr>
          <w:p w14:paraId="123DC250" w14:textId="41CDE921" w:rsidR="00736F78" w:rsidRPr="008B7444" w:rsidRDefault="00582159" w:rsidP="00A5690C">
            <w:pPr>
              <w:pBdr>
                <w:top w:val="nil"/>
                <w:left w:val="nil"/>
                <w:bottom w:val="nil"/>
                <w:right w:val="nil"/>
                <w:between w:val="nil"/>
              </w:pBdr>
              <w:spacing w:line="280" w:lineRule="auto"/>
              <w:rPr>
                <w:color w:val="FFFFFF" w:themeColor="background1"/>
              </w:rPr>
            </w:pPr>
            <w:r>
              <w:rPr>
                <w:color w:val="FFFFFF" w:themeColor="background1"/>
              </w:rPr>
              <w:t>Description</w:t>
            </w:r>
          </w:p>
        </w:tc>
      </w:tr>
      <w:tr w:rsidR="00736F78" w14:paraId="10A3F641" w14:textId="77777777" w:rsidTr="00A5690C">
        <w:tc>
          <w:tcPr>
            <w:tcW w:w="4505" w:type="dxa"/>
          </w:tcPr>
          <w:p w14:paraId="49D07530" w14:textId="654184E3" w:rsidR="00736F78" w:rsidRDefault="00582159" w:rsidP="00A5690C">
            <w:pPr>
              <w:pBdr>
                <w:top w:val="nil"/>
                <w:left w:val="nil"/>
                <w:bottom w:val="nil"/>
                <w:right w:val="nil"/>
                <w:between w:val="nil"/>
              </w:pBdr>
              <w:spacing w:line="280" w:lineRule="auto"/>
            </w:pPr>
            <w:r>
              <w:t xml:space="preserve">Insights – </w:t>
            </w:r>
            <w:proofErr w:type="spellStart"/>
            <w:r>
              <w:t>SituAwareness.vsdx</w:t>
            </w:r>
            <w:proofErr w:type="spellEnd"/>
          </w:p>
        </w:tc>
        <w:tc>
          <w:tcPr>
            <w:tcW w:w="4505" w:type="dxa"/>
          </w:tcPr>
          <w:p w14:paraId="5D2C8981" w14:textId="0A1FA317" w:rsidR="00736F78" w:rsidRDefault="00582159" w:rsidP="00A5690C">
            <w:pPr>
              <w:pBdr>
                <w:top w:val="nil"/>
                <w:left w:val="nil"/>
                <w:bottom w:val="nil"/>
                <w:right w:val="nil"/>
                <w:between w:val="nil"/>
              </w:pBdr>
              <w:spacing w:line="280" w:lineRule="auto"/>
            </w:pPr>
            <w:r>
              <w:t>Visio detailing design &amp; project notes</w:t>
            </w:r>
          </w:p>
        </w:tc>
      </w:tr>
      <w:tr w:rsidR="00736F78" w14:paraId="7D444515" w14:textId="77777777" w:rsidTr="00A5690C">
        <w:tc>
          <w:tcPr>
            <w:tcW w:w="4505" w:type="dxa"/>
          </w:tcPr>
          <w:p w14:paraId="7D2ACDA9" w14:textId="43ED20E9" w:rsidR="00736F78" w:rsidRDefault="00DF50B5" w:rsidP="00A5690C">
            <w:pPr>
              <w:pBdr>
                <w:top w:val="nil"/>
                <w:left w:val="nil"/>
                <w:bottom w:val="nil"/>
                <w:right w:val="nil"/>
                <w:between w:val="nil"/>
              </w:pBdr>
              <w:spacing w:line="280" w:lineRule="auto"/>
            </w:pPr>
            <w:r w:rsidRPr="00DF50B5">
              <w:t>POLE Data Standards Catalogue v1.0.docx</w:t>
            </w:r>
          </w:p>
        </w:tc>
        <w:tc>
          <w:tcPr>
            <w:tcW w:w="4505" w:type="dxa"/>
          </w:tcPr>
          <w:p w14:paraId="6E20D97B" w14:textId="50B10C2A" w:rsidR="00736F78" w:rsidRDefault="00DF50B5" w:rsidP="00A5690C">
            <w:pPr>
              <w:pBdr>
                <w:top w:val="nil"/>
                <w:left w:val="nil"/>
                <w:bottom w:val="nil"/>
                <w:right w:val="nil"/>
                <w:between w:val="nil"/>
              </w:pBdr>
              <w:spacing w:line="280" w:lineRule="auto"/>
            </w:pPr>
            <w:r>
              <w:t>Document defining standard POLE objects &amp; data model</w:t>
            </w:r>
          </w:p>
        </w:tc>
      </w:tr>
      <w:tr w:rsidR="00460CDE" w14:paraId="64F4BC6C" w14:textId="77777777" w:rsidTr="00A5690C">
        <w:tc>
          <w:tcPr>
            <w:tcW w:w="4505" w:type="dxa"/>
          </w:tcPr>
          <w:p w14:paraId="356C96F6" w14:textId="68E5B806" w:rsidR="00460CDE" w:rsidRPr="00DF50B5" w:rsidRDefault="003C51DD" w:rsidP="00A5690C">
            <w:pPr>
              <w:pBdr>
                <w:top w:val="nil"/>
                <w:left w:val="nil"/>
                <w:bottom w:val="nil"/>
                <w:right w:val="nil"/>
                <w:between w:val="nil"/>
              </w:pBdr>
              <w:spacing w:line="280" w:lineRule="auto"/>
            </w:pPr>
            <w:r>
              <w:t>Community Insights</w:t>
            </w:r>
            <w:r w:rsidR="000E7D47">
              <w:t xml:space="preserve"> Business Requirements v1.3.docx</w:t>
            </w:r>
          </w:p>
        </w:tc>
        <w:tc>
          <w:tcPr>
            <w:tcW w:w="4505" w:type="dxa"/>
          </w:tcPr>
          <w:p w14:paraId="21E8398E" w14:textId="6BB48D3B" w:rsidR="00460CDE" w:rsidRDefault="000E7D47" w:rsidP="00A5690C">
            <w:pPr>
              <w:pBdr>
                <w:top w:val="nil"/>
                <w:left w:val="nil"/>
                <w:bottom w:val="nil"/>
                <w:right w:val="nil"/>
                <w:between w:val="nil"/>
              </w:pBdr>
              <w:spacing w:line="280" w:lineRule="auto"/>
            </w:pPr>
            <w:r>
              <w:t>Business Requirements for Product</w:t>
            </w:r>
          </w:p>
        </w:tc>
      </w:tr>
    </w:tbl>
    <w:p w14:paraId="41EA13FB" w14:textId="77777777" w:rsidR="008B7444" w:rsidRDefault="008B7444" w:rsidP="008B7444">
      <w:pPr>
        <w:pBdr>
          <w:top w:val="nil"/>
          <w:left w:val="nil"/>
          <w:bottom w:val="nil"/>
          <w:right w:val="nil"/>
          <w:between w:val="nil"/>
        </w:pBdr>
        <w:spacing w:before="160"/>
        <w:rPr>
          <w:color w:val="384249"/>
          <w:sz w:val="24"/>
          <w:szCs w:val="24"/>
        </w:rPr>
      </w:pPr>
      <w:bookmarkStart w:id="5" w:name="_3znysh7" w:colFirst="0" w:colLast="0"/>
      <w:bookmarkEnd w:id="5"/>
      <w:r>
        <w:rPr>
          <w:color w:val="384249"/>
          <w:sz w:val="24"/>
          <w:szCs w:val="24"/>
        </w:rPr>
        <w:t>Distribution</w:t>
      </w:r>
    </w:p>
    <w:tbl>
      <w:tblPr>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4505"/>
        <w:gridCol w:w="4505"/>
      </w:tblGrid>
      <w:tr w:rsidR="008B7444" w14:paraId="4AB2123A" w14:textId="77777777" w:rsidTr="008B7444">
        <w:tc>
          <w:tcPr>
            <w:tcW w:w="4505" w:type="dxa"/>
            <w:tcBorders>
              <w:top w:val="nil"/>
              <w:left w:val="nil"/>
              <w:bottom w:val="nil"/>
              <w:right w:val="nil"/>
            </w:tcBorders>
            <w:shd w:val="clear" w:color="auto" w:fill="002B62"/>
          </w:tcPr>
          <w:p w14:paraId="4C0D61B2" w14:textId="77777777" w:rsidR="008B7444" w:rsidRDefault="008B7444" w:rsidP="00A5690C">
            <w:pPr>
              <w:pBdr>
                <w:top w:val="nil"/>
                <w:left w:val="nil"/>
                <w:bottom w:val="nil"/>
                <w:right w:val="nil"/>
                <w:between w:val="nil"/>
              </w:pBdr>
              <w:spacing w:line="280" w:lineRule="auto"/>
            </w:pPr>
            <w:r>
              <w:t>Name</w:t>
            </w:r>
          </w:p>
        </w:tc>
        <w:tc>
          <w:tcPr>
            <w:tcW w:w="4505" w:type="dxa"/>
            <w:tcBorders>
              <w:top w:val="nil"/>
              <w:left w:val="nil"/>
              <w:bottom w:val="nil"/>
              <w:right w:val="nil"/>
            </w:tcBorders>
            <w:shd w:val="clear" w:color="auto" w:fill="002B62"/>
          </w:tcPr>
          <w:p w14:paraId="3869B784" w14:textId="77777777" w:rsidR="008B7444" w:rsidRDefault="008B7444" w:rsidP="00A5690C">
            <w:pPr>
              <w:pBdr>
                <w:top w:val="nil"/>
                <w:left w:val="nil"/>
                <w:bottom w:val="nil"/>
                <w:right w:val="nil"/>
                <w:between w:val="nil"/>
              </w:pBdr>
              <w:spacing w:line="280" w:lineRule="auto"/>
            </w:pPr>
            <w:r>
              <w:t>Job Title</w:t>
            </w:r>
          </w:p>
        </w:tc>
      </w:tr>
      <w:tr w:rsidR="008B7444" w14:paraId="606F36F9" w14:textId="77777777" w:rsidTr="00A5690C">
        <w:tc>
          <w:tcPr>
            <w:tcW w:w="4505" w:type="dxa"/>
          </w:tcPr>
          <w:p w14:paraId="2C721BA8" w14:textId="77777777" w:rsidR="008B7444" w:rsidRDefault="008B7444" w:rsidP="00A5690C">
            <w:pPr>
              <w:pBdr>
                <w:top w:val="nil"/>
                <w:left w:val="nil"/>
                <w:bottom w:val="nil"/>
                <w:right w:val="nil"/>
                <w:between w:val="nil"/>
              </w:pBdr>
              <w:spacing w:line="280" w:lineRule="auto"/>
            </w:pPr>
            <w:r>
              <w:t>xxx</w:t>
            </w:r>
          </w:p>
        </w:tc>
        <w:tc>
          <w:tcPr>
            <w:tcW w:w="4505" w:type="dxa"/>
          </w:tcPr>
          <w:p w14:paraId="309BB4AE" w14:textId="77777777" w:rsidR="008B7444" w:rsidRDefault="008B7444" w:rsidP="00A5690C">
            <w:pPr>
              <w:pBdr>
                <w:top w:val="nil"/>
                <w:left w:val="nil"/>
                <w:bottom w:val="nil"/>
                <w:right w:val="nil"/>
                <w:between w:val="nil"/>
              </w:pBdr>
              <w:spacing w:line="280" w:lineRule="auto"/>
            </w:pPr>
            <w:r>
              <w:t>xxx</w:t>
            </w:r>
          </w:p>
        </w:tc>
      </w:tr>
      <w:tr w:rsidR="008B7444" w14:paraId="1DA5F24B" w14:textId="77777777" w:rsidTr="00A5690C">
        <w:tc>
          <w:tcPr>
            <w:tcW w:w="4505" w:type="dxa"/>
          </w:tcPr>
          <w:p w14:paraId="259CDE67" w14:textId="77777777" w:rsidR="008B7444" w:rsidRDefault="008B7444" w:rsidP="00A5690C">
            <w:pPr>
              <w:pBdr>
                <w:top w:val="nil"/>
                <w:left w:val="nil"/>
                <w:bottom w:val="nil"/>
                <w:right w:val="nil"/>
                <w:between w:val="nil"/>
              </w:pBdr>
              <w:spacing w:line="280" w:lineRule="auto"/>
            </w:pPr>
          </w:p>
        </w:tc>
        <w:tc>
          <w:tcPr>
            <w:tcW w:w="4505" w:type="dxa"/>
          </w:tcPr>
          <w:p w14:paraId="0E0CD722" w14:textId="77777777" w:rsidR="008B7444" w:rsidRDefault="008B7444" w:rsidP="00A5690C">
            <w:pPr>
              <w:pBdr>
                <w:top w:val="nil"/>
                <w:left w:val="nil"/>
                <w:bottom w:val="nil"/>
                <w:right w:val="nil"/>
                <w:between w:val="nil"/>
              </w:pBdr>
              <w:spacing w:line="280" w:lineRule="auto"/>
            </w:pPr>
          </w:p>
        </w:tc>
      </w:tr>
    </w:tbl>
    <w:p w14:paraId="5CC29699" w14:textId="77777777" w:rsidR="008B7444" w:rsidRDefault="008B7444" w:rsidP="008B7444">
      <w:pPr>
        <w:pBdr>
          <w:top w:val="nil"/>
          <w:left w:val="nil"/>
          <w:bottom w:val="nil"/>
          <w:right w:val="nil"/>
          <w:between w:val="nil"/>
        </w:pBdr>
        <w:spacing w:before="160"/>
        <w:rPr>
          <w:color w:val="384249"/>
          <w:sz w:val="24"/>
          <w:szCs w:val="24"/>
        </w:rPr>
      </w:pPr>
      <w:r>
        <w:rPr>
          <w:color w:val="384249"/>
          <w:sz w:val="24"/>
          <w:szCs w:val="24"/>
        </w:rPr>
        <w:t>Prepared by</w:t>
      </w:r>
    </w:p>
    <w:tbl>
      <w:tblPr>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4505"/>
        <w:gridCol w:w="4505"/>
      </w:tblGrid>
      <w:tr w:rsidR="008B7444" w14:paraId="261ECC41" w14:textId="77777777" w:rsidTr="008B7444">
        <w:tc>
          <w:tcPr>
            <w:tcW w:w="4505" w:type="dxa"/>
            <w:tcBorders>
              <w:top w:val="nil"/>
              <w:left w:val="nil"/>
              <w:bottom w:val="nil"/>
              <w:right w:val="nil"/>
            </w:tcBorders>
            <w:shd w:val="clear" w:color="auto" w:fill="002B62"/>
          </w:tcPr>
          <w:p w14:paraId="30184CC5" w14:textId="77777777" w:rsidR="008B7444" w:rsidRDefault="008B7444" w:rsidP="00A5690C">
            <w:pPr>
              <w:pBdr>
                <w:top w:val="nil"/>
                <w:left w:val="nil"/>
                <w:bottom w:val="nil"/>
                <w:right w:val="nil"/>
                <w:between w:val="nil"/>
              </w:pBdr>
              <w:spacing w:line="280" w:lineRule="auto"/>
            </w:pPr>
            <w:r>
              <w:t>Name</w:t>
            </w:r>
          </w:p>
        </w:tc>
        <w:tc>
          <w:tcPr>
            <w:tcW w:w="4505" w:type="dxa"/>
            <w:tcBorders>
              <w:top w:val="nil"/>
              <w:left w:val="nil"/>
              <w:bottom w:val="nil"/>
              <w:right w:val="nil"/>
            </w:tcBorders>
            <w:shd w:val="clear" w:color="auto" w:fill="002B62"/>
          </w:tcPr>
          <w:p w14:paraId="2F45DC3D" w14:textId="77777777" w:rsidR="008B7444" w:rsidRDefault="008B7444" w:rsidP="00A5690C">
            <w:pPr>
              <w:pBdr>
                <w:top w:val="nil"/>
                <w:left w:val="nil"/>
                <w:bottom w:val="nil"/>
                <w:right w:val="nil"/>
                <w:between w:val="nil"/>
              </w:pBdr>
              <w:spacing w:line="280" w:lineRule="auto"/>
            </w:pPr>
            <w:r>
              <w:t>Contact details</w:t>
            </w:r>
          </w:p>
        </w:tc>
      </w:tr>
      <w:tr w:rsidR="008B7444" w14:paraId="7C3F6D19" w14:textId="77777777" w:rsidTr="00A5690C">
        <w:tc>
          <w:tcPr>
            <w:tcW w:w="4505" w:type="dxa"/>
          </w:tcPr>
          <w:p w14:paraId="068EA705" w14:textId="7226136D" w:rsidR="008B7444" w:rsidRDefault="006F5CB2" w:rsidP="00A5690C">
            <w:pPr>
              <w:pBdr>
                <w:top w:val="nil"/>
                <w:left w:val="nil"/>
                <w:bottom w:val="nil"/>
                <w:right w:val="nil"/>
                <w:between w:val="nil"/>
              </w:pBdr>
              <w:spacing w:line="280" w:lineRule="auto"/>
            </w:pPr>
            <w:r>
              <w:t>Adam Middleton</w:t>
            </w:r>
          </w:p>
        </w:tc>
        <w:tc>
          <w:tcPr>
            <w:tcW w:w="4505" w:type="dxa"/>
          </w:tcPr>
          <w:p w14:paraId="29AA1048" w14:textId="039E9B4A" w:rsidR="008B7444" w:rsidRDefault="006F5CB2" w:rsidP="00A5690C">
            <w:pPr>
              <w:pBdr>
                <w:top w:val="nil"/>
                <w:left w:val="nil"/>
                <w:bottom w:val="nil"/>
                <w:right w:val="nil"/>
                <w:between w:val="nil"/>
              </w:pBdr>
              <w:spacing w:line="280" w:lineRule="auto"/>
            </w:pPr>
            <w:r>
              <w:t>Adam.middleton@necsws.com</w:t>
            </w:r>
          </w:p>
        </w:tc>
      </w:tr>
      <w:tr w:rsidR="008B7444" w14:paraId="35CFA4AB" w14:textId="77777777" w:rsidTr="00A5690C">
        <w:tc>
          <w:tcPr>
            <w:tcW w:w="4505" w:type="dxa"/>
          </w:tcPr>
          <w:p w14:paraId="28495B35" w14:textId="77777777" w:rsidR="008B7444" w:rsidRDefault="008B7444" w:rsidP="00A5690C">
            <w:pPr>
              <w:pBdr>
                <w:top w:val="nil"/>
                <w:left w:val="nil"/>
                <w:bottom w:val="nil"/>
                <w:right w:val="nil"/>
                <w:between w:val="nil"/>
              </w:pBdr>
              <w:spacing w:line="280" w:lineRule="auto"/>
            </w:pPr>
          </w:p>
        </w:tc>
        <w:tc>
          <w:tcPr>
            <w:tcW w:w="4505" w:type="dxa"/>
          </w:tcPr>
          <w:p w14:paraId="213CD54D" w14:textId="77777777" w:rsidR="008B7444" w:rsidRDefault="008B7444" w:rsidP="00A5690C">
            <w:pPr>
              <w:pBdr>
                <w:top w:val="nil"/>
                <w:left w:val="nil"/>
                <w:bottom w:val="nil"/>
                <w:right w:val="nil"/>
                <w:between w:val="nil"/>
              </w:pBdr>
              <w:spacing w:line="280" w:lineRule="auto"/>
            </w:pPr>
          </w:p>
        </w:tc>
      </w:tr>
    </w:tbl>
    <w:p w14:paraId="15743118" w14:textId="77777777" w:rsidR="008B7444" w:rsidRDefault="008B7444" w:rsidP="008B7444">
      <w:pPr>
        <w:pBdr>
          <w:top w:val="nil"/>
          <w:left w:val="nil"/>
          <w:bottom w:val="nil"/>
          <w:right w:val="nil"/>
          <w:between w:val="nil"/>
        </w:pBdr>
        <w:spacing w:before="160"/>
        <w:rPr>
          <w:color w:val="384249"/>
          <w:sz w:val="24"/>
          <w:szCs w:val="24"/>
        </w:rPr>
      </w:pPr>
      <w:bookmarkStart w:id="6" w:name="_2et92p0" w:colFirst="0" w:colLast="0"/>
      <w:bookmarkEnd w:id="6"/>
      <w:r>
        <w:rPr>
          <w:color w:val="384249"/>
          <w:sz w:val="24"/>
          <w:szCs w:val="24"/>
        </w:rPr>
        <w:t>Approved by</w:t>
      </w:r>
    </w:p>
    <w:tbl>
      <w:tblPr>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4505"/>
        <w:gridCol w:w="4505"/>
      </w:tblGrid>
      <w:tr w:rsidR="008B7444" w14:paraId="053FCAB5" w14:textId="77777777" w:rsidTr="008B7444">
        <w:tc>
          <w:tcPr>
            <w:tcW w:w="4505" w:type="dxa"/>
            <w:tcBorders>
              <w:top w:val="nil"/>
              <w:left w:val="nil"/>
              <w:bottom w:val="nil"/>
              <w:right w:val="nil"/>
            </w:tcBorders>
            <w:shd w:val="clear" w:color="auto" w:fill="002B62"/>
          </w:tcPr>
          <w:p w14:paraId="258C2CAE" w14:textId="77777777" w:rsidR="008B7444" w:rsidRPr="008B7444" w:rsidRDefault="008B7444" w:rsidP="00A5690C">
            <w:pPr>
              <w:pBdr>
                <w:top w:val="nil"/>
                <w:left w:val="nil"/>
                <w:bottom w:val="nil"/>
                <w:right w:val="nil"/>
                <w:between w:val="nil"/>
              </w:pBdr>
              <w:spacing w:line="280" w:lineRule="auto"/>
              <w:rPr>
                <w:color w:val="FFFFFF" w:themeColor="background1"/>
              </w:rPr>
            </w:pPr>
            <w:r w:rsidRPr="008B7444">
              <w:rPr>
                <w:color w:val="FFFFFF" w:themeColor="background1"/>
              </w:rPr>
              <w:t>Name</w:t>
            </w:r>
          </w:p>
        </w:tc>
        <w:tc>
          <w:tcPr>
            <w:tcW w:w="4505" w:type="dxa"/>
            <w:tcBorders>
              <w:top w:val="nil"/>
              <w:left w:val="nil"/>
              <w:bottom w:val="nil"/>
              <w:right w:val="nil"/>
            </w:tcBorders>
            <w:shd w:val="clear" w:color="auto" w:fill="002B62"/>
          </w:tcPr>
          <w:p w14:paraId="0D9AC337" w14:textId="77777777" w:rsidR="008B7444" w:rsidRPr="008B7444" w:rsidRDefault="008B7444" w:rsidP="00A5690C">
            <w:pPr>
              <w:pBdr>
                <w:top w:val="nil"/>
                <w:left w:val="nil"/>
                <w:bottom w:val="nil"/>
                <w:right w:val="nil"/>
                <w:between w:val="nil"/>
              </w:pBdr>
              <w:spacing w:line="280" w:lineRule="auto"/>
              <w:rPr>
                <w:color w:val="FFFFFF" w:themeColor="background1"/>
              </w:rPr>
            </w:pPr>
            <w:r w:rsidRPr="008B7444">
              <w:rPr>
                <w:color w:val="FFFFFF" w:themeColor="background1"/>
              </w:rPr>
              <w:t>Contact details</w:t>
            </w:r>
          </w:p>
        </w:tc>
      </w:tr>
      <w:tr w:rsidR="008B7444" w14:paraId="5C67F40B" w14:textId="77777777" w:rsidTr="00A5690C">
        <w:tc>
          <w:tcPr>
            <w:tcW w:w="4505" w:type="dxa"/>
          </w:tcPr>
          <w:p w14:paraId="7B503E4B" w14:textId="77777777" w:rsidR="008B7444" w:rsidRDefault="008B7444" w:rsidP="00A5690C">
            <w:pPr>
              <w:pBdr>
                <w:top w:val="nil"/>
                <w:left w:val="nil"/>
                <w:bottom w:val="nil"/>
                <w:right w:val="nil"/>
                <w:between w:val="nil"/>
              </w:pBdr>
              <w:spacing w:line="280" w:lineRule="auto"/>
            </w:pPr>
            <w:r>
              <w:t>xxx</w:t>
            </w:r>
          </w:p>
        </w:tc>
        <w:tc>
          <w:tcPr>
            <w:tcW w:w="4505" w:type="dxa"/>
          </w:tcPr>
          <w:p w14:paraId="5072BA75" w14:textId="77777777" w:rsidR="008B7444" w:rsidRDefault="008B7444" w:rsidP="00A5690C">
            <w:pPr>
              <w:pBdr>
                <w:top w:val="nil"/>
                <w:left w:val="nil"/>
                <w:bottom w:val="nil"/>
                <w:right w:val="nil"/>
                <w:between w:val="nil"/>
              </w:pBdr>
              <w:spacing w:line="280" w:lineRule="auto"/>
            </w:pPr>
            <w:r>
              <w:t>xxx</w:t>
            </w:r>
          </w:p>
        </w:tc>
      </w:tr>
      <w:tr w:rsidR="008B7444" w14:paraId="52708082" w14:textId="77777777" w:rsidTr="00A5690C">
        <w:tc>
          <w:tcPr>
            <w:tcW w:w="4505" w:type="dxa"/>
          </w:tcPr>
          <w:p w14:paraId="1B0A2629" w14:textId="77777777" w:rsidR="008B7444" w:rsidRDefault="008B7444" w:rsidP="00A5690C">
            <w:pPr>
              <w:pBdr>
                <w:top w:val="nil"/>
                <w:left w:val="nil"/>
                <w:bottom w:val="nil"/>
                <w:right w:val="nil"/>
                <w:between w:val="nil"/>
              </w:pBdr>
              <w:spacing w:line="280" w:lineRule="auto"/>
            </w:pPr>
          </w:p>
        </w:tc>
        <w:tc>
          <w:tcPr>
            <w:tcW w:w="4505" w:type="dxa"/>
          </w:tcPr>
          <w:p w14:paraId="6F66B667" w14:textId="77777777" w:rsidR="008B7444" w:rsidRDefault="008B7444" w:rsidP="00A5690C">
            <w:pPr>
              <w:pBdr>
                <w:top w:val="nil"/>
                <w:left w:val="nil"/>
                <w:bottom w:val="nil"/>
                <w:right w:val="nil"/>
                <w:between w:val="nil"/>
              </w:pBdr>
              <w:spacing w:line="280" w:lineRule="auto"/>
            </w:pPr>
          </w:p>
        </w:tc>
      </w:tr>
    </w:tbl>
    <w:p w14:paraId="40FED511" w14:textId="77777777" w:rsidR="008B7444" w:rsidRDefault="008B7444" w:rsidP="008B7444">
      <w:pPr>
        <w:pBdr>
          <w:top w:val="nil"/>
          <w:left w:val="nil"/>
          <w:bottom w:val="nil"/>
          <w:right w:val="nil"/>
          <w:between w:val="nil"/>
        </w:pBdr>
        <w:spacing w:line="280" w:lineRule="auto"/>
        <w:rPr>
          <w:color w:val="000000"/>
        </w:rPr>
      </w:pPr>
    </w:p>
    <w:tbl>
      <w:tblPr>
        <w:tblpPr w:leftFromText="180" w:rightFromText="180" w:vertAnchor="text" w:horzAnchor="margin" w:tblpY="148"/>
        <w:tblW w:w="9100" w:type="dxa"/>
        <w:tblBorders>
          <w:top w:val="nil"/>
          <w:left w:val="nil"/>
          <w:bottom w:val="nil"/>
          <w:right w:val="nil"/>
          <w:insideH w:val="nil"/>
          <w:insideV w:val="nil"/>
        </w:tblBorders>
        <w:tblLayout w:type="fixed"/>
        <w:tblLook w:val="0400" w:firstRow="0" w:lastRow="0" w:firstColumn="0" w:lastColumn="0" w:noHBand="0" w:noVBand="1"/>
      </w:tblPr>
      <w:tblGrid>
        <w:gridCol w:w="9100"/>
      </w:tblGrid>
      <w:tr w:rsidR="00054C3D" w14:paraId="1EBC732F" w14:textId="77777777" w:rsidTr="00054C3D">
        <w:tc>
          <w:tcPr>
            <w:tcW w:w="9100" w:type="dxa"/>
            <w:vAlign w:val="bottom"/>
          </w:tcPr>
          <w:p w14:paraId="3D5270C1" w14:textId="77777777" w:rsidR="00054C3D" w:rsidRDefault="00054C3D" w:rsidP="00054C3D">
            <w:pPr>
              <w:pBdr>
                <w:top w:val="nil"/>
                <w:left w:val="nil"/>
                <w:bottom w:val="nil"/>
                <w:right w:val="nil"/>
                <w:between w:val="nil"/>
              </w:pBdr>
              <w:tabs>
                <w:tab w:val="right" w:pos="8022"/>
                <w:tab w:val="right" w:pos="8640"/>
              </w:tabs>
              <w:rPr>
                <w:sz w:val="13"/>
                <w:szCs w:val="13"/>
              </w:rPr>
            </w:pPr>
            <w:r>
              <w:rPr>
                <w:sz w:val="13"/>
                <w:szCs w:val="13"/>
              </w:rPr>
              <w:t xml:space="preserve">© 2022-present day, NEC Software Solutions UK Limited or one of its group companies. This document is protected by copyright laws in England and other countries and must not be copied, stored in a retrieval </w:t>
            </w:r>
            <w:proofErr w:type="gramStart"/>
            <w:r>
              <w:rPr>
                <w:sz w:val="13"/>
                <w:szCs w:val="13"/>
              </w:rPr>
              <w:t>system</w:t>
            </w:r>
            <w:proofErr w:type="gramEnd"/>
            <w:r>
              <w:rPr>
                <w:sz w:val="13"/>
                <w:szCs w:val="13"/>
              </w:rPr>
              <w:t xml:space="preserve"> or transmitted in any form or by any means in whole or in part without the prior written permission of NEC Software Solutions UK Limited.</w:t>
            </w:r>
          </w:p>
        </w:tc>
      </w:tr>
    </w:tbl>
    <w:p w14:paraId="7ABA1893" w14:textId="77777777" w:rsidR="008B7444" w:rsidRDefault="008B7444" w:rsidP="008B7444">
      <w:pPr>
        <w:pBdr>
          <w:top w:val="nil"/>
          <w:left w:val="nil"/>
          <w:bottom w:val="nil"/>
          <w:right w:val="nil"/>
          <w:between w:val="nil"/>
        </w:pBdr>
        <w:tabs>
          <w:tab w:val="right" w:pos="8022"/>
          <w:tab w:val="right" w:pos="8640"/>
        </w:tabs>
        <w:rPr>
          <w:color w:val="000000"/>
          <w:sz w:val="13"/>
          <w:szCs w:val="13"/>
        </w:rPr>
        <w:sectPr w:rsidR="008B7444">
          <w:headerReference w:type="even" r:id="rId18"/>
          <w:headerReference w:type="default" r:id="rId19"/>
          <w:footerReference w:type="even" r:id="rId20"/>
          <w:footerReference w:type="default" r:id="rId21"/>
          <w:headerReference w:type="first" r:id="rId22"/>
          <w:footerReference w:type="first" r:id="rId23"/>
          <w:pgSz w:w="11909" w:h="16834"/>
          <w:pgMar w:top="1699" w:right="1440" w:bottom="1152" w:left="1440" w:header="864" w:footer="576" w:gutter="0"/>
          <w:cols w:space="720"/>
        </w:sectPr>
      </w:pPr>
    </w:p>
    <w:p w14:paraId="504DB1BE" w14:textId="77777777" w:rsidR="008B7444" w:rsidRDefault="008B7444" w:rsidP="008B7444">
      <w:pPr>
        <w:pBdr>
          <w:top w:val="nil"/>
          <w:left w:val="nil"/>
          <w:bottom w:val="nil"/>
          <w:right w:val="nil"/>
          <w:between w:val="nil"/>
        </w:pBdr>
        <w:spacing w:before="160"/>
        <w:rPr>
          <w:color w:val="384249"/>
          <w:sz w:val="24"/>
          <w:szCs w:val="24"/>
        </w:rPr>
      </w:pPr>
      <w:bookmarkStart w:id="7" w:name="_tyjcwt" w:colFirst="0" w:colLast="0"/>
      <w:bookmarkEnd w:id="7"/>
      <w:r>
        <w:rPr>
          <w:color w:val="384249"/>
          <w:sz w:val="24"/>
          <w:szCs w:val="24"/>
        </w:rPr>
        <w:lastRenderedPageBreak/>
        <w:t>Table of Contents</w:t>
      </w:r>
    </w:p>
    <w:p w14:paraId="4FA8A70E" w14:textId="77777777" w:rsidR="008B7444" w:rsidRDefault="008B7444" w:rsidP="008B7444"/>
    <w:sdt>
      <w:sdtPr>
        <w:id w:val="97766648"/>
        <w:docPartObj>
          <w:docPartGallery w:val="Table of Contents"/>
          <w:docPartUnique/>
        </w:docPartObj>
      </w:sdtPr>
      <w:sdtContent>
        <w:p w14:paraId="0718A8F7" w14:textId="57AFB60B" w:rsidR="00645460" w:rsidRDefault="008B7444">
          <w:pPr>
            <w:pStyle w:val="TOC1"/>
            <w:tabs>
              <w:tab w:val="right" w:pos="9019"/>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\h \u \z </w:instrText>
          </w:r>
          <w:r>
            <w:fldChar w:fldCharType="separate"/>
          </w:r>
          <w:hyperlink w:anchor="_Toc153446310" w:history="1">
            <w:r w:rsidR="00645460" w:rsidRPr="005F1759">
              <w:rPr>
                <w:rStyle w:val="Hyperlink"/>
                <w:noProof/>
              </w:rPr>
              <w:t>Introduction</w:t>
            </w:r>
            <w:r w:rsidR="00645460">
              <w:rPr>
                <w:noProof/>
                <w:webHidden/>
              </w:rPr>
              <w:tab/>
            </w:r>
            <w:r w:rsidR="00645460">
              <w:rPr>
                <w:noProof/>
                <w:webHidden/>
              </w:rPr>
              <w:fldChar w:fldCharType="begin"/>
            </w:r>
            <w:r w:rsidR="00645460">
              <w:rPr>
                <w:noProof/>
                <w:webHidden/>
              </w:rPr>
              <w:instrText xml:space="preserve"> PAGEREF _Toc153446310 \h </w:instrText>
            </w:r>
            <w:r w:rsidR="00645460">
              <w:rPr>
                <w:noProof/>
                <w:webHidden/>
              </w:rPr>
            </w:r>
            <w:r w:rsidR="00645460">
              <w:rPr>
                <w:noProof/>
                <w:webHidden/>
              </w:rPr>
              <w:fldChar w:fldCharType="separate"/>
            </w:r>
            <w:r w:rsidR="00645460">
              <w:rPr>
                <w:noProof/>
                <w:webHidden/>
              </w:rPr>
              <w:t>6</w:t>
            </w:r>
            <w:r w:rsidR="00645460">
              <w:rPr>
                <w:noProof/>
                <w:webHidden/>
              </w:rPr>
              <w:fldChar w:fldCharType="end"/>
            </w:r>
          </w:hyperlink>
        </w:p>
        <w:p w14:paraId="5816BBC2" w14:textId="010E517C" w:rsidR="00645460" w:rsidRDefault="00000000">
          <w:pPr>
            <w:pStyle w:val="TOC2"/>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11" w:history="1">
            <w:r w:rsidR="00645460" w:rsidRPr="005F1759">
              <w:rPr>
                <w:rStyle w:val="Hyperlink"/>
                <w:noProof/>
              </w:rPr>
              <w:t>Assumptions:</w:t>
            </w:r>
            <w:r w:rsidR="00645460">
              <w:rPr>
                <w:noProof/>
                <w:webHidden/>
              </w:rPr>
              <w:tab/>
            </w:r>
            <w:r w:rsidR="00645460">
              <w:rPr>
                <w:noProof/>
                <w:webHidden/>
              </w:rPr>
              <w:fldChar w:fldCharType="begin"/>
            </w:r>
            <w:r w:rsidR="00645460">
              <w:rPr>
                <w:noProof/>
                <w:webHidden/>
              </w:rPr>
              <w:instrText xml:space="preserve"> PAGEREF _Toc153446311 \h </w:instrText>
            </w:r>
            <w:r w:rsidR="00645460">
              <w:rPr>
                <w:noProof/>
                <w:webHidden/>
              </w:rPr>
            </w:r>
            <w:r w:rsidR="00645460">
              <w:rPr>
                <w:noProof/>
                <w:webHidden/>
              </w:rPr>
              <w:fldChar w:fldCharType="separate"/>
            </w:r>
            <w:r w:rsidR="00645460">
              <w:rPr>
                <w:noProof/>
                <w:webHidden/>
              </w:rPr>
              <w:t>6</w:t>
            </w:r>
            <w:r w:rsidR="00645460">
              <w:rPr>
                <w:noProof/>
                <w:webHidden/>
              </w:rPr>
              <w:fldChar w:fldCharType="end"/>
            </w:r>
          </w:hyperlink>
        </w:p>
        <w:p w14:paraId="7B2DEBDF" w14:textId="4E753B33" w:rsidR="00645460" w:rsidRDefault="00000000">
          <w:pPr>
            <w:pStyle w:val="TOC1"/>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12" w:history="1">
            <w:r w:rsidR="00645460" w:rsidRPr="005F1759">
              <w:rPr>
                <w:rStyle w:val="Hyperlink"/>
                <w:noProof/>
              </w:rPr>
              <w:t>Solution Design</w:t>
            </w:r>
            <w:r w:rsidR="00645460">
              <w:rPr>
                <w:noProof/>
                <w:webHidden/>
              </w:rPr>
              <w:tab/>
            </w:r>
            <w:r w:rsidR="00645460">
              <w:rPr>
                <w:noProof/>
                <w:webHidden/>
              </w:rPr>
              <w:fldChar w:fldCharType="begin"/>
            </w:r>
            <w:r w:rsidR="00645460">
              <w:rPr>
                <w:noProof/>
                <w:webHidden/>
              </w:rPr>
              <w:instrText xml:space="preserve"> PAGEREF _Toc153446312 \h </w:instrText>
            </w:r>
            <w:r w:rsidR="00645460">
              <w:rPr>
                <w:noProof/>
                <w:webHidden/>
              </w:rPr>
            </w:r>
            <w:r w:rsidR="00645460">
              <w:rPr>
                <w:noProof/>
                <w:webHidden/>
              </w:rPr>
              <w:fldChar w:fldCharType="separate"/>
            </w:r>
            <w:r w:rsidR="00645460">
              <w:rPr>
                <w:noProof/>
                <w:webHidden/>
              </w:rPr>
              <w:t>7</w:t>
            </w:r>
            <w:r w:rsidR="00645460">
              <w:rPr>
                <w:noProof/>
                <w:webHidden/>
              </w:rPr>
              <w:fldChar w:fldCharType="end"/>
            </w:r>
          </w:hyperlink>
        </w:p>
        <w:p w14:paraId="2BBEC785" w14:textId="44B0F238" w:rsidR="00645460" w:rsidRDefault="00000000">
          <w:pPr>
            <w:pStyle w:val="TOC2"/>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13" w:history="1">
            <w:r w:rsidR="00645460" w:rsidRPr="005F1759">
              <w:rPr>
                <w:rStyle w:val="Hyperlink"/>
                <w:noProof/>
              </w:rPr>
              <w:t>High Level Overview</w:t>
            </w:r>
            <w:r w:rsidR="00645460">
              <w:rPr>
                <w:noProof/>
                <w:webHidden/>
              </w:rPr>
              <w:tab/>
            </w:r>
            <w:r w:rsidR="00645460">
              <w:rPr>
                <w:noProof/>
                <w:webHidden/>
              </w:rPr>
              <w:fldChar w:fldCharType="begin"/>
            </w:r>
            <w:r w:rsidR="00645460">
              <w:rPr>
                <w:noProof/>
                <w:webHidden/>
              </w:rPr>
              <w:instrText xml:space="preserve"> PAGEREF _Toc153446313 \h </w:instrText>
            </w:r>
            <w:r w:rsidR="00645460">
              <w:rPr>
                <w:noProof/>
                <w:webHidden/>
              </w:rPr>
            </w:r>
            <w:r w:rsidR="00645460">
              <w:rPr>
                <w:noProof/>
                <w:webHidden/>
              </w:rPr>
              <w:fldChar w:fldCharType="separate"/>
            </w:r>
            <w:r w:rsidR="00645460">
              <w:rPr>
                <w:noProof/>
                <w:webHidden/>
              </w:rPr>
              <w:t>7</w:t>
            </w:r>
            <w:r w:rsidR="00645460">
              <w:rPr>
                <w:noProof/>
                <w:webHidden/>
              </w:rPr>
              <w:fldChar w:fldCharType="end"/>
            </w:r>
          </w:hyperlink>
        </w:p>
        <w:p w14:paraId="50F8F662" w14:textId="63F43ECE"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14" w:history="1">
            <w:r w:rsidR="00645460" w:rsidRPr="005F1759">
              <w:rPr>
                <w:rStyle w:val="Hyperlink"/>
                <w:noProof/>
              </w:rPr>
              <w:t>Phase 1 – No RMS:</w:t>
            </w:r>
            <w:r w:rsidR="00645460">
              <w:rPr>
                <w:noProof/>
                <w:webHidden/>
              </w:rPr>
              <w:tab/>
            </w:r>
            <w:r w:rsidR="00645460">
              <w:rPr>
                <w:noProof/>
                <w:webHidden/>
              </w:rPr>
              <w:fldChar w:fldCharType="begin"/>
            </w:r>
            <w:r w:rsidR="00645460">
              <w:rPr>
                <w:noProof/>
                <w:webHidden/>
              </w:rPr>
              <w:instrText xml:space="preserve"> PAGEREF _Toc153446314 \h </w:instrText>
            </w:r>
            <w:r w:rsidR="00645460">
              <w:rPr>
                <w:noProof/>
                <w:webHidden/>
              </w:rPr>
            </w:r>
            <w:r w:rsidR="00645460">
              <w:rPr>
                <w:noProof/>
                <w:webHidden/>
              </w:rPr>
              <w:fldChar w:fldCharType="separate"/>
            </w:r>
            <w:r w:rsidR="00645460">
              <w:rPr>
                <w:noProof/>
                <w:webHidden/>
              </w:rPr>
              <w:t>7</w:t>
            </w:r>
            <w:r w:rsidR="00645460">
              <w:rPr>
                <w:noProof/>
                <w:webHidden/>
              </w:rPr>
              <w:fldChar w:fldCharType="end"/>
            </w:r>
          </w:hyperlink>
        </w:p>
        <w:p w14:paraId="7A10E8DC" w14:textId="07BB60D6"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15" w:history="1">
            <w:r w:rsidR="00645460" w:rsidRPr="005F1759">
              <w:rPr>
                <w:rStyle w:val="Hyperlink"/>
                <w:noProof/>
              </w:rPr>
              <w:t>Phase 1b – RMS for HR/Employee ONLY</w:t>
            </w:r>
            <w:r w:rsidR="00645460">
              <w:rPr>
                <w:noProof/>
                <w:webHidden/>
              </w:rPr>
              <w:tab/>
            </w:r>
            <w:r w:rsidR="00645460">
              <w:rPr>
                <w:noProof/>
                <w:webHidden/>
              </w:rPr>
              <w:fldChar w:fldCharType="begin"/>
            </w:r>
            <w:r w:rsidR="00645460">
              <w:rPr>
                <w:noProof/>
                <w:webHidden/>
              </w:rPr>
              <w:instrText xml:space="preserve"> PAGEREF _Toc153446315 \h </w:instrText>
            </w:r>
            <w:r w:rsidR="00645460">
              <w:rPr>
                <w:noProof/>
                <w:webHidden/>
              </w:rPr>
            </w:r>
            <w:r w:rsidR="00645460">
              <w:rPr>
                <w:noProof/>
                <w:webHidden/>
              </w:rPr>
              <w:fldChar w:fldCharType="separate"/>
            </w:r>
            <w:r w:rsidR="00645460">
              <w:rPr>
                <w:noProof/>
                <w:webHidden/>
              </w:rPr>
              <w:t>7</w:t>
            </w:r>
            <w:r w:rsidR="00645460">
              <w:rPr>
                <w:noProof/>
                <w:webHidden/>
              </w:rPr>
              <w:fldChar w:fldCharType="end"/>
            </w:r>
          </w:hyperlink>
        </w:p>
        <w:p w14:paraId="75C24943" w14:textId="68D3DA57"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16" w:history="1">
            <w:r w:rsidR="00645460" w:rsidRPr="005F1759">
              <w:rPr>
                <w:rStyle w:val="Hyperlink"/>
                <w:noProof/>
              </w:rPr>
              <w:t>Phase 2 – RMS connected.</w:t>
            </w:r>
            <w:r w:rsidR="00645460">
              <w:rPr>
                <w:noProof/>
                <w:webHidden/>
              </w:rPr>
              <w:tab/>
            </w:r>
            <w:r w:rsidR="00645460">
              <w:rPr>
                <w:noProof/>
                <w:webHidden/>
              </w:rPr>
              <w:fldChar w:fldCharType="begin"/>
            </w:r>
            <w:r w:rsidR="00645460">
              <w:rPr>
                <w:noProof/>
                <w:webHidden/>
              </w:rPr>
              <w:instrText xml:space="preserve"> PAGEREF _Toc153446316 \h </w:instrText>
            </w:r>
            <w:r w:rsidR="00645460">
              <w:rPr>
                <w:noProof/>
                <w:webHidden/>
              </w:rPr>
            </w:r>
            <w:r w:rsidR="00645460">
              <w:rPr>
                <w:noProof/>
                <w:webHidden/>
              </w:rPr>
              <w:fldChar w:fldCharType="separate"/>
            </w:r>
            <w:r w:rsidR="00645460">
              <w:rPr>
                <w:noProof/>
                <w:webHidden/>
              </w:rPr>
              <w:t>8</w:t>
            </w:r>
            <w:r w:rsidR="00645460">
              <w:rPr>
                <w:noProof/>
                <w:webHidden/>
              </w:rPr>
              <w:fldChar w:fldCharType="end"/>
            </w:r>
          </w:hyperlink>
        </w:p>
        <w:p w14:paraId="39818D98" w14:textId="16C866DB"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17" w:history="1">
            <w:r w:rsidR="00645460" w:rsidRPr="005F1759">
              <w:rPr>
                <w:rStyle w:val="Hyperlink"/>
                <w:noProof/>
              </w:rPr>
              <w:t>Phase 3 – CAD Connected</w:t>
            </w:r>
            <w:r w:rsidR="00645460">
              <w:rPr>
                <w:noProof/>
                <w:webHidden/>
              </w:rPr>
              <w:tab/>
            </w:r>
            <w:r w:rsidR="00645460">
              <w:rPr>
                <w:noProof/>
                <w:webHidden/>
              </w:rPr>
              <w:fldChar w:fldCharType="begin"/>
            </w:r>
            <w:r w:rsidR="00645460">
              <w:rPr>
                <w:noProof/>
                <w:webHidden/>
              </w:rPr>
              <w:instrText xml:space="preserve"> PAGEREF _Toc153446317 \h </w:instrText>
            </w:r>
            <w:r w:rsidR="00645460">
              <w:rPr>
                <w:noProof/>
                <w:webHidden/>
              </w:rPr>
            </w:r>
            <w:r w:rsidR="00645460">
              <w:rPr>
                <w:noProof/>
                <w:webHidden/>
              </w:rPr>
              <w:fldChar w:fldCharType="separate"/>
            </w:r>
            <w:r w:rsidR="00645460">
              <w:rPr>
                <w:noProof/>
                <w:webHidden/>
              </w:rPr>
              <w:t>8</w:t>
            </w:r>
            <w:r w:rsidR="00645460">
              <w:rPr>
                <w:noProof/>
                <w:webHidden/>
              </w:rPr>
              <w:fldChar w:fldCharType="end"/>
            </w:r>
          </w:hyperlink>
        </w:p>
        <w:p w14:paraId="3A21DC9B" w14:textId="572CA62C" w:rsidR="00645460" w:rsidRDefault="00000000">
          <w:pPr>
            <w:pStyle w:val="TOC2"/>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18" w:history="1">
            <w:r w:rsidR="00645460" w:rsidRPr="005F1759">
              <w:rPr>
                <w:rStyle w:val="Hyperlink"/>
                <w:noProof/>
              </w:rPr>
              <w:t>Solution High Level Design</w:t>
            </w:r>
            <w:r w:rsidR="00645460">
              <w:rPr>
                <w:noProof/>
                <w:webHidden/>
              </w:rPr>
              <w:tab/>
            </w:r>
            <w:r w:rsidR="00645460">
              <w:rPr>
                <w:noProof/>
                <w:webHidden/>
              </w:rPr>
              <w:fldChar w:fldCharType="begin"/>
            </w:r>
            <w:r w:rsidR="00645460">
              <w:rPr>
                <w:noProof/>
                <w:webHidden/>
              </w:rPr>
              <w:instrText xml:space="preserve"> PAGEREF _Toc153446318 \h </w:instrText>
            </w:r>
            <w:r w:rsidR="00645460">
              <w:rPr>
                <w:noProof/>
                <w:webHidden/>
              </w:rPr>
            </w:r>
            <w:r w:rsidR="00645460">
              <w:rPr>
                <w:noProof/>
                <w:webHidden/>
              </w:rPr>
              <w:fldChar w:fldCharType="separate"/>
            </w:r>
            <w:r w:rsidR="00645460">
              <w:rPr>
                <w:noProof/>
                <w:webHidden/>
              </w:rPr>
              <w:t>10</w:t>
            </w:r>
            <w:r w:rsidR="00645460">
              <w:rPr>
                <w:noProof/>
                <w:webHidden/>
              </w:rPr>
              <w:fldChar w:fldCharType="end"/>
            </w:r>
          </w:hyperlink>
        </w:p>
        <w:p w14:paraId="4018FEB9" w14:textId="3C5A8699"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19" w:history="1">
            <w:r w:rsidR="00645460" w:rsidRPr="005F1759">
              <w:rPr>
                <w:rStyle w:val="Hyperlink"/>
                <w:noProof/>
              </w:rPr>
              <w:t>Solution Components</w:t>
            </w:r>
            <w:r w:rsidR="00645460">
              <w:rPr>
                <w:noProof/>
                <w:webHidden/>
              </w:rPr>
              <w:tab/>
            </w:r>
            <w:r w:rsidR="00645460">
              <w:rPr>
                <w:noProof/>
                <w:webHidden/>
              </w:rPr>
              <w:fldChar w:fldCharType="begin"/>
            </w:r>
            <w:r w:rsidR="00645460">
              <w:rPr>
                <w:noProof/>
                <w:webHidden/>
              </w:rPr>
              <w:instrText xml:space="preserve"> PAGEREF _Toc153446319 \h </w:instrText>
            </w:r>
            <w:r w:rsidR="00645460">
              <w:rPr>
                <w:noProof/>
                <w:webHidden/>
              </w:rPr>
            </w:r>
            <w:r w:rsidR="00645460">
              <w:rPr>
                <w:noProof/>
                <w:webHidden/>
              </w:rPr>
              <w:fldChar w:fldCharType="separate"/>
            </w:r>
            <w:r w:rsidR="00645460">
              <w:rPr>
                <w:noProof/>
                <w:webHidden/>
              </w:rPr>
              <w:t>10</w:t>
            </w:r>
            <w:r w:rsidR="00645460">
              <w:rPr>
                <w:noProof/>
                <w:webHidden/>
              </w:rPr>
              <w:fldChar w:fldCharType="end"/>
            </w:r>
          </w:hyperlink>
        </w:p>
        <w:p w14:paraId="19F0E5F0" w14:textId="1E14BC02"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20" w:history="1">
            <w:r w:rsidR="00645460" w:rsidRPr="005F1759">
              <w:rPr>
                <w:rStyle w:val="Hyperlink"/>
                <w:noProof/>
              </w:rPr>
              <w:t>Data Assumptions</w:t>
            </w:r>
            <w:r w:rsidR="00645460">
              <w:rPr>
                <w:noProof/>
                <w:webHidden/>
              </w:rPr>
              <w:tab/>
            </w:r>
            <w:r w:rsidR="00645460">
              <w:rPr>
                <w:noProof/>
                <w:webHidden/>
              </w:rPr>
              <w:fldChar w:fldCharType="begin"/>
            </w:r>
            <w:r w:rsidR="00645460">
              <w:rPr>
                <w:noProof/>
                <w:webHidden/>
              </w:rPr>
              <w:instrText xml:space="preserve"> PAGEREF _Toc153446320 \h </w:instrText>
            </w:r>
            <w:r w:rsidR="00645460">
              <w:rPr>
                <w:noProof/>
                <w:webHidden/>
              </w:rPr>
            </w:r>
            <w:r w:rsidR="00645460">
              <w:rPr>
                <w:noProof/>
                <w:webHidden/>
              </w:rPr>
              <w:fldChar w:fldCharType="separate"/>
            </w:r>
            <w:r w:rsidR="00645460">
              <w:rPr>
                <w:noProof/>
                <w:webHidden/>
              </w:rPr>
              <w:t>10</w:t>
            </w:r>
            <w:r w:rsidR="00645460">
              <w:rPr>
                <w:noProof/>
                <w:webHidden/>
              </w:rPr>
              <w:fldChar w:fldCharType="end"/>
            </w:r>
          </w:hyperlink>
        </w:p>
        <w:p w14:paraId="49B1DCC9" w14:textId="7E5F1024"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21" w:history="1">
            <w:r w:rsidR="00645460" w:rsidRPr="005F1759">
              <w:rPr>
                <w:rStyle w:val="Hyperlink"/>
                <w:noProof/>
              </w:rPr>
              <w:t>Data Overview</w:t>
            </w:r>
            <w:r w:rsidR="00645460">
              <w:rPr>
                <w:noProof/>
                <w:webHidden/>
              </w:rPr>
              <w:tab/>
            </w:r>
            <w:r w:rsidR="00645460">
              <w:rPr>
                <w:noProof/>
                <w:webHidden/>
              </w:rPr>
              <w:fldChar w:fldCharType="begin"/>
            </w:r>
            <w:r w:rsidR="00645460">
              <w:rPr>
                <w:noProof/>
                <w:webHidden/>
              </w:rPr>
              <w:instrText xml:space="preserve"> PAGEREF _Toc153446321 \h </w:instrText>
            </w:r>
            <w:r w:rsidR="00645460">
              <w:rPr>
                <w:noProof/>
                <w:webHidden/>
              </w:rPr>
            </w:r>
            <w:r w:rsidR="00645460">
              <w:rPr>
                <w:noProof/>
                <w:webHidden/>
              </w:rPr>
              <w:fldChar w:fldCharType="separate"/>
            </w:r>
            <w:r w:rsidR="00645460">
              <w:rPr>
                <w:noProof/>
                <w:webHidden/>
              </w:rPr>
              <w:t>10</w:t>
            </w:r>
            <w:r w:rsidR="00645460">
              <w:rPr>
                <w:noProof/>
                <w:webHidden/>
              </w:rPr>
              <w:fldChar w:fldCharType="end"/>
            </w:r>
          </w:hyperlink>
        </w:p>
        <w:p w14:paraId="476FF87D" w14:textId="5232198B"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22" w:history="1">
            <w:r w:rsidR="00645460" w:rsidRPr="005F1759">
              <w:rPr>
                <w:rStyle w:val="Hyperlink"/>
                <w:noProof/>
              </w:rPr>
              <w:t>Insights Demand Creation</w:t>
            </w:r>
            <w:r w:rsidR="00645460">
              <w:rPr>
                <w:noProof/>
                <w:webHidden/>
              </w:rPr>
              <w:tab/>
            </w:r>
            <w:r w:rsidR="00645460">
              <w:rPr>
                <w:noProof/>
                <w:webHidden/>
              </w:rPr>
              <w:fldChar w:fldCharType="begin"/>
            </w:r>
            <w:r w:rsidR="00645460">
              <w:rPr>
                <w:noProof/>
                <w:webHidden/>
              </w:rPr>
              <w:instrText xml:space="preserve"> PAGEREF _Toc153446322 \h </w:instrText>
            </w:r>
            <w:r w:rsidR="00645460">
              <w:rPr>
                <w:noProof/>
                <w:webHidden/>
              </w:rPr>
            </w:r>
            <w:r w:rsidR="00645460">
              <w:rPr>
                <w:noProof/>
                <w:webHidden/>
              </w:rPr>
              <w:fldChar w:fldCharType="separate"/>
            </w:r>
            <w:r w:rsidR="00645460">
              <w:rPr>
                <w:noProof/>
                <w:webHidden/>
              </w:rPr>
              <w:t>12</w:t>
            </w:r>
            <w:r w:rsidR="00645460">
              <w:rPr>
                <w:noProof/>
                <w:webHidden/>
              </w:rPr>
              <w:fldChar w:fldCharType="end"/>
            </w:r>
          </w:hyperlink>
        </w:p>
        <w:p w14:paraId="2D9CBBB6" w14:textId="2BA9585B"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23" w:history="1">
            <w:r w:rsidR="00645460" w:rsidRPr="005F1759">
              <w:rPr>
                <w:rStyle w:val="Hyperlink"/>
                <w:noProof/>
              </w:rPr>
              <w:t>Config Details</w:t>
            </w:r>
            <w:r w:rsidR="00645460">
              <w:rPr>
                <w:noProof/>
                <w:webHidden/>
              </w:rPr>
              <w:tab/>
            </w:r>
            <w:r w:rsidR="00645460">
              <w:rPr>
                <w:noProof/>
                <w:webHidden/>
              </w:rPr>
              <w:fldChar w:fldCharType="begin"/>
            </w:r>
            <w:r w:rsidR="00645460">
              <w:rPr>
                <w:noProof/>
                <w:webHidden/>
              </w:rPr>
              <w:instrText xml:space="preserve"> PAGEREF _Toc153446323 \h </w:instrText>
            </w:r>
            <w:r w:rsidR="00645460">
              <w:rPr>
                <w:noProof/>
                <w:webHidden/>
              </w:rPr>
            </w:r>
            <w:r w:rsidR="00645460">
              <w:rPr>
                <w:noProof/>
                <w:webHidden/>
              </w:rPr>
              <w:fldChar w:fldCharType="separate"/>
            </w:r>
            <w:r w:rsidR="00645460">
              <w:rPr>
                <w:noProof/>
                <w:webHidden/>
              </w:rPr>
              <w:t>12</w:t>
            </w:r>
            <w:r w:rsidR="00645460">
              <w:rPr>
                <w:noProof/>
                <w:webHidden/>
              </w:rPr>
              <w:fldChar w:fldCharType="end"/>
            </w:r>
          </w:hyperlink>
        </w:p>
        <w:p w14:paraId="70DA08F6" w14:textId="37D81C7D"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24" w:history="1">
            <w:r w:rsidR="00645460" w:rsidRPr="005F1759">
              <w:rPr>
                <w:rStyle w:val="Hyperlink"/>
                <w:noProof/>
              </w:rPr>
              <w:t>App Details</w:t>
            </w:r>
            <w:r w:rsidR="00645460">
              <w:rPr>
                <w:noProof/>
                <w:webHidden/>
              </w:rPr>
              <w:tab/>
            </w:r>
            <w:r w:rsidR="00645460">
              <w:rPr>
                <w:noProof/>
                <w:webHidden/>
              </w:rPr>
              <w:fldChar w:fldCharType="begin"/>
            </w:r>
            <w:r w:rsidR="00645460">
              <w:rPr>
                <w:noProof/>
                <w:webHidden/>
              </w:rPr>
              <w:instrText xml:space="preserve"> PAGEREF _Toc153446324 \h </w:instrText>
            </w:r>
            <w:r w:rsidR="00645460">
              <w:rPr>
                <w:noProof/>
                <w:webHidden/>
              </w:rPr>
            </w:r>
            <w:r w:rsidR="00645460">
              <w:rPr>
                <w:noProof/>
                <w:webHidden/>
              </w:rPr>
              <w:fldChar w:fldCharType="separate"/>
            </w:r>
            <w:r w:rsidR="00645460">
              <w:rPr>
                <w:noProof/>
                <w:webHidden/>
              </w:rPr>
              <w:t>13</w:t>
            </w:r>
            <w:r w:rsidR="00645460">
              <w:rPr>
                <w:noProof/>
                <w:webHidden/>
              </w:rPr>
              <w:fldChar w:fldCharType="end"/>
            </w:r>
          </w:hyperlink>
        </w:p>
        <w:p w14:paraId="7796A905" w14:textId="43981050"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25" w:history="1">
            <w:r w:rsidR="00645460" w:rsidRPr="005F1759">
              <w:rPr>
                <w:rStyle w:val="Hyperlink"/>
                <w:noProof/>
              </w:rPr>
              <w:t>Splash Screen</w:t>
            </w:r>
            <w:r w:rsidR="00645460">
              <w:rPr>
                <w:noProof/>
                <w:webHidden/>
              </w:rPr>
              <w:tab/>
            </w:r>
            <w:r w:rsidR="00645460">
              <w:rPr>
                <w:noProof/>
                <w:webHidden/>
              </w:rPr>
              <w:fldChar w:fldCharType="begin"/>
            </w:r>
            <w:r w:rsidR="00645460">
              <w:rPr>
                <w:noProof/>
                <w:webHidden/>
              </w:rPr>
              <w:instrText xml:space="preserve"> PAGEREF _Toc153446325 \h </w:instrText>
            </w:r>
            <w:r w:rsidR="00645460">
              <w:rPr>
                <w:noProof/>
                <w:webHidden/>
              </w:rPr>
            </w:r>
            <w:r w:rsidR="00645460">
              <w:rPr>
                <w:noProof/>
                <w:webHidden/>
              </w:rPr>
              <w:fldChar w:fldCharType="separate"/>
            </w:r>
            <w:r w:rsidR="00645460">
              <w:rPr>
                <w:noProof/>
                <w:webHidden/>
              </w:rPr>
              <w:t>13</w:t>
            </w:r>
            <w:r w:rsidR="00645460">
              <w:rPr>
                <w:noProof/>
                <w:webHidden/>
              </w:rPr>
              <w:fldChar w:fldCharType="end"/>
            </w:r>
          </w:hyperlink>
        </w:p>
        <w:p w14:paraId="69DF1522" w14:textId="4FDCC877"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26" w:history="1">
            <w:r w:rsidR="00645460" w:rsidRPr="005F1759">
              <w:rPr>
                <w:rStyle w:val="Hyperlink"/>
                <w:noProof/>
              </w:rPr>
              <w:t>Homepage</w:t>
            </w:r>
            <w:r w:rsidR="00645460">
              <w:rPr>
                <w:noProof/>
                <w:webHidden/>
              </w:rPr>
              <w:tab/>
            </w:r>
            <w:r w:rsidR="00645460">
              <w:rPr>
                <w:noProof/>
                <w:webHidden/>
              </w:rPr>
              <w:fldChar w:fldCharType="begin"/>
            </w:r>
            <w:r w:rsidR="00645460">
              <w:rPr>
                <w:noProof/>
                <w:webHidden/>
              </w:rPr>
              <w:instrText xml:space="preserve"> PAGEREF _Toc153446326 \h </w:instrText>
            </w:r>
            <w:r w:rsidR="00645460">
              <w:rPr>
                <w:noProof/>
                <w:webHidden/>
              </w:rPr>
            </w:r>
            <w:r w:rsidR="00645460">
              <w:rPr>
                <w:noProof/>
                <w:webHidden/>
              </w:rPr>
              <w:fldChar w:fldCharType="separate"/>
            </w:r>
            <w:r w:rsidR="00645460">
              <w:rPr>
                <w:noProof/>
                <w:webHidden/>
              </w:rPr>
              <w:t>14</w:t>
            </w:r>
            <w:r w:rsidR="00645460">
              <w:rPr>
                <w:noProof/>
                <w:webHidden/>
              </w:rPr>
              <w:fldChar w:fldCharType="end"/>
            </w:r>
          </w:hyperlink>
        </w:p>
        <w:p w14:paraId="2E3A9DFB" w14:textId="68CC510F"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27" w:history="1">
            <w:r w:rsidR="00645460" w:rsidRPr="005F1759">
              <w:rPr>
                <w:rStyle w:val="Hyperlink"/>
                <w:noProof/>
              </w:rPr>
              <w:t>Demand Search/View</w:t>
            </w:r>
            <w:r w:rsidR="00645460">
              <w:rPr>
                <w:noProof/>
                <w:webHidden/>
              </w:rPr>
              <w:tab/>
            </w:r>
            <w:r w:rsidR="00645460">
              <w:rPr>
                <w:noProof/>
                <w:webHidden/>
              </w:rPr>
              <w:fldChar w:fldCharType="begin"/>
            </w:r>
            <w:r w:rsidR="00645460">
              <w:rPr>
                <w:noProof/>
                <w:webHidden/>
              </w:rPr>
              <w:instrText xml:space="preserve"> PAGEREF _Toc153446327 \h </w:instrText>
            </w:r>
            <w:r w:rsidR="00645460">
              <w:rPr>
                <w:noProof/>
                <w:webHidden/>
              </w:rPr>
            </w:r>
            <w:r w:rsidR="00645460">
              <w:rPr>
                <w:noProof/>
                <w:webHidden/>
              </w:rPr>
              <w:fldChar w:fldCharType="separate"/>
            </w:r>
            <w:r w:rsidR="00645460">
              <w:rPr>
                <w:noProof/>
                <w:webHidden/>
              </w:rPr>
              <w:t>14</w:t>
            </w:r>
            <w:r w:rsidR="00645460">
              <w:rPr>
                <w:noProof/>
                <w:webHidden/>
              </w:rPr>
              <w:fldChar w:fldCharType="end"/>
            </w:r>
          </w:hyperlink>
        </w:p>
        <w:p w14:paraId="19CB7DDA" w14:textId="7E8B4B2A"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28" w:history="1">
            <w:r w:rsidR="00645460" w:rsidRPr="005F1759">
              <w:rPr>
                <w:rStyle w:val="Hyperlink"/>
                <w:noProof/>
              </w:rPr>
              <w:t>Demand Detail</w:t>
            </w:r>
            <w:r w:rsidR="00645460">
              <w:rPr>
                <w:noProof/>
                <w:webHidden/>
              </w:rPr>
              <w:tab/>
            </w:r>
            <w:r w:rsidR="00645460">
              <w:rPr>
                <w:noProof/>
                <w:webHidden/>
              </w:rPr>
              <w:fldChar w:fldCharType="begin"/>
            </w:r>
            <w:r w:rsidR="00645460">
              <w:rPr>
                <w:noProof/>
                <w:webHidden/>
              </w:rPr>
              <w:instrText xml:space="preserve"> PAGEREF _Toc153446328 \h </w:instrText>
            </w:r>
            <w:r w:rsidR="00645460">
              <w:rPr>
                <w:noProof/>
                <w:webHidden/>
              </w:rPr>
            </w:r>
            <w:r w:rsidR="00645460">
              <w:rPr>
                <w:noProof/>
                <w:webHidden/>
              </w:rPr>
              <w:fldChar w:fldCharType="separate"/>
            </w:r>
            <w:r w:rsidR="00645460">
              <w:rPr>
                <w:noProof/>
                <w:webHidden/>
              </w:rPr>
              <w:t>14</w:t>
            </w:r>
            <w:r w:rsidR="00645460">
              <w:rPr>
                <w:noProof/>
                <w:webHidden/>
              </w:rPr>
              <w:fldChar w:fldCharType="end"/>
            </w:r>
          </w:hyperlink>
        </w:p>
        <w:p w14:paraId="2EA7DB9A" w14:textId="4135028D"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29" w:history="1">
            <w:r w:rsidR="00645460" w:rsidRPr="005F1759">
              <w:rPr>
                <w:rStyle w:val="Hyperlink"/>
                <w:noProof/>
              </w:rPr>
              <w:t>Demand Edit</w:t>
            </w:r>
            <w:r w:rsidR="00645460">
              <w:rPr>
                <w:noProof/>
                <w:webHidden/>
              </w:rPr>
              <w:tab/>
            </w:r>
            <w:r w:rsidR="00645460">
              <w:rPr>
                <w:noProof/>
                <w:webHidden/>
              </w:rPr>
              <w:fldChar w:fldCharType="begin"/>
            </w:r>
            <w:r w:rsidR="00645460">
              <w:rPr>
                <w:noProof/>
                <w:webHidden/>
              </w:rPr>
              <w:instrText xml:space="preserve"> PAGEREF _Toc153446329 \h </w:instrText>
            </w:r>
            <w:r w:rsidR="00645460">
              <w:rPr>
                <w:noProof/>
                <w:webHidden/>
              </w:rPr>
            </w:r>
            <w:r w:rsidR="00645460">
              <w:rPr>
                <w:noProof/>
                <w:webHidden/>
              </w:rPr>
              <w:fldChar w:fldCharType="separate"/>
            </w:r>
            <w:r w:rsidR="00645460">
              <w:rPr>
                <w:noProof/>
                <w:webHidden/>
              </w:rPr>
              <w:t>14</w:t>
            </w:r>
            <w:r w:rsidR="00645460">
              <w:rPr>
                <w:noProof/>
                <w:webHidden/>
              </w:rPr>
              <w:fldChar w:fldCharType="end"/>
            </w:r>
          </w:hyperlink>
        </w:p>
        <w:p w14:paraId="78A080C1" w14:textId="3A656F2F"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30" w:history="1">
            <w:r w:rsidR="00645460" w:rsidRPr="005F1759">
              <w:rPr>
                <w:rStyle w:val="Hyperlink"/>
                <w:noProof/>
              </w:rPr>
              <w:t>Demand Create</w:t>
            </w:r>
            <w:r w:rsidR="00645460">
              <w:rPr>
                <w:noProof/>
                <w:webHidden/>
              </w:rPr>
              <w:tab/>
            </w:r>
            <w:r w:rsidR="00645460">
              <w:rPr>
                <w:noProof/>
                <w:webHidden/>
              </w:rPr>
              <w:fldChar w:fldCharType="begin"/>
            </w:r>
            <w:r w:rsidR="00645460">
              <w:rPr>
                <w:noProof/>
                <w:webHidden/>
              </w:rPr>
              <w:instrText xml:space="preserve"> PAGEREF _Toc153446330 \h </w:instrText>
            </w:r>
            <w:r w:rsidR="00645460">
              <w:rPr>
                <w:noProof/>
                <w:webHidden/>
              </w:rPr>
            </w:r>
            <w:r w:rsidR="00645460">
              <w:rPr>
                <w:noProof/>
                <w:webHidden/>
              </w:rPr>
              <w:fldChar w:fldCharType="separate"/>
            </w:r>
            <w:r w:rsidR="00645460">
              <w:rPr>
                <w:noProof/>
                <w:webHidden/>
              </w:rPr>
              <w:t>15</w:t>
            </w:r>
            <w:r w:rsidR="00645460">
              <w:rPr>
                <w:noProof/>
                <w:webHidden/>
              </w:rPr>
              <w:fldChar w:fldCharType="end"/>
            </w:r>
          </w:hyperlink>
        </w:p>
        <w:p w14:paraId="407855D6" w14:textId="7EE96C4C"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31" w:history="1">
            <w:r w:rsidR="00645460" w:rsidRPr="005F1759">
              <w:rPr>
                <w:rStyle w:val="Hyperlink"/>
                <w:noProof/>
              </w:rPr>
              <w:t>Community Insights</w:t>
            </w:r>
            <w:r w:rsidR="00645460">
              <w:rPr>
                <w:noProof/>
                <w:webHidden/>
              </w:rPr>
              <w:tab/>
            </w:r>
            <w:r w:rsidR="00645460">
              <w:rPr>
                <w:noProof/>
                <w:webHidden/>
              </w:rPr>
              <w:fldChar w:fldCharType="begin"/>
            </w:r>
            <w:r w:rsidR="00645460">
              <w:rPr>
                <w:noProof/>
                <w:webHidden/>
              </w:rPr>
              <w:instrText xml:space="preserve"> PAGEREF _Toc153446331 \h </w:instrText>
            </w:r>
            <w:r w:rsidR="00645460">
              <w:rPr>
                <w:noProof/>
                <w:webHidden/>
              </w:rPr>
            </w:r>
            <w:r w:rsidR="00645460">
              <w:rPr>
                <w:noProof/>
                <w:webHidden/>
              </w:rPr>
              <w:fldChar w:fldCharType="separate"/>
            </w:r>
            <w:r w:rsidR="00645460">
              <w:rPr>
                <w:noProof/>
                <w:webHidden/>
              </w:rPr>
              <w:t>16</w:t>
            </w:r>
            <w:r w:rsidR="00645460">
              <w:rPr>
                <w:noProof/>
                <w:webHidden/>
              </w:rPr>
              <w:fldChar w:fldCharType="end"/>
            </w:r>
          </w:hyperlink>
        </w:p>
        <w:p w14:paraId="6381D7F8" w14:textId="08690751"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32" w:history="1">
            <w:r w:rsidR="00645460" w:rsidRPr="005F1759">
              <w:rPr>
                <w:rStyle w:val="Hyperlink"/>
                <w:noProof/>
              </w:rPr>
              <w:t>Config Details</w:t>
            </w:r>
            <w:r w:rsidR="00645460">
              <w:rPr>
                <w:noProof/>
                <w:webHidden/>
              </w:rPr>
              <w:tab/>
            </w:r>
            <w:r w:rsidR="00645460">
              <w:rPr>
                <w:noProof/>
                <w:webHidden/>
              </w:rPr>
              <w:fldChar w:fldCharType="begin"/>
            </w:r>
            <w:r w:rsidR="00645460">
              <w:rPr>
                <w:noProof/>
                <w:webHidden/>
              </w:rPr>
              <w:instrText xml:space="preserve"> PAGEREF _Toc153446332 \h </w:instrText>
            </w:r>
            <w:r w:rsidR="00645460">
              <w:rPr>
                <w:noProof/>
                <w:webHidden/>
              </w:rPr>
            </w:r>
            <w:r w:rsidR="00645460">
              <w:rPr>
                <w:noProof/>
                <w:webHidden/>
              </w:rPr>
              <w:fldChar w:fldCharType="separate"/>
            </w:r>
            <w:r w:rsidR="00645460">
              <w:rPr>
                <w:noProof/>
                <w:webHidden/>
              </w:rPr>
              <w:t>16</w:t>
            </w:r>
            <w:r w:rsidR="00645460">
              <w:rPr>
                <w:noProof/>
                <w:webHidden/>
              </w:rPr>
              <w:fldChar w:fldCharType="end"/>
            </w:r>
          </w:hyperlink>
        </w:p>
        <w:p w14:paraId="07472E26" w14:textId="6C4F2276"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33" w:history="1">
            <w:r w:rsidR="00645460" w:rsidRPr="005F1759">
              <w:rPr>
                <w:rStyle w:val="Hyperlink"/>
                <w:noProof/>
              </w:rPr>
              <w:t>App Details</w:t>
            </w:r>
            <w:r w:rsidR="00645460">
              <w:rPr>
                <w:noProof/>
                <w:webHidden/>
              </w:rPr>
              <w:tab/>
            </w:r>
            <w:r w:rsidR="00645460">
              <w:rPr>
                <w:noProof/>
                <w:webHidden/>
              </w:rPr>
              <w:fldChar w:fldCharType="begin"/>
            </w:r>
            <w:r w:rsidR="00645460">
              <w:rPr>
                <w:noProof/>
                <w:webHidden/>
              </w:rPr>
              <w:instrText xml:space="preserve"> PAGEREF _Toc153446333 \h </w:instrText>
            </w:r>
            <w:r w:rsidR="00645460">
              <w:rPr>
                <w:noProof/>
                <w:webHidden/>
              </w:rPr>
            </w:r>
            <w:r w:rsidR="00645460">
              <w:rPr>
                <w:noProof/>
                <w:webHidden/>
              </w:rPr>
              <w:fldChar w:fldCharType="separate"/>
            </w:r>
            <w:r w:rsidR="00645460">
              <w:rPr>
                <w:noProof/>
                <w:webHidden/>
              </w:rPr>
              <w:t>16</w:t>
            </w:r>
            <w:r w:rsidR="00645460">
              <w:rPr>
                <w:noProof/>
                <w:webHidden/>
              </w:rPr>
              <w:fldChar w:fldCharType="end"/>
            </w:r>
          </w:hyperlink>
        </w:p>
        <w:p w14:paraId="50C20E3E" w14:textId="250E6222"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34" w:history="1">
            <w:r w:rsidR="00645460" w:rsidRPr="005F1759">
              <w:rPr>
                <w:rStyle w:val="Hyperlink"/>
                <w:noProof/>
              </w:rPr>
              <w:t>Splash Screen</w:t>
            </w:r>
            <w:r w:rsidR="00645460">
              <w:rPr>
                <w:noProof/>
                <w:webHidden/>
              </w:rPr>
              <w:tab/>
            </w:r>
            <w:r w:rsidR="00645460">
              <w:rPr>
                <w:noProof/>
                <w:webHidden/>
              </w:rPr>
              <w:fldChar w:fldCharType="begin"/>
            </w:r>
            <w:r w:rsidR="00645460">
              <w:rPr>
                <w:noProof/>
                <w:webHidden/>
              </w:rPr>
              <w:instrText xml:space="preserve"> PAGEREF _Toc153446334 \h </w:instrText>
            </w:r>
            <w:r w:rsidR="00645460">
              <w:rPr>
                <w:noProof/>
                <w:webHidden/>
              </w:rPr>
            </w:r>
            <w:r w:rsidR="00645460">
              <w:rPr>
                <w:noProof/>
                <w:webHidden/>
              </w:rPr>
              <w:fldChar w:fldCharType="separate"/>
            </w:r>
            <w:r w:rsidR="00645460">
              <w:rPr>
                <w:noProof/>
                <w:webHidden/>
              </w:rPr>
              <w:t>16</w:t>
            </w:r>
            <w:r w:rsidR="00645460">
              <w:rPr>
                <w:noProof/>
                <w:webHidden/>
              </w:rPr>
              <w:fldChar w:fldCharType="end"/>
            </w:r>
          </w:hyperlink>
        </w:p>
        <w:p w14:paraId="3FA94155" w14:textId="6DC401EE"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35" w:history="1">
            <w:r w:rsidR="00645460" w:rsidRPr="005F1759">
              <w:rPr>
                <w:rStyle w:val="Hyperlink"/>
                <w:noProof/>
              </w:rPr>
              <w:t xml:space="preserve">Record </w:t>
            </w:r>
            <w:r w:rsidR="00645460" w:rsidRPr="005F1759">
              <w:rPr>
                <w:rStyle w:val="Hyperlink"/>
                <w:noProof/>
                <w:lang w:eastAsia="en-US"/>
              </w:rPr>
              <w:t>Map/List</w:t>
            </w:r>
            <w:r w:rsidR="00645460">
              <w:rPr>
                <w:noProof/>
                <w:webHidden/>
              </w:rPr>
              <w:tab/>
            </w:r>
            <w:r w:rsidR="00645460">
              <w:rPr>
                <w:noProof/>
                <w:webHidden/>
              </w:rPr>
              <w:fldChar w:fldCharType="begin"/>
            </w:r>
            <w:r w:rsidR="00645460">
              <w:rPr>
                <w:noProof/>
                <w:webHidden/>
              </w:rPr>
              <w:instrText xml:space="preserve"> PAGEREF _Toc153446335 \h </w:instrText>
            </w:r>
            <w:r w:rsidR="00645460">
              <w:rPr>
                <w:noProof/>
                <w:webHidden/>
              </w:rPr>
            </w:r>
            <w:r w:rsidR="00645460">
              <w:rPr>
                <w:noProof/>
                <w:webHidden/>
              </w:rPr>
              <w:fldChar w:fldCharType="separate"/>
            </w:r>
            <w:r w:rsidR="00645460">
              <w:rPr>
                <w:noProof/>
                <w:webHidden/>
              </w:rPr>
              <w:t>16</w:t>
            </w:r>
            <w:r w:rsidR="00645460">
              <w:rPr>
                <w:noProof/>
                <w:webHidden/>
              </w:rPr>
              <w:fldChar w:fldCharType="end"/>
            </w:r>
          </w:hyperlink>
        </w:p>
        <w:p w14:paraId="5B3C276E" w14:textId="21FADC06"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36" w:history="1">
            <w:r w:rsidR="00645460" w:rsidRPr="005F1759">
              <w:rPr>
                <w:rStyle w:val="Hyperlink"/>
                <w:noProof/>
              </w:rPr>
              <w:t>Record Detail</w:t>
            </w:r>
            <w:r w:rsidR="00645460">
              <w:rPr>
                <w:noProof/>
                <w:webHidden/>
              </w:rPr>
              <w:tab/>
            </w:r>
            <w:r w:rsidR="00645460">
              <w:rPr>
                <w:noProof/>
                <w:webHidden/>
              </w:rPr>
              <w:fldChar w:fldCharType="begin"/>
            </w:r>
            <w:r w:rsidR="00645460">
              <w:rPr>
                <w:noProof/>
                <w:webHidden/>
              </w:rPr>
              <w:instrText xml:space="preserve"> PAGEREF _Toc153446336 \h </w:instrText>
            </w:r>
            <w:r w:rsidR="00645460">
              <w:rPr>
                <w:noProof/>
                <w:webHidden/>
              </w:rPr>
            </w:r>
            <w:r w:rsidR="00645460">
              <w:rPr>
                <w:noProof/>
                <w:webHidden/>
              </w:rPr>
              <w:fldChar w:fldCharType="separate"/>
            </w:r>
            <w:r w:rsidR="00645460">
              <w:rPr>
                <w:noProof/>
                <w:webHidden/>
              </w:rPr>
              <w:t>17</w:t>
            </w:r>
            <w:r w:rsidR="00645460">
              <w:rPr>
                <w:noProof/>
                <w:webHidden/>
              </w:rPr>
              <w:fldChar w:fldCharType="end"/>
            </w:r>
          </w:hyperlink>
        </w:p>
        <w:p w14:paraId="2DC180BA" w14:textId="1D0954D4"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37" w:history="1">
            <w:r w:rsidR="00645460" w:rsidRPr="005F1759">
              <w:rPr>
                <w:rStyle w:val="Hyperlink"/>
                <w:noProof/>
              </w:rPr>
              <w:t>Demand Update</w:t>
            </w:r>
            <w:r w:rsidR="00645460">
              <w:rPr>
                <w:noProof/>
                <w:webHidden/>
              </w:rPr>
              <w:tab/>
            </w:r>
            <w:r w:rsidR="00645460">
              <w:rPr>
                <w:noProof/>
                <w:webHidden/>
              </w:rPr>
              <w:fldChar w:fldCharType="begin"/>
            </w:r>
            <w:r w:rsidR="00645460">
              <w:rPr>
                <w:noProof/>
                <w:webHidden/>
              </w:rPr>
              <w:instrText xml:space="preserve"> PAGEREF _Toc153446337 \h </w:instrText>
            </w:r>
            <w:r w:rsidR="00645460">
              <w:rPr>
                <w:noProof/>
                <w:webHidden/>
              </w:rPr>
            </w:r>
            <w:r w:rsidR="00645460">
              <w:rPr>
                <w:noProof/>
                <w:webHidden/>
              </w:rPr>
              <w:fldChar w:fldCharType="separate"/>
            </w:r>
            <w:r w:rsidR="00645460">
              <w:rPr>
                <w:noProof/>
                <w:webHidden/>
              </w:rPr>
              <w:t>17</w:t>
            </w:r>
            <w:r w:rsidR="00645460">
              <w:rPr>
                <w:noProof/>
                <w:webHidden/>
              </w:rPr>
              <w:fldChar w:fldCharType="end"/>
            </w:r>
          </w:hyperlink>
        </w:p>
        <w:p w14:paraId="73742A45" w14:textId="7384D1CD"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38" w:history="1">
            <w:r w:rsidR="00645460" w:rsidRPr="005F1759">
              <w:rPr>
                <w:rStyle w:val="Hyperlink"/>
                <w:noProof/>
              </w:rPr>
              <w:t>Insights Management/Admin Console</w:t>
            </w:r>
            <w:r w:rsidR="00645460">
              <w:rPr>
                <w:noProof/>
                <w:webHidden/>
              </w:rPr>
              <w:tab/>
            </w:r>
            <w:r w:rsidR="00645460">
              <w:rPr>
                <w:noProof/>
                <w:webHidden/>
              </w:rPr>
              <w:fldChar w:fldCharType="begin"/>
            </w:r>
            <w:r w:rsidR="00645460">
              <w:rPr>
                <w:noProof/>
                <w:webHidden/>
              </w:rPr>
              <w:instrText xml:space="preserve"> PAGEREF _Toc153446338 \h </w:instrText>
            </w:r>
            <w:r w:rsidR="00645460">
              <w:rPr>
                <w:noProof/>
                <w:webHidden/>
              </w:rPr>
            </w:r>
            <w:r w:rsidR="00645460">
              <w:rPr>
                <w:noProof/>
                <w:webHidden/>
              </w:rPr>
              <w:fldChar w:fldCharType="separate"/>
            </w:r>
            <w:r w:rsidR="00645460">
              <w:rPr>
                <w:noProof/>
                <w:webHidden/>
              </w:rPr>
              <w:t>18</w:t>
            </w:r>
            <w:r w:rsidR="00645460">
              <w:rPr>
                <w:noProof/>
                <w:webHidden/>
              </w:rPr>
              <w:fldChar w:fldCharType="end"/>
            </w:r>
          </w:hyperlink>
        </w:p>
        <w:p w14:paraId="4A869CF1" w14:textId="0E1A876B"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39" w:history="1">
            <w:r w:rsidR="00645460" w:rsidRPr="005F1759">
              <w:rPr>
                <w:rStyle w:val="Hyperlink"/>
                <w:noProof/>
              </w:rPr>
              <w:t>Config Details</w:t>
            </w:r>
            <w:r w:rsidR="00645460">
              <w:rPr>
                <w:noProof/>
                <w:webHidden/>
              </w:rPr>
              <w:tab/>
            </w:r>
            <w:r w:rsidR="00645460">
              <w:rPr>
                <w:noProof/>
                <w:webHidden/>
              </w:rPr>
              <w:fldChar w:fldCharType="begin"/>
            </w:r>
            <w:r w:rsidR="00645460">
              <w:rPr>
                <w:noProof/>
                <w:webHidden/>
              </w:rPr>
              <w:instrText xml:space="preserve"> PAGEREF _Toc153446339 \h </w:instrText>
            </w:r>
            <w:r w:rsidR="00645460">
              <w:rPr>
                <w:noProof/>
                <w:webHidden/>
              </w:rPr>
            </w:r>
            <w:r w:rsidR="00645460">
              <w:rPr>
                <w:noProof/>
                <w:webHidden/>
              </w:rPr>
              <w:fldChar w:fldCharType="separate"/>
            </w:r>
            <w:r w:rsidR="00645460">
              <w:rPr>
                <w:noProof/>
                <w:webHidden/>
              </w:rPr>
              <w:t>18</w:t>
            </w:r>
            <w:r w:rsidR="00645460">
              <w:rPr>
                <w:noProof/>
                <w:webHidden/>
              </w:rPr>
              <w:fldChar w:fldCharType="end"/>
            </w:r>
          </w:hyperlink>
        </w:p>
        <w:p w14:paraId="293F9767" w14:textId="52EFF9F1"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40" w:history="1">
            <w:r w:rsidR="00645460" w:rsidRPr="005F1759">
              <w:rPr>
                <w:rStyle w:val="Hyperlink"/>
                <w:noProof/>
              </w:rPr>
              <w:t>App Details</w:t>
            </w:r>
            <w:r w:rsidR="00645460">
              <w:rPr>
                <w:noProof/>
                <w:webHidden/>
              </w:rPr>
              <w:tab/>
            </w:r>
            <w:r w:rsidR="00645460">
              <w:rPr>
                <w:noProof/>
                <w:webHidden/>
              </w:rPr>
              <w:fldChar w:fldCharType="begin"/>
            </w:r>
            <w:r w:rsidR="00645460">
              <w:rPr>
                <w:noProof/>
                <w:webHidden/>
              </w:rPr>
              <w:instrText xml:space="preserve"> PAGEREF _Toc153446340 \h </w:instrText>
            </w:r>
            <w:r w:rsidR="00645460">
              <w:rPr>
                <w:noProof/>
                <w:webHidden/>
              </w:rPr>
            </w:r>
            <w:r w:rsidR="00645460">
              <w:rPr>
                <w:noProof/>
                <w:webHidden/>
              </w:rPr>
              <w:fldChar w:fldCharType="separate"/>
            </w:r>
            <w:r w:rsidR="00645460">
              <w:rPr>
                <w:noProof/>
                <w:webHidden/>
              </w:rPr>
              <w:t>18</w:t>
            </w:r>
            <w:r w:rsidR="00645460">
              <w:rPr>
                <w:noProof/>
                <w:webHidden/>
              </w:rPr>
              <w:fldChar w:fldCharType="end"/>
            </w:r>
          </w:hyperlink>
        </w:p>
        <w:p w14:paraId="07A019B2" w14:textId="31A05E49"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41" w:history="1">
            <w:r w:rsidR="00645460" w:rsidRPr="005F1759">
              <w:rPr>
                <w:rStyle w:val="Hyperlink"/>
                <w:noProof/>
              </w:rPr>
              <w:t>Splash Screen</w:t>
            </w:r>
            <w:r w:rsidR="00645460">
              <w:rPr>
                <w:noProof/>
                <w:webHidden/>
              </w:rPr>
              <w:tab/>
            </w:r>
            <w:r w:rsidR="00645460">
              <w:rPr>
                <w:noProof/>
                <w:webHidden/>
              </w:rPr>
              <w:fldChar w:fldCharType="begin"/>
            </w:r>
            <w:r w:rsidR="00645460">
              <w:rPr>
                <w:noProof/>
                <w:webHidden/>
              </w:rPr>
              <w:instrText xml:space="preserve"> PAGEREF _Toc153446341 \h </w:instrText>
            </w:r>
            <w:r w:rsidR="00645460">
              <w:rPr>
                <w:noProof/>
                <w:webHidden/>
              </w:rPr>
            </w:r>
            <w:r w:rsidR="00645460">
              <w:rPr>
                <w:noProof/>
                <w:webHidden/>
              </w:rPr>
              <w:fldChar w:fldCharType="separate"/>
            </w:r>
            <w:r w:rsidR="00645460">
              <w:rPr>
                <w:noProof/>
                <w:webHidden/>
              </w:rPr>
              <w:t>18</w:t>
            </w:r>
            <w:r w:rsidR="00645460">
              <w:rPr>
                <w:noProof/>
                <w:webHidden/>
              </w:rPr>
              <w:fldChar w:fldCharType="end"/>
            </w:r>
          </w:hyperlink>
        </w:p>
        <w:p w14:paraId="24067BE3" w14:textId="5C0CBA80"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42" w:history="1">
            <w:r w:rsidR="00645460" w:rsidRPr="005F1759">
              <w:rPr>
                <w:rStyle w:val="Hyperlink"/>
                <w:noProof/>
                <w:lang w:eastAsia="en-US"/>
              </w:rPr>
              <w:t>Config View</w:t>
            </w:r>
            <w:r w:rsidR="00645460">
              <w:rPr>
                <w:noProof/>
                <w:webHidden/>
              </w:rPr>
              <w:tab/>
            </w:r>
            <w:r w:rsidR="00645460">
              <w:rPr>
                <w:noProof/>
                <w:webHidden/>
              </w:rPr>
              <w:fldChar w:fldCharType="begin"/>
            </w:r>
            <w:r w:rsidR="00645460">
              <w:rPr>
                <w:noProof/>
                <w:webHidden/>
              </w:rPr>
              <w:instrText xml:space="preserve"> PAGEREF _Toc153446342 \h </w:instrText>
            </w:r>
            <w:r w:rsidR="00645460">
              <w:rPr>
                <w:noProof/>
                <w:webHidden/>
              </w:rPr>
            </w:r>
            <w:r w:rsidR="00645460">
              <w:rPr>
                <w:noProof/>
                <w:webHidden/>
              </w:rPr>
              <w:fldChar w:fldCharType="separate"/>
            </w:r>
            <w:r w:rsidR="00645460">
              <w:rPr>
                <w:noProof/>
                <w:webHidden/>
              </w:rPr>
              <w:t>19</w:t>
            </w:r>
            <w:r w:rsidR="00645460">
              <w:rPr>
                <w:noProof/>
                <w:webHidden/>
              </w:rPr>
              <w:fldChar w:fldCharType="end"/>
            </w:r>
          </w:hyperlink>
        </w:p>
        <w:p w14:paraId="27CB6C1D" w14:textId="02381238"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43" w:history="1">
            <w:r w:rsidR="00645460" w:rsidRPr="005F1759">
              <w:rPr>
                <w:rStyle w:val="Hyperlink"/>
                <w:noProof/>
                <w:lang w:eastAsia="en-US"/>
              </w:rPr>
              <w:t>Audit Log View</w:t>
            </w:r>
            <w:r w:rsidR="00645460">
              <w:rPr>
                <w:noProof/>
                <w:webHidden/>
              </w:rPr>
              <w:tab/>
            </w:r>
            <w:r w:rsidR="00645460">
              <w:rPr>
                <w:noProof/>
                <w:webHidden/>
              </w:rPr>
              <w:fldChar w:fldCharType="begin"/>
            </w:r>
            <w:r w:rsidR="00645460">
              <w:rPr>
                <w:noProof/>
                <w:webHidden/>
              </w:rPr>
              <w:instrText xml:space="preserve"> PAGEREF _Toc153446343 \h </w:instrText>
            </w:r>
            <w:r w:rsidR="00645460">
              <w:rPr>
                <w:noProof/>
                <w:webHidden/>
              </w:rPr>
            </w:r>
            <w:r w:rsidR="00645460">
              <w:rPr>
                <w:noProof/>
                <w:webHidden/>
              </w:rPr>
              <w:fldChar w:fldCharType="separate"/>
            </w:r>
            <w:r w:rsidR="00645460">
              <w:rPr>
                <w:noProof/>
                <w:webHidden/>
              </w:rPr>
              <w:t>19</w:t>
            </w:r>
            <w:r w:rsidR="00645460">
              <w:rPr>
                <w:noProof/>
                <w:webHidden/>
              </w:rPr>
              <w:fldChar w:fldCharType="end"/>
            </w:r>
          </w:hyperlink>
        </w:p>
        <w:p w14:paraId="41FF544D" w14:textId="48BC89BE" w:rsidR="00645460" w:rsidRDefault="00000000">
          <w:pPr>
            <w:pStyle w:val="TOC2"/>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44" w:history="1">
            <w:r w:rsidR="00645460" w:rsidRPr="005F1759">
              <w:rPr>
                <w:rStyle w:val="Hyperlink"/>
                <w:noProof/>
              </w:rPr>
              <w:t>Solution Detail Design</w:t>
            </w:r>
            <w:r w:rsidR="00645460">
              <w:rPr>
                <w:noProof/>
                <w:webHidden/>
              </w:rPr>
              <w:tab/>
            </w:r>
            <w:r w:rsidR="00645460">
              <w:rPr>
                <w:noProof/>
                <w:webHidden/>
              </w:rPr>
              <w:fldChar w:fldCharType="begin"/>
            </w:r>
            <w:r w:rsidR="00645460">
              <w:rPr>
                <w:noProof/>
                <w:webHidden/>
              </w:rPr>
              <w:instrText xml:space="preserve"> PAGEREF _Toc153446344 \h </w:instrText>
            </w:r>
            <w:r w:rsidR="00645460">
              <w:rPr>
                <w:noProof/>
                <w:webHidden/>
              </w:rPr>
            </w:r>
            <w:r w:rsidR="00645460">
              <w:rPr>
                <w:noProof/>
                <w:webHidden/>
              </w:rPr>
              <w:fldChar w:fldCharType="separate"/>
            </w:r>
            <w:r w:rsidR="00645460">
              <w:rPr>
                <w:noProof/>
                <w:webHidden/>
              </w:rPr>
              <w:t>19</w:t>
            </w:r>
            <w:r w:rsidR="00645460">
              <w:rPr>
                <w:noProof/>
                <w:webHidden/>
              </w:rPr>
              <w:fldChar w:fldCharType="end"/>
            </w:r>
          </w:hyperlink>
        </w:p>
        <w:p w14:paraId="7B51D78D" w14:textId="5F92167F"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45" w:history="1">
            <w:r w:rsidR="00645460" w:rsidRPr="005F1759">
              <w:rPr>
                <w:rStyle w:val="Hyperlink"/>
                <w:noProof/>
              </w:rPr>
              <w:t>Data Dictionary</w:t>
            </w:r>
            <w:r w:rsidR="00645460">
              <w:rPr>
                <w:noProof/>
                <w:webHidden/>
              </w:rPr>
              <w:tab/>
            </w:r>
            <w:r w:rsidR="00645460">
              <w:rPr>
                <w:noProof/>
                <w:webHidden/>
              </w:rPr>
              <w:fldChar w:fldCharType="begin"/>
            </w:r>
            <w:r w:rsidR="00645460">
              <w:rPr>
                <w:noProof/>
                <w:webHidden/>
              </w:rPr>
              <w:instrText xml:space="preserve"> PAGEREF _Toc153446345 \h </w:instrText>
            </w:r>
            <w:r w:rsidR="00645460">
              <w:rPr>
                <w:noProof/>
                <w:webHidden/>
              </w:rPr>
            </w:r>
            <w:r w:rsidR="00645460">
              <w:rPr>
                <w:noProof/>
                <w:webHidden/>
              </w:rPr>
              <w:fldChar w:fldCharType="separate"/>
            </w:r>
            <w:r w:rsidR="00645460">
              <w:rPr>
                <w:noProof/>
                <w:webHidden/>
              </w:rPr>
              <w:t>19</w:t>
            </w:r>
            <w:r w:rsidR="00645460">
              <w:rPr>
                <w:noProof/>
                <w:webHidden/>
              </w:rPr>
              <w:fldChar w:fldCharType="end"/>
            </w:r>
          </w:hyperlink>
        </w:p>
        <w:p w14:paraId="0DC7244D" w14:textId="45DFA1AC"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46" w:history="1">
            <w:r w:rsidR="00645460" w:rsidRPr="005F1759">
              <w:rPr>
                <w:rStyle w:val="Hyperlink"/>
                <w:noProof/>
              </w:rPr>
              <w:t>Data Schema</w:t>
            </w:r>
            <w:r w:rsidR="00645460">
              <w:rPr>
                <w:noProof/>
                <w:webHidden/>
              </w:rPr>
              <w:tab/>
            </w:r>
            <w:r w:rsidR="00645460">
              <w:rPr>
                <w:noProof/>
                <w:webHidden/>
              </w:rPr>
              <w:fldChar w:fldCharType="begin"/>
            </w:r>
            <w:r w:rsidR="00645460">
              <w:rPr>
                <w:noProof/>
                <w:webHidden/>
              </w:rPr>
              <w:instrText xml:space="preserve"> PAGEREF _Toc153446346 \h </w:instrText>
            </w:r>
            <w:r w:rsidR="00645460">
              <w:rPr>
                <w:noProof/>
                <w:webHidden/>
              </w:rPr>
            </w:r>
            <w:r w:rsidR="00645460">
              <w:rPr>
                <w:noProof/>
                <w:webHidden/>
              </w:rPr>
              <w:fldChar w:fldCharType="separate"/>
            </w:r>
            <w:r w:rsidR="00645460">
              <w:rPr>
                <w:noProof/>
                <w:webHidden/>
              </w:rPr>
              <w:t>23</w:t>
            </w:r>
            <w:r w:rsidR="00645460">
              <w:rPr>
                <w:noProof/>
                <w:webHidden/>
              </w:rPr>
              <w:fldChar w:fldCharType="end"/>
            </w:r>
          </w:hyperlink>
        </w:p>
        <w:p w14:paraId="2BC85CFD" w14:textId="7A32B21E"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47" w:history="1">
            <w:r w:rsidR="00645460" w:rsidRPr="005F1759">
              <w:rPr>
                <w:rStyle w:val="Hyperlink"/>
                <w:noProof/>
              </w:rPr>
              <w:t>Screen Content/Process/Data Flows</w:t>
            </w:r>
            <w:r w:rsidR="00645460">
              <w:rPr>
                <w:noProof/>
                <w:webHidden/>
              </w:rPr>
              <w:tab/>
            </w:r>
            <w:r w:rsidR="00645460">
              <w:rPr>
                <w:noProof/>
                <w:webHidden/>
              </w:rPr>
              <w:fldChar w:fldCharType="begin"/>
            </w:r>
            <w:r w:rsidR="00645460">
              <w:rPr>
                <w:noProof/>
                <w:webHidden/>
              </w:rPr>
              <w:instrText xml:space="preserve"> PAGEREF _Toc153446347 \h </w:instrText>
            </w:r>
            <w:r w:rsidR="00645460">
              <w:rPr>
                <w:noProof/>
                <w:webHidden/>
              </w:rPr>
            </w:r>
            <w:r w:rsidR="00645460">
              <w:rPr>
                <w:noProof/>
                <w:webHidden/>
              </w:rPr>
              <w:fldChar w:fldCharType="separate"/>
            </w:r>
            <w:r w:rsidR="00645460">
              <w:rPr>
                <w:noProof/>
                <w:webHidden/>
              </w:rPr>
              <w:t>24</w:t>
            </w:r>
            <w:r w:rsidR="00645460">
              <w:rPr>
                <w:noProof/>
                <w:webHidden/>
              </w:rPr>
              <w:fldChar w:fldCharType="end"/>
            </w:r>
          </w:hyperlink>
        </w:p>
        <w:p w14:paraId="40A42689" w14:textId="5B1A7B7E"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48" w:history="1">
            <w:r w:rsidR="00645460" w:rsidRPr="005F1759">
              <w:rPr>
                <w:rStyle w:val="Hyperlink"/>
                <w:noProof/>
              </w:rPr>
              <w:t>Insights Demand Creation</w:t>
            </w:r>
            <w:r w:rsidR="00645460">
              <w:rPr>
                <w:noProof/>
                <w:webHidden/>
              </w:rPr>
              <w:tab/>
            </w:r>
            <w:r w:rsidR="00645460">
              <w:rPr>
                <w:noProof/>
                <w:webHidden/>
              </w:rPr>
              <w:fldChar w:fldCharType="begin"/>
            </w:r>
            <w:r w:rsidR="00645460">
              <w:rPr>
                <w:noProof/>
                <w:webHidden/>
              </w:rPr>
              <w:instrText xml:space="preserve"> PAGEREF _Toc153446348 \h </w:instrText>
            </w:r>
            <w:r w:rsidR="00645460">
              <w:rPr>
                <w:noProof/>
                <w:webHidden/>
              </w:rPr>
            </w:r>
            <w:r w:rsidR="00645460">
              <w:rPr>
                <w:noProof/>
                <w:webHidden/>
              </w:rPr>
              <w:fldChar w:fldCharType="separate"/>
            </w:r>
            <w:r w:rsidR="00645460">
              <w:rPr>
                <w:noProof/>
                <w:webHidden/>
              </w:rPr>
              <w:t>24</w:t>
            </w:r>
            <w:r w:rsidR="00645460">
              <w:rPr>
                <w:noProof/>
                <w:webHidden/>
              </w:rPr>
              <w:fldChar w:fldCharType="end"/>
            </w:r>
          </w:hyperlink>
        </w:p>
        <w:p w14:paraId="74671A53" w14:textId="2FE89AD6"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49" w:history="1">
            <w:r w:rsidR="00645460" w:rsidRPr="005F1759">
              <w:rPr>
                <w:rStyle w:val="Hyperlink"/>
                <w:noProof/>
              </w:rPr>
              <w:t>Splash Screen</w:t>
            </w:r>
            <w:r w:rsidR="00645460">
              <w:rPr>
                <w:noProof/>
                <w:webHidden/>
              </w:rPr>
              <w:tab/>
            </w:r>
            <w:r w:rsidR="00645460">
              <w:rPr>
                <w:noProof/>
                <w:webHidden/>
              </w:rPr>
              <w:fldChar w:fldCharType="begin"/>
            </w:r>
            <w:r w:rsidR="00645460">
              <w:rPr>
                <w:noProof/>
                <w:webHidden/>
              </w:rPr>
              <w:instrText xml:space="preserve"> PAGEREF _Toc153446349 \h </w:instrText>
            </w:r>
            <w:r w:rsidR="00645460">
              <w:rPr>
                <w:noProof/>
                <w:webHidden/>
              </w:rPr>
            </w:r>
            <w:r w:rsidR="00645460">
              <w:rPr>
                <w:noProof/>
                <w:webHidden/>
              </w:rPr>
              <w:fldChar w:fldCharType="separate"/>
            </w:r>
            <w:r w:rsidR="00645460">
              <w:rPr>
                <w:noProof/>
                <w:webHidden/>
              </w:rPr>
              <w:t>24</w:t>
            </w:r>
            <w:r w:rsidR="00645460">
              <w:rPr>
                <w:noProof/>
                <w:webHidden/>
              </w:rPr>
              <w:fldChar w:fldCharType="end"/>
            </w:r>
          </w:hyperlink>
        </w:p>
        <w:p w14:paraId="3269EA13" w14:textId="781BD13D"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50" w:history="1">
            <w:r w:rsidR="00645460" w:rsidRPr="005F1759">
              <w:rPr>
                <w:rStyle w:val="Hyperlink"/>
                <w:noProof/>
              </w:rPr>
              <w:t>Homepage</w:t>
            </w:r>
            <w:r w:rsidR="00645460">
              <w:rPr>
                <w:noProof/>
                <w:webHidden/>
              </w:rPr>
              <w:tab/>
            </w:r>
            <w:r w:rsidR="00645460">
              <w:rPr>
                <w:noProof/>
                <w:webHidden/>
              </w:rPr>
              <w:fldChar w:fldCharType="begin"/>
            </w:r>
            <w:r w:rsidR="00645460">
              <w:rPr>
                <w:noProof/>
                <w:webHidden/>
              </w:rPr>
              <w:instrText xml:space="preserve"> PAGEREF _Toc153446350 \h </w:instrText>
            </w:r>
            <w:r w:rsidR="00645460">
              <w:rPr>
                <w:noProof/>
                <w:webHidden/>
              </w:rPr>
            </w:r>
            <w:r w:rsidR="00645460">
              <w:rPr>
                <w:noProof/>
                <w:webHidden/>
              </w:rPr>
              <w:fldChar w:fldCharType="separate"/>
            </w:r>
            <w:r w:rsidR="00645460">
              <w:rPr>
                <w:noProof/>
                <w:webHidden/>
              </w:rPr>
              <w:t>24</w:t>
            </w:r>
            <w:r w:rsidR="00645460">
              <w:rPr>
                <w:noProof/>
                <w:webHidden/>
              </w:rPr>
              <w:fldChar w:fldCharType="end"/>
            </w:r>
          </w:hyperlink>
        </w:p>
        <w:p w14:paraId="2445A190" w14:textId="796E61AA"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51" w:history="1">
            <w:r w:rsidR="00645460" w:rsidRPr="005F1759">
              <w:rPr>
                <w:rStyle w:val="Hyperlink"/>
                <w:noProof/>
              </w:rPr>
              <w:t>Demand Search/View</w:t>
            </w:r>
            <w:r w:rsidR="00645460">
              <w:rPr>
                <w:noProof/>
                <w:webHidden/>
              </w:rPr>
              <w:tab/>
            </w:r>
            <w:r w:rsidR="00645460">
              <w:rPr>
                <w:noProof/>
                <w:webHidden/>
              </w:rPr>
              <w:fldChar w:fldCharType="begin"/>
            </w:r>
            <w:r w:rsidR="00645460">
              <w:rPr>
                <w:noProof/>
                <w:webHidden/>
              </w:rPr>
              <w:instrText xml:space="preserve"> PAGEREF _Toc153446351 \h </w:instrText>
            </w:r>
            <w:r w:rsidR="00645460">
              <w:rPr>
                <w:noProof/>
                <w:webHidden/>
              </w:rPr>
            </w:r>
            <w:r w:rsidR="00645460">
              <w:rPr>
                <w:noProof/>
                <w:webHidden/>
              </w:rPr>
              <w:fldChar w:fldCharType="separate"/>
            </w:r>
            <w:r w:rsidR="00645460">
              <w:rPr>
                <w:noProof/>
                <w:webHidden/>
              </w:rPr>
              <w:t>24</w:t>
            </w:r>
            <w:r w:rsidR="00645460">
              <w:rPr>
                <w:noProof/>
                <w:webHidden/>
              </w:rPr>
              <w:fldChar w:fldCharType="end"/>
            </w:r>
          </w:hyperlink>
        </w:p>
        <w:p w14:paraId="1E53CFCE" w14:textId="34199A7B"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52" w:history="1">
            <w:r w:rsidR="00645460" w:rsidRPr="005F1759">
              <w:rPr>
                <w:rStyle w:val="Hyperlink"/>
                <w:noProof/>
              </w:rPr>
              <w:t>Demand Detail</w:t>
            </w:r>
            <w:r w:rsidR="00645460">
              <w:rPr>
                <w:noProof/>
                <w:webHidden/>
              </w:rPr>
              <w:tab/>
            </w:r>
            <w:r w:rsidR="00645460">
              <w:rPr>
                <w:noProof/>
                <w:webHidden/>
              </w:rPr>
              <w:fldChar w:fldCharType="begin"/>
            </w:r>
            <w:r w:rsidR="00645460">
              <w:rPr>
                <w:noProof/>
                <w:webHidden/>
              </w:rPr>
              <w:instrText xml:space="preserve"> PAGEREF _Toc153446352 \h </w:instrText>
            </w:r>
            <w:r w:rsidR="00645460">
              <w:rPr>
                <w:noProof/>
                <w:webHidden/>
              </w:rPr>
            </w:r>
            <w:r w:rsidR="00645460">
              <w:rPr>
                <w:noProof/>
                <w:webHidden/>
              </w:rPr>
              <w:fldChar w:fldCharType="separate"/>
            </w:r>
            <w:r w:rsidR="00645460">
              <w:rPr>
                <w:noProof/>
                <w:webHidden/>
              </w:rPr>
              <w:t>25</w:t>
            </w:r>
            <w:r w:rsidR="00645460">
              <w:rPr>
                <w:noProof/>
                <w:webHidden/>
              </w:rPr>
              <w:fldChar w:fldCharType="end"/>
            </w:r>
          </w:hyperlink>
        </w:p>
        <w:p w14:paraId="1057D80C" w14:textId="1C81C1F3"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53" w:history="1">
            <w:r w:rsidR="00645460" w:rsidRPr="005F1759">
              <w:rPr>
                <w:rStyle w:val="Hyperlink"/>
                <w:noProof/>
              </w:rPr>
              <w:t>Demand Edit</w:t>
            </w:r>
            <w:r w:rsidR="00645460">
              <w:rPr>
                <w:noProof/>
                <w:webHidden/>
              </w:rPr>
              <w:tab/>
            </w:r>
            <w:r w:rsidR="00645460">
              <w:rPr>
                <w:noProof/>
                <w:webHidden/>
              </w:rPr>
              <w:fldChar w:fldCharType="begin"/>
            </w:r>
            <w:r w:rsidR="00645460">
              <w:rPr>
                <w:noProof/>
                <w:webHidden/>
              </w:rPr>
              <w:instrText xml:space="preserve"> PAGEREF _Toc153446353 \h </w:instrText>
            </w:r>
            <w:r w:rsidR="00645460">
              <w:rPr>
                <w:noProof/>
                <w:webHidden/>
              </w:rPr>
            </w:r>
            <w:r w:rsidR="00645460">
              <w:rPr>
                <w:noProof/>
                <w:webHidden/>
              </w:rPr>
              <w:fldChar w:fldCharType="separate"/>
            </w:r>
            <w:r w:rsidR="00645460">
              <w:rPr>
                <w:noProof/>
                <w:webHidden/>
              </w:rPr>
              <w:t>26</w:t>
            </w:r>
            <w:r w:rsidR="00645460">
              <w:rPr>
                <w:noProof/>
                <w:webHidden/>
              </w:rPr>
              <w:fldChar w:fldCharType="end"/>
            </w:r>
          </w:hyperlink>
        </w:p>
        <w:p w14:paraId="1507FF68" w14:textId="6642D1BF"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54" w:history="1">
            <w:r w:rsidR="00645460" w:rsidRPr="005F1759">
              <w:rPr>
                <w:rStyle w:val="Hyperlink"/>
                <w:noProof/>
              </w:rPr>
              <w:t>Demand Create</w:t>
            </w:r>
            <w:r w:rsidR="00645460">
              <w:rPr>
                <w:noProof/>
                <w:webHidden/>
              </w:rPr>
              <w:tab/>
            </w:r>
            <w:r w:rsidR="00645460">
              <w:rPr>
                <w:noProof/>
                <w:webHidden/>
              </w:rPr>
              <w:fldChar w:fldCharType="begin"/>
            </w:r>
            <w:r w:rsidR="00645460">
              <w:rPr>
                <w:noProof/>
                <w:webHidden/>
              </w:rPr>
              <w:instrText xml:space="preserve"> PAGEREF _Toc153446354 \h </w:instrText>
            </w:r>
            <w:r w:rsidR="00645460">
              <w:rPr>
                <w:noProof/>
                <w:webHidden/>
              </w:rPr>
            </w:r>
            <w:r w:rsidR="00645460">
              <w:rPr>
                <w:noProof/>
                <w:webHidden/>
              </w:rPr>
              <w:fldChar w:fldCharType="separate"/>
            </w:r>
            <w:r w:rsidR="00645460">
              <w:rPr>
                <w:noProof/>
                <w:webHidden/>
              </w:rPr>
              <w:t>27</w:t>
            </w:r>
            <w:r w:rsidR="00645460">
              <w:rPr>
                <w:noProof/>
                <w:webHidden/>
              </w:rPr>
              <w:fldChar w:fldCharType="end"/>
            </w:r>
          </w:hyperlink>
        </w:p>
        <w:p w14:paraId="6EDDF159" w14:textId="39F508CB"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55" w:history="1">
            <w:r w:rsidR="00645460" w:rsidRPr="005F1759">
              <w:rPr>
                <w:rStyle w:val="Hyperlink"/>
                <w:noProof/>
              </w:rPr>
              <w:t>Community Insights</w:t>
            </w:r>
            <w:r w:rsidR="00645460">
              <w:rPr>
                <w:noProof/>
                <w:webHidden/>
              </w:rPr>
              <w:tab/>
            </w:r>
            <w:r w:rsidR="00645460">
              <w:rPr>
                <w:noProof/>
                <w:webHidden/>
              </w:rPr>
              <w:fldChar w:fldCharType="begin"/>
            </w:r>
            <w:r w:rsidR="00645460">
              <w:rPr>
                <w:noProof/>
                <w:webHidden/>
              </w:rPr>
              <w:instrText xml:space="preserve"> PAGEREF _Toc153446355 \h </w:instrText>
            </w:r>
            <w:r w:rsidR="00645460">
              <w:rPr>
                <w:noProof/>
                <w:webHidden/>
              </w:rPr>
            </w:r>
            <w:r w:rsidR="00645460">
              <w:rPr>
                <w:noProof/>
                <w:webHidden/>
              </w:rPr>
              <w:fldChar w:fldCharType="separate"/>
            </w:r>
            <w:r w:rsidR="00645460">
              <w:rPr>
                <w:noProof/>
                <w:webHidden/>
              </w:rPr>
              <w:t>28</w:t>
            </w:r>
            <w:r w:rsidR="00645460">
              <w:rPr>
                <w:noProof/>
                <w:webHidden/>
              </w:rPr>
              <w:fldChar w:fldCharType="end"/>
            </w:r>
          </w:hyperlink>
        </w:p>
        <w:p w14:paraId="5380E8DA" w14:textId="55B13077"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56" w:history="1">
            <w:r w:rsidR="00645460" w:rsidRPr="005F1759">
              <w:rPr>
                <w:rStyle w:val="Hyperlink"/>
                <w:noProof/>
              </w:rPr>
              <w:t>Splash Screen</w:t>
            </w:r>
            <w:r w:rsidR="00645460">
              <w:rPr>
                <w:noProof/>
                <w:webHidden/>
              </w:rPr>
              <w:tab/>
            </w:r>
            <w:r w:rsidR="00645460">
              <w:rPr>
                <w:noProof/>
                <w:webHidden/>
              </w:rPr>
              <w:fldChar w:fldCharType="begin"/>
            </w:r>
            <w:r w:rsidR="00645460">
              <w:rPr>
                <w:noProof/>
                <w:webHidden/>
              </w:rPr>
              <w:instrText xml:space="preserve"> PAGEREF _Toc153446356 \h </w:instrText>
            </w:r>
            <w:r w:rsidR="00645460">
              <w:rPr>
                <w:noProof/>
                <w:webHidden/>
              </w:rPr>
            </w:r>
            <w:r w:rsidR="00645460">
              <w:rPr>
                <w:noProof/>
                <w:webHidden/>
              </w:rPr>
              <w:fldChar w:fldCharType="separate"/>
            </w:r>
            <w:r w:rsidR="00645460">
              <w:rPr>
                <w:noProof/>
                <w:webHidden/>
              </w:rPr>
              <w:t>28</w:t>
            </w:r>
            <w:r w:rsidR="00645460">
              <w:rPr>
                <w:noProof/>
                <w:webHidden/>
              </w:rPr>
              <w:fldChar w:fldCharType="end"/>
            </w:r>
          </w:hyperlink>
        </w:p>
        <w:p w14:paraId="1371E76A" w14:textId="6239FD1C"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57" w:history="1">
            <w:r w:rsidR="00645460" w:rsidRPr="005F1759">
              <w:rPr>
                <w:rStyle w:val="Hyperlink"/>
                <w:noProof/>
              </w:rPr>
              <w:t>Record Map/List</w:t>
            </w:r>
            <w:r w:rsidR="00645460">
              <w:rPr>
                <w:noProof/>
                <w:webHidden/>
              </w:rPr>
              <w:tab/>
            </w:r>
            <w:r w:rsidR="00645460">
              <w:rPr>
                <w:noProof/>
                <w:webHidden/>
              </w:rPr>
              <w:fldChar w:fldCharType="begin"/>
            </w:r>
            <w:r w:rsidR="00645460">
              <w:rPr>
                <w:noProof/>
                <w:webHidden/>
              </w:rPr>
              <w:instrText xml:space="preserve"> PAGEREF _Toc153446357 \h </w:instrText>
            </w:r>
            <w:r w:rsidR="00645460">
              <w:rPr>
                <w:noProof/>
                <w:webHidden/>
              </w:rPr>
            </w:r>
            <w:r w:rsidR="00645460">
              <w:rPr>
                <w:noProof/>
                <w:webHidden/>
              </w:rPr>
              <w:fldChar w:fldCharType="separate"/>
            </w:r>
            <w:r w:rsidR="00645460">
              <w:rPr>
                <w:noProof/>
                <w:webHidden/>
              </w:rPr>
              <w:t>28</w:t>
            </w:r>
            <w:r w:rsidR="00645460">
              <w:rPr>
                <w:noProof/>
                <w:webHidden/>
              </w:rPr>
              <w:fldChar w:fldCharType="end"/>
            </w:r>
          </w:hyperlink>
        </w:p>
        <w:p w14:paraId="13C7766C" w14:textId="5769A58B"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58" w:history="1">
            <w:r w:rsidR="00645460" w:rsidRPr="005F1759">
              <w:rPr>
                <w:rStyle w:val="Hyperlink"/>
                <w:noProof/>
              </w:rPr>
              <w:t>Record Detail</w:t>
            </w:r>
            <w:r w:rsidR="00645460">
              <w:rPr>
                <w:noProof/>
                <w:webHidden/>
              </w:rPr>
              <w:tab/>
            </w:r>
            <w:r w:rsidR="00645460">
              <w:rPr>
                <w:noProof/>
                <w:webHidden/>
              </w:rPr>
              <w:fldChar w:fldCharType="begin"/>
            </w:r>
            <w:r w:rsidR="00645460">
              <w:rPr>
                <w:noProof/>
                <w:webHidden/>
              </w:rPr>
              <w:instrText xml:space="preserve"> PAGEREF _Toc153446358 \h </w:instrText>
            </w:r>
            <w:r w:rsidR="00645460">
              <w:rPr>
                <w:noProof/>
                <w:webHidden/>
              </w:rPr>
            </w:r>
            <w:r w:rsidR="00645460">
              <w:rPr>
                <w:noProof/>
                <w:webHidden/>
              </w:rPr>
              <w:fldChar w:fldCharType="separate"/>
            </w:r>
            <w:r w:rsidR="00645460">
              <w:rPr>
                <w:noProof/>
                <w:webHidden/>
              </w:rPr>
              <w:t>29</w:t>
            </w:r>
            <w:r w:rsidR="00645460">
              <w:rPr>
                <w:noProof/>
                <w:webHidden/>
              </w:rPr>
              <w:fldChar w:fldCharType="end"/>
            </w:r>
          </w:hyperlink>
        </w:p>
        <w:p w14:paraId="6616C774" w14:textId="38FF93EB"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59" w:history="1">
            <w:r w:rsidR="00645460" w:rsidRPr="005F1759">
              <w:rPr>
                <w:rStyle w:val="Hyperlink"/>
                <w:noProof/>
              </w:rPr>
              <w:t>Demand Update</w:t>
            </w:r>
            <w:r w:rsidR="00645460">
              <w:rPr>
                <w:noProof/>
                <w:webHidden/>
              </w:rPr>
              <w:tab/>
            </w:r>
            <w:r w:rsidR="00645460">
              <w:rPr>
                <w:noProof/>
                <w:webHidden/>
              </w:rPr>
              <w:fldChar w:fldCharType="begin"/>
            </w:r>
            <w:r w:rsidR="00645460">
              <w:rPr>
                <w:noProof/>
                <w:webHidden/>
              </w:rPr>
              <w:instrText xml:space="preserve"> PAGEREF _Toc153446359 \h </w:instrText>
            </w:r>
            <w:r w:rsidR="00645460">
              <w:rPr>
                <w:noProof/>
                <w:webHidden/>
              </w:rPr>
            </w:r>
            <w:r w:rsidR="00645460">
              <w:rPr>
                <w:noProof/>
                <w:webHidden/>
              </w:rPr>
              <w:fldChar w:fldCharType="separate"/>
            </w:r>
            <w:r w:rsidR="00645460">
              <w:rPr>
                <w:noProof/>
                <w:webHidden/>
              </w:rPr>
              <w:t>31</w:t>
            </w:r>
            <w:r w:rsidR="00645460">
              <w:rPr>
                <w:noProof/>
                <w:webHidden/>
              </w:rPr>
              <w:fldChar w:fldCharType="end"/>
            </w:r>
          </w:hyperlink>
        </w:p>
        <w:p w14:paraId="12EE8C27" w14:textId="565810CC"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60" w:history="1">
            <w:r w:rsidR="00645460" w:rsidRPr="005F1759">
              <w:rPr>
                <w:rStyle w:val="Hyperlink"/>
                <w:noProof/>
              </w:rPr>
              <w:t>Management / Portal</w:t>
            </w:r>
            <w:r w:rsidR="00645460">
              <w:rPr>
                <w:noProof/>
                <w:webHidden/>
              </w:rPr>
              <w:tab/>
            </w:r>
            <w:r w:rsidR="00645460">
              <w:rPr>
                <w:noProof/>
                <w:webHidden/>
              </w:rPr>
              <w:fldChar w:fldCharType="begin"/>
            </w:r>
            <w:r w:rsidR="00645460">
              <w:rPr>
                <w:noProof/>
                <w:webHidden/>
              </w:rPr>
              <w:instrText xml:space="preserve"> PAGEREF _Toc153446360 \h </w:instrText>
            </w:r>
            <w:r w:rsidR="00645460">
              <w:rPr>
                <w:noProof/>
                <w:webHidden/>
              </w:rPr>
            </w:r>
            <w:r w:rsidR="00645460">
              <w:rPr>
                <w:noProof/>
                <w:webHidden/>
              </w:rPr>
              <w:fldChar w:fldCharType="separate"/>
            </w:r>
            <w:r w:rsidR="00645460">
              <w:rPr>
                <w:noProof/>
                <w:webHidden/>
              </w:rPr>
              <w:t>32</w:t>
            </w:r>
            <w:r w:rsidR="00645460">
              <w:rPr>
                <w:noProof/>
                <w:webHidden/>
              </w:rPr>
              <w:fldChar w:fldCharType="end"/>
            </w:r>
          </w:hyperlink>
        </w:p>
        <w:p w14:paraId="648373EE" w14:textId="2CDFCA49"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61" w:history="1">
            <w:r w:rsidR="00645460" w:rsidRPr="005F1759">
              <w:rPr>
                <w:rStyle w:val="Hyperlink"/>
                <w:noProof/>
              </w:rPr>
              <w:t>Splash Screen</w:t>
            </w:r>
            <w:r w:rsidR="00645460">
              <w:rPr>
                <w:noProof/>
                <w:webHidden/>
              </w:rPr>
              <w:tab/>
            </w:r>
            <w:r w:rsidR="00645460">
              <w:rPr>
                <w:noProof/>
                <w:webHidden/>
              </w:rPr>
              <w:fldChar w:fldCharType="begin"/>
            </w:r>
            <w:r w:rsidR="00645460">
              <w:rPr>
                <w:noProof/>
                <w:webHidden/>
              </w:rPr>
              <w:instrText xml:space="preserve"> PAGEREF _Toc153446361 \h </w:instrText>
            </w:r>
            <w:r w:rsidR="00645460">
              <w:rPr>
                <w:noProof/>
                <w:webHidden/>
              </w:rPr>
            </w:r>
            <w:r w:rsidR="00645460">
              <w:rPr>
                <w:noProof/>
                <w:webHidden/>
              </w:rPr>
              <w:fldChar w:fldCharType="separate"/>
            </w:r>
            <w:r w:rsidR="00645460">
              <w:rPr>
                <w:noProof/>
                <w:webHidden/>
              </w:rPr>
              <w:t>32</w:t>
            </w:r>
            <w:r w:rsidR="00645460">
              <w:rPr>
                <w:noProof/>
                <w:webHidden/>
              </w:rPr>
              <w:fldChar w:fldCharType="end"/>
            </w:r>
          </w:hyperlink>
        </w:p>
        <w:p w14:paraId="22036168" w14:textId="3D1C7718"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62" w:history="1">
            <w:r w:rsidR="00645460" w:rsidRPr="005F1759">
              <w:rPr>
                <w:rStyle w:val="Hyperlink"/>
                <w:noProof/>
              </w:rPr>
              <w:t>Homepage</w:t>
            </w:r>
            <w:r w:rsidR="00645460">
              <w:rPr>
                <w:noProof/>
                <w:webHidden/>
              </w:rPr>
              <w:tab/>
            </w:r>
            <w:r w:rsidR="00645460">
              <w:rPr>
                <w:noProof/>
                <w:webHidden/>
              </w:rPr>
              <w:fldChar w:fldCharType="begin"/>
            </w:r>
            <w:r w:rsidR="00645460">
              <w:rPr>
                <w:noProof/>
                <w:webHidden/>
              </w:rPr>
              <w:instrText xml:space="preserve"> PAGEREF _Toc153446362 \h </w:instrText>
            </w:r>
            <w:r w:rsidR="00645460">
              <w:rPr>
                <w:noProof/>
                <w:webHidden/>
              </w:rPr>
            </w:r>
            <w:r w:rsidR="00645460">
              <w:rPr>
                <w:noProof/>
                <w:webHidden/>
              </w:rPr>
              <w:fldChar w:fldCharType="separate"/>
            </w:r>
            <w:r w:rsidR="00645460">
              <w:rPr>
                <w:noProof/>
                <w:webHidden/>
              </w:rPr>
              <w:t>32</w:t>
            </w:r>
            <w:r w:rsidR="00645460">
              <w:rPr>
                <w:noProof/>
                <w:webHidden/>
              </w:rPr>
              <w:fldChar w:fldCharType="end"/>
            </w:r>
          </w:hyperlink>
        </w:p>
        <w:p w14:paraId="76BC947E" w14:textId="601C3A1A"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63" w:history="1">
            <w:r w:rsidR="00645460" w:rsidRPr="005F1759">
              <w:rPr>
                <w:rStyle w:val="Hyperlink"/>
                <w:noProof/>
              </w:rPr>
              <w:t>Broker/Middleware Configuration</w:t>
            </w:r>
            <w:r w:rsidR="00645460">
              <w:rPr>
                <w:noProof/>
                <w:webHidden/>
              </w:rPr>
              <w:tab/>
            </w:r>
            <w:r w:rsidR="00645460">
              <w:rPr>
                <w:noProof/>
                <w:webHidden/>
              </w:rPr>
              <w:fldChar w:fldCharType="begin"/>
            </w:r>
            <w:r w:rsidR="00645460">
              <w:rPr>
                <w:noProof/>
                <w:webHidden/>
              </w:rPr>
              <w:instrText xml:space="preserve"> PAGEREF _Toc153446363 \h </w:instrText>
            </w:r>
            <w:r w:rsidR="00645460">
              <w:rPr>
                <w:noProof/>
                <w:webHidden/>
              </w:rPr>
            </w:r>
            <w:r w:rsidR="00645460">
              <w:rPr>
                <w:noProof/>
                <w:webHidden/>
              </w:rPr>
              <w:fldChar w:fldCharType="separate"/>
            </w:r>
            <w:r w:rsidR="00645460">
              <w:rPr>
                <w:noProof/>
                <w:webHidden/>
              </w:rPr>
              <w:t>32</w:t>
            </w:r>
            <w:r w:rsidR="00645460">
              <w:rPr>
                <w:noProof/>
                <w:webHidden/>
              </w:rPr>
              <w:fldChar w:fldCharType="end"/>
            </w:r>
          </w:hyperlink>
        </w:p>
        <w:p w14:paraId="3B998B14" w14:textId="749797EA"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64" w:history="1">
            <w:r w:rsidR="00645460" w:rsidRPr="005F1759">
              <w:rPr>
                <w:rStyle w:val="Hyperlink"/>
                <w:noProof/>
              </w:rPr>
              <w:t>Demand Configuration</w:t>
            </w:r>
            <w:r w:rsidR="00645460">
              <w:rPr>
                <w:noProof/>
                <w:webHidden/>
              </w:rPr>
              <w:tab/>
            </w:r>
            <w:r w:rsidR="00645460">
              <w:rPr>
                <w:noProof/>
                <w:webHidden/>
              </w:rPr>
              <w:fldChar w:fldCharType="begin"/>
            </w:r>
            <w:r w:rsidR="00645460">
              <w:rPr>
                <w:noProof/>
                <w:webHidden/>
              </w:rPr>
              <w:instrText xml:space="preserve"> PAGEREF _Toc153446364 \h </w:instrText>
            </w:r>
            <w:r w:rsidR="00645460">
              <w:rPr>
                <w:noProof/>
                <w:webHidden/>
              </w:rPr>
            </w:r>
            <w:r w:rsidR="00645460">
              <w:rPr>
                <w:noProof/>
                <w:webHidden/>
              </w:rPr>
              <w:fldChar w:fldCharType="separate"/>
            </w:r>
            <w:r w:rsidR="00645460">
              <w:rPr>
                <w:noProof/>
                <w:webHidden/>
              </w:rPr>
              <w:t>33</w:t>
            </w:r>
            <w:r w:rsidR="00645460">
              <w:rPr>
                <w:noProof/>
                <w:webHidden/>
              </w:rPr>
              <w:fldChar w:fldCharType="end"/>
            </w:r>
          </w:hyperlink>
        </w:p>
        <w:p w14:paraId="0C7947EC" w14:textId="04F9AF10"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65" w:history="1">
            <w:r w:rsidR="00645460" w:rsidRPr="005F1759">
              <w:rPr>
                <w:rStyle w:val="Hyperlink"/>
                <w:noProof/>
              </w:rPr>
              <w:t>Insights Configuration</w:t>
            </w:r>
            <w:r w:rsidR="00645460">
              <w:rPr>
                <w:noProof/>
                <w:webHidden/>
              </w:rPr>
              <w:tab/>
            </w:r>
            <w:r w:rsidR="00645460">
              <w:rPr>
                <w:noProof/>
                <w:webHidden/>
              </w:rPr>
              <w:fldChar w:fldCharType="begin"/>
            </w:r>
            <w:r w:rsidR="00645460">
              <w:rPr>
                <w:noProof/>
                <w:webHidden/>
              </w:rPr>
              <w:instrText xml:space="preserve"> PAGEREF _Toc153446365 \h </w:instrText>
            </w:r>
            <w:r w:rsidR="00645460">
              <w:rPr>
                <w:noProof/>
                <w:webHidden/>
              </w:rPr>
            </w:r>
            <w:r w:rsidR="00645460">
              <w:rPr>
                <w:noProof/>
                <w:webHidden/>
              </w:rPr>
              <w:fldChar w:fldCharType="separate"/>
            </w:r>
            <w:r w:rsidR="00645460">
              <w:rPr>
                <w:noProof/>
                <w:webHidden/>
              </w:rPr>
              <w:t>33</w:t>
            </w:r>
            <w:r w:rsidR="00645460">
              <w:rPr>
                <w:noProof/>
                <w:webHidden/>
              </w:rPr>
              <w:fldChar w:fldCharType="end"/>
            </w:r>
          </w:hyperlink>
        </w:p>
        <w:p w14:paraId="23C8F16B" w14:textId="37F0B062"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66" w:history="1">
            <w:r w:rsidR="00645460" w:rsidRPr="005F1759">
              <w:rPr>
                <w:rStyle w:val="Hyperlink"/>
                <w:noProof/>
              </w:rPr>
              <w:t>Shared / Solution Config</w:t>
            </w:r>
            <w:r w:rsidR="00645460">
              <w:rPr>
                <w:noProof/>
                <w:webHidden/>
              </w:rPr>
              <w:tab/>
            </w:r>
            <w:r w:rsidR="00645460">
              <w:rPr>
                <w:noProof/>
                <w:webHidden/>
              </w:rPr>
              <w:fldChar w:fldCharType="begin"/>
            </w:r>
            <w:r w:rsidR="00645460">
              <w:rPr>
                <w:noProof/>
                <w:webHidden/>
              </w:rPr>
              <w:instrText xml:space="preserve"> PAGEREF _Toc153446366 \h </w:instrText>
            </w:r>
            <w:r w:rsidR="00645460">
              <w:rPr>
                <w:noProof/>
                <w:webHidden/>
              </w:rPr>
            </w:r>
            <w:r w:rsidR="00645460">
              <w:rPr>
                <w:noProof/>
                <w:webHidden/>
              </w:rPr>
              <w:fldChar w:fldCharType="separate"/>
            </w:r>
            <w:r w:rsidR="00645460">
              <w:rPr>
                <w:noProof/>
                <w:webHidden/>
              </w:rPr>
              <w:t>33</w:t>
            </w:r>
            <w:r w:rsidR="00645460">
              <w:rPr>
                <w:noProof/>
                <w:webHidden/>
              </w:rPr>
              <w:fldChar w:fldCharType="end"/>
            </w:r>
          </w:hyperlink>
        </w:p>
        <w:p w14:paraId="6EE250B0" w14:textId="72B778E5"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67" w:history="1">
            <w:r w:rsidR="00645460" w:rsidRPr="005F1759">
              <w:rPr>
                <w:rStyle w:val="Hyperlink"/>
                <w:noProof/>
              </w:rPr>
              <w:t>Portal Configuration</w:t>
            </w:r>
            <w:r w:rsidR="00645460">
              <w:rPr>
                <w:noProof/>
                <w:webHidden/>
              </w:rPr>
              <w:tab/>
            </w:r>
            <w:r w:rsidR="00645460">
              <w:rPr>
                <w:noProof/>
                <w:webHidden/>
              </w:rPr>
              <w:fldChar w:fldCharType="begin"/>
            </w:r>
            <w:r w:rsidR="00645460">
              <w:rPr>
                <w:noProof/>
                <w:webHidden/>
              </w:rPr>
              <w:instrText xml:space="preserve"> PAGEREF _Toc153446367 \h </w:instrText>
            </w:r>
            <w:r w:rsidR="00645460">
              <w:rPr>
                <w:noProof/>
                <w:webHidden/>
              </w:rPr>
            </w:r>
            <w:r w:rsidR="00645460">
              <w:rPr>
                <w:noProof/>
                <w:webHidden/>
              </w:rPr>
              <w:fldChar w:fldCharType="separate"/>
            </w:r>
            <w:r w:rsidR="00645460">
              <w:rPr>
                <w:noProof/>
                <w:webHidden/>
              </w:rPr>
              <w:t>33</w:t>
            </w:r>
            <w:r w:rsidR="00645460">
              <w:rPr>
                <w:noProof/>
                <w:webHidden/>
              </w:rPr>
              <w:fldChar w:fldCharType="end"/>
            </w:r>
          </w:hyperlink>
        </w:p>
        <w:p w14:paraId="7B3E6054" w14:textId="63539D74"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68" w:history="1">
            <w:r w:rsidR="00645460" w:rsidRPr="005F1759">
              <w:rPr>
                <w:rStyle w:val="Hyperlink"/>
                <w:noProof/>
              </w:rPr>
              <w:t>Audit Log View/Query</w:t>
            </w:r>
            <w:r w:rsidR="00645460">
              <w:rPr>
                <w:noProof/>
                <w:webHidden/>
              </w:rPr>
              <w:tab/>
            </w:r>
            <w:r w:rsidR="00645460">
              <w:rPr>
                <w:noProof/>
                <w:webHidden/>
              </w:rPr>
              <w:fldChar w:fldCharType="begin"/>
            </w:r>
            <w:r w:rsidR="00645460">
              <w:rPr>
                <w:noProof/>
                <w:webHidden/>
              </w:rPr>
              <w:instrText xml:space="preserve"> PAGEREF _Toc153446368 \h </w:instrText>
            </w:r>
            <w:r w:rsidR="00645460">
              <w:rPr>
                <w:noProof/>
                <w:webHidden/>
              </w:rPr>
            </w:r>
            <w:r w:rsidR="00645460">
              <w:rPr>
                <w:noProof/>
                <w:webHidden/>
              </w:rPr>
              <w:fldChar w:fldCharType="separate"/>
            </w:r>
            <w:r w:rsidR="00645460">
              <w:rPr>
                <w:noProof/>
                <w:webHidden/>
              </w:rPr>
              <w:t>34</w:t>
            </w:r>
            <w:r w:rsidR="00645460">
              <w:rPr>
                <w:noProof/>
                <w:webHidden/>
              </w:rPr>
              <w:fldChar w:fldCharType="end"/>
            </w:r>
          </w:hyperlink>
        </w:p>
        <w:p w14:paraId="2302620A" w14:textId="446904F3"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69" w:history="1">
            <w:r w:rsidR="00645460" w:rsidRPr="005F1759">
              <w:rPr>
                <w:rStyle w:val="Hyperlink"/>
                <w:noProof/>
                <w:lang w:eastAsia="en-US"/>
              </w:rPr>
              <w:t>Reporting</w:t>
            </w:r>
            <w:r w:rsidR="00645460">
              <w:rPr>
                <w:noProof/>
                <w:webHidden/>
              </w:rPr>
              <w:tab/>
            </w:r>
            <w:r w:rsidR="00645460">
              <w:rPr>
                <w:noProof/>
                <w:webHidden/>
              </w:rPr>
              <w:fldChar w:fldCharType="begin"/>
            </w:r>
            <w:r w:rsidR="00645460">
              <w:rPr>
                <w:noProof/>
                <w:webHidden/>
              </w:rPr>
              <w:instrText xml:space="preserve"> PAGEREF _Toc153446369 \h </w:instrText>
            </w:r>
            <w:r w:rsidR="00645460">
              <w:rPr>
                <w:noProof/>
                <w:webHidden/>
              </w:rPr>
            </w:r>
            <w:r w:rsidR="00645460">
              <w:rPr>
                <w:noProof/>
                <w:webHidden/>
              </w:rPr>
              <w:fldChar w:fldCharType="separate"/>
            </w:r>
            <w:r w:rsidR="00645460">
              <w:rPr>
                <w:noProof/>
                <w:webHidden/>
              </w:rPr>
              <w:t>34</w:t>
            </w:r>
            <w:r w:rsidR="00645460">
              <w:rPr>
                <w:noProof/>
                <w:webHidden/>
              </w:rPr>
              <w:fldChar w:fldCharType="end"/>
            </w:r>
          </w:hyperlink>
        </w:p>
        <w:p w14:paraId="2D77E649" w14:textId="5FBA2560"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70" w:history="1">
            <w:r w:rsidR="00645460" w:rsidRPr="005F1759">
              <w:rPr>
                <w:rStyle w:val="Hyperlink"/>
                <w:noProof/>
                <w:lang w:eastAsia="en-US"/>
              </w:rPr>
              <w:t>Demands</w:t>
            </w:r>
            <w:r w:rsidR="00645460">
              <w:rPr>
                <w:noProof/>
                <w:webHidden/>
              </w:rPr>
              <w:tab/>
            </w:r>
            <w:r w:rsidR="00645460">
              <w:rPr>
                <w:noProof/>
                <w:webHidden/>
              </w:rPr>
              <w:fldChar w:fldCharType="begin"/>
            </w:r>
            <w:r w:rsidR="00645460">
              <w:rPr>
                <w:noProof/>
                <w:webHidden/>
              </w:rPr>
              <w:instrText xml:space="preserve"> PAGEREF _Toc153446370 \h </w:instrText>
            </w:r>
            <w:r w:rsidR="00645460">
              <w:rPr>
                <w:noProof/>
                <w:webHidden/>
              </w:rPr>
            </w:r>
            <w:r w:rsidR="00645460">
              <w:rPr>
                <w:noProof/>
                <w:webHidden/>
              </w:rPr>
              <w:fldChar w:fldCharType="separate"/>
            </w:r>
            <w:r w:rsidR="00645460">
              <w:rPr>
                <w:noProof/>
                <w:webHidden/>
              </w:rPr>
              <w:t>34</w:t>
            </w:r>
            <w:r w:rsidR="00645460">
              <w:rPr>
                <w:noProof/>
                <w:webHidden/>
              </w:rPr>
              <w:fldChar w:fldCharType="end"/>
            </w:r>
          </w:hyperlink>
        </w:p>
        <w:p w14:paraId="6BCA5163" w14:textId="61F8EE48"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71" w:history="1">
            <w:r w:rsidR="00645460" w:rsidRPr="005F1759">
              <w:rPr>
                <w:rStyle w:val="Hyperlink"/>
                <w:noProof/>
                <w:lang w:eastAsia="en-US"/>
              </w:rPr>
              <w:t>Audit Information</w:t>
            </w:r>
            <w:r w:rsidR="00645460">
              <w:rPr>
                <w:noProof/>
                <w:webHidden/>
              </w:rPr>
              <w:tab/>
            </w:r>
            <w:r w:rsidR="00645460">
              <w:rPr>
                <w:noProof/>
                <w:webHidden/>
              </w:rPr>
              <w:fldChar w:fldCharType="begin"/>
            </w:r>
            <w:r w:rsidR="00645460">
              <w:rPr>
                <w:noProof/>
                <w:webHidden/>
              </w:rPr>
              <w:instrText xml:space="preserve"> PAGEREF _Toc153446371 \h </w:instrText>
            </w:r>
            <w:r w:rsidR="00645460">
              <w:rPr>
                <w:noProof/>
                <w:webHidden/>
              </w:rPr>
            </w:r>
            <w:r w:rsidR="00645460">
              <w:rPr>
                <w:noProof/>
                <w:webHidden/>
              </w:rPr>
              <w:fldChar w:fldCharType="separate"/>
            </w:r>
            <w:r w:rsidR="00645460">
              <w:rPr>
                <w:noProof/>
                <w:webHidden/>
              </w:rPr>
              <w:t>34</w:t>
            </w:r>
            <w:r w:rsidR="00645460">
              <w:rPr>
                <w:noProof/>
                <w:webHidden/>
              </w:rPr>
              <w:fldChar w:fldCharType="end"/>
            </w:r>
          </w:hyperlink>
        </w:p>
        <w:p w14:paraId="4BA13F1F" w14:textId="55C6B910"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72" w:history="1">
            <w:r w:rsidR="00645460" w:rsidRPr="005F1759">
              <w:rPr>
                <w:rStyle w:val="Hyperlink"/>
                <w:noProof/>
                <w:lang w:eastAsia="en-US"/>
              </w:rPr>
              <w:t>Audit Actions/Recording</w:t>
            </w:r>
            <w:r w:rsidR="00645460">
              <w:rPr>
                <w:noProof/>
                <w:webHidden/>
              </w:rPr>
              <w:tab/>
            </w:r>
            <w:r w:rsidR="00645460">
              <w:rPr>
                <w:noProof/>
                <w:webHidden/>
              </w:rPr>
              <w:fldChar w:fldCharType="begin"/>
            </w:r>
            <w:r w:rsidR="00645460">
              <w:rPr>
                <w:noProof/>
                <w:webHidden/>
              </w:rPr>
              <w:instrText xml:space="preserve"> PAGEREF _Toc153446372 \h </w:instrText>
            </w:r>
            <w:r w:rsidR="00645460">
              <w:rPr>
                <w:noProof/>
                <w:webHidden/>
              </w:rPr>
            </w:r>
            <w:r w:rsidR="00645460">
              <w:rPr>
                <w:noProof/>
                <w:webHidden/>
              </w:rPr>
              <w:fldChar w:fldCharType="separate"/>
            </w:r>
            <w:r w:rsidR="00645460">
              <w:rPr>
                <w:noProof/>
                <w:webHidden/>
              </w:rPr>
              <w:t>34</w:t>
            </w:r>
            <w:r w:rsidR="00645460">
              <w:rPr>
                <w:noProof/>
                <w:webHidden/>
              </w:rPr>
              <w:fldChar w:fldCharType="end"/>
            </w:r>
          </w:hyperlink>
        </w:p>
        <w:p w14:paraId="03FF615B" w14:textId="19A009CA"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73" w:history="1">
            <w:r w:rsidR="00645460" w:rsidRPr="005F1759">
              <w:rPr>
                <w:rStyle w:val="Hyperlink"/>
                <w:noProof/>
                <w:lang w:eastAsia="en-US"/>
              </w:rPr>
              <w:t>Licence Structure/Codes</w:t>
            </w:r>
            <w:r w:rsidR="00645460">
              <w:rPr>
                <w:noProof/>
                <w:webHidden/>
              </w:rPr>
              <w:tab/>
            </w:r>
            <w:r w:rsidR="00645460">
              <w:rPr>
                <w:noProof/>
                <w:webHidden/>
              </w:rPr>
              <w:fldChar w:fldCharType="begin"/>
            </w:r>
            <w:r w:rsidR="00645460">
              <w:rPr>
                <w:noProof/>
                <w:webHidden/>
              </w:rPr>
              <w:instrText xml:space="preserve"> PAGEREF _Toc153446373 \h </w:instrText>
            </w:r>
            <w:r w:rsidR="00645460">
              <w:rPr>
                <w:noProof/>
                <w:webHidden/>
              </w:rPr>
            </w:r>
            <w:r w:rsidR="00645460">
              <w:rPr>
                <w:noProof/>
                <w:webHidden/>
              </w:rPr>
              <w:fldChar w:fldCharType="separate"/>
            </w:r>
            <w:r w:rsidR="00645460">
              <w:rPr>
                <w:noProof/>
                <w:webHidden/>
              </w:rPr>
              <w:t>35</w:t>
            </w:r>
            <w:r w:rsidR="00645460">
              <w:rPr>
                <w:noProof/>
                <w:webHidden/>
              </w:rPr>
              <w:fldChar w:fldCharType="end"/>
            </w:r>
          </w:hyperlink>
        </w:p>
        <w:p w14:paraId="77469268" w14:textId="24B6038F" w:rsidR="00645460" w:rsidRDefault="00000000">
          <w:pPr>
            <w:pStyle w:val="TOC2"/>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74" w:history="1">
            <w:r w:rsidR="00645460" w:rsidRPr="005F1759">
              <w:rPr>
                <w:rStyle w:val="Hyperlink"/>
                <w:noProof/>
              </w:rPr>
              <w:t>Non-Functional Detail</w:t>
            </w:r>
            <w:r w:rsidR="00645460">
              <w:rPr>
                <w:noProof/>
                <w:webHidden/>
              </w:rPr>
              <w:tab/>
            </w:r>
            <w:r w:rsidR="00645460">
              <w:rPr>
                <w:noProof/>
                <w:webHidden/>
              </w:rPr>
              <w:fldChar w:fldCharType="begin"/>
            </w:r>
            <w:r w:rsidR="00645460">
              <w:rPr>
                <w:noProof/>
                <w:webHidden/>
              </w:rPr>
              <w:instrText xml:space="preserve"> PAGEREF _Toc153446374 \h </w:instrText>
            </w:r>
            <w:r w:rsidR="00645460">
              <w:rPr>
                <w:noProof/>
                <w:webHidden/>
              </w:rPr>
            </w:r>
            <w:r w:rsidR="00645460">
              <w:rPr>
                <w:noProof/>
                <w:webHidden/>
              </w:rPr>
              <w:fldChar w:fldCharType="separate"/>
            </w:r>
            <w:r w:rsidR="00645460">
              <w:rPr>
                <w:noProof/>
                <w:webHidden/>
              </w:rPr>
              <w:t>35</w:t>
            </w:r>
            <w:r w:rsidR="00645460">
              <w:rPr>
                <w:noProof/>
                <w:webHidden/>
              </w:rPr>
              <w:fldChar w:fldCharType="end"/>
            </w:r>
          </w:hyperlink>
        </w:p>
        <w:p w14:paraId="696BA261" w14:textId="1AD1032F"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75" w:history="1">
            <w:r w:rsidR="00645460" w:rsidRPr="005F1759">
              <w:rPr>
                <w:rStyle w:val="Hyperlink"/>
                <w:noProof/>
              </w:rPr>
              <w:t>Development</w:t>
            </w:r>
            <w:r w:rsidR="00645460">
              <w:rPr>
                <w:noProof/>
                <w:webHidden/>
              </w:rPr>
              <w:tab/>
            </w:r>
            <w:r w:rsidR="00645460">
              <w:rPr>
                <w:noProof/>
                <w:webHidden/>
              </w:rPr>
              <w:fldChar w:fldCharType="begin"/>
            </w:r>
            <w:r w:rsidR="00645460">
              <w:rPr>
                <w:noProof/>
                <w:webHidden/>
              </w:rPr>
              <w:instrText xml:space="preserve"> PAGEREF _Toc153446375 \h </w:instrText>
            </w:r>
            <w:r w:rsidR="00645460">
              <w:rPr>
                <w:noProof/>
                <w:webHidden/>
              </w:rPr>
            </w:r>
            <w:r w:rsidR="00645460">
              <w:rPr>
                <w:noProof/>
                <w:webHidden/>
              </w:rPr>
              <w:fldChar w:fldCharType="separate"/>
            </w:r>
            <w:r w:rsidR="00645460">
              <w:rPr>
                <w:noProof/>
                <w:webHidden/>
              </w:rPr>
              <w:t>35</w:t>
            </w:r>
            <w:r w:rsidR="00645460">
              <w:rPr>
                <w:noProof/>
                <w:webHidden/>
              </w:rPr>
              <w:fldChar w:fldCharType="end"/>
            </w:r>
          </w:hyperlink>
        </w:p>
        <w:p w14:paraId="61415427" w14:textId="12A4F477"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76" w:history="1">
            <w:r w:rsidR="00645460" w:rsidRPr="005F1759">
              <w:rPr>
                <w:rStyle w:val="Hyperlink"/>
                <w:noProof/>
              </w:rPr>
              <w:t>Coding Standards</w:t>
            </w:r>
            <w:r w:rsidR="00645460">
              <w:rPr>
                <w:noProof/>
                <w:webHidden/>
              </w:rPr>
              <w:tab/>
            </w:r>
            <w:r w:rsidR="00645460">
              <w:rPr>
                <w:noProof/>
                <w:webHidden/>
              </w:rPr>
              <w:fldChar w:fldCharType="begin"/>
            </w:r>
            <w:r w:rsidR="00645460">
              <w:rPr>
                <w:noProof/>
                <w:webHidden/>
              </w:rPr>
              <w:instrText xml:space="preserve"> PAGEREF _Toc153446376 \h </w:instrText>
            </w:r>
            <w:r w:rsidR="00645460">
              <w:rPr>
                <w:noProof/>
                <w:webHidden/>
              </w:rPr>
            </w:r>
            <w:r w:rsidR="00645460">
              <w:rPr>
                <w:noProof/>
                <w:webHidden/>
              </w:rPr>
              <w:fldChar w:fldCharType="separate"/>
            </w:r>
            <w:r w:rsidR="00645460">
              <w:rPr>
                <w:noProof/>
                <w:webHidden/>
              </w:rPr>
              <w:t>35</w:t>
            </w:r>
            <w:r w:rsidR="00645460">
              <w:rPr>
                <w:noProof/>
                <w:webHidden/>
              </w:rPr>
              <w:fldChar w:fldCharType="end"/>
            </w:r>
          </w:hyperlink>
        </w:p>
        <w:p w14:paraId="2246521B" w14:textId="1D77FB35"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77" w:history="1">
            <w:r w:rsidR="00645460" w:rsidRPr="005F1759">
              <w:rPr>
                <w:rStyle w:val="Hyperlink"/>
                <w:noProof/>
              </w:rPr>
              <w:t>Graphics/Design</w:t>
            </w:r>
            <w:r w:rsidR="00645460">
              <w:rPr>
                <w:noProof/>
                <w:webHidden/>
              </w:rPr>
              <w:tab/>
            </w:r>
            <w:r w:rsidR="00645460">
              <w:rPr>
                <w:noProof/>
                <w:webHidden/>
              </w:rPr>
              <w:fldChar w:fldCharType="begin"/>
            </w:r>
            <w:r w:rsidR="00645460">
              <w:rPr>
                <w:noProof/>
                <w:webHidden/>
              </w:rPr>
              <w:instrText xml:space="preserve"> PAGEREF _Toc153446377 \h </w:instrText>
            </w:r>
            <w:r w:rsidR="00645460">
              <w:rPr>
                <w:noProof/>
                <w:webHidden/>
              </w:rPr>
            </w:r>
            <w:r w:rsidR="00645460">
              <w:rPr>
                <w:noProof/>
                <w:webHidden/>
              </w:rPr>
              <w:fldChar w:fldCharType="separate"/>
            </w:r>
            <w:r w:rsidR="00645460">
              <w:rPr>
                <w:noProof/>
                <w:webHidden/>
              </w:rPr>
              <w:t>36</w:t>
            </w:r>
            <w:r w:rsidR="00645460">
              <w:rPr>
                <w:noProof/>
                <w:webHidden/>
              </w:rPr>
              <w:fldChar w:fldCharType="end"/>
            </w:r>
          </w:hyperlink>
        </w:p>
        <w:p w14:paraId="7EC8ABE6" w14:textId="25506EA3"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78" w:history="1">
            <w:r w:rsidR="00645460" w:rsidRPr="005F1759">
              <w:rPr>
                <w:rStyle w:val="Hyperlink"/>
                <w:noProof/>
              </w:rPr>
              <w:t>Security</w:t>
            </w:r>
            <w:r w:rsidR="00645460">
              <w:rPr>
                <w:noProof/>
                <w:webHidden/>
              </w:rPr>
              <w:tab/>
            </w:r>
            <w:r w:rsidR="00645460">
              <w:rPr>
                <w:noProof/>
                <w:webHidden/>
              </w:rPr>
              <w:fldChar w:fldCharType="begin"/>
            </w:r>
            <w:r w:rsidR="00645460">
              <w:rPr>
                <w:noProof/>
                <w:webHidden/>
              </w:rPr>
              <w:instrText xml:space="preserve"> PAGEREF _Toc153446378 \h </w:instrText>
            </w:r>
            <w:r w:rsidR="00645460">
              <w:rPr>
                <w:noProof/>
                <w:webHidden/>
              </w:rPr>
            </w:r>
            <w:r w:rsidR="00645460">
              <w:rPr>
                <w:noProof/>
                <w:webHidden/>
              </w:rPr>
              <w:fldChar w:fldCharType="separate"/>
            </w:r>
            <w:r w:rsidR="00645460">
              <w:rPr>
                <w:noProof/>
                <w:webHidden/>
              </w:rPr>
              <w:t>36</w:t>
            </w:r>
            <w:r w:rsidR="00645460">
              <w:rPr>
                <w:noProof/>
                <w:webHidden/>
              </w:rPr>
              <w:fldChar w:fldCharType="end"/>
            </w:r>
          </w:hyperlink>
        </w:p>
        <w:p w14:paraId="73778B71" w14:textId="27A90866"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79" w:history="1">
            <w:r w:rsidR="00645460" w:rsidRPr="005F1759">
              <w:rPr>
                <w:rStyle w:val="Hyperlink"/>
                <w:noProof/>
              </w:rPr>
              <w:t>Performance</w:t>
            </w:r>
            <w:r w:rsidR="00645460">
              <w:rPr>
                <w:noProof/>
                <w:webHidden/>
              </w:rPr>
              <w:tab/>
            </w:r>
            <w:r w:rsidR="00645460">
              <w:rPr>
                <w:noProof/>
                <w:webHidden/>
              </w:rPr>
              <w:fldChar w:fldCharType="begin"/>
            </w:r>
            <w:r w:rsidR="00645460">
              <w:rPr>
                <w:noProof/>
                <w:webHidden/>
              </w:rPr>
              <w:instrText xml:space="preserve"> PAGEREF _Toc153446379 \h </w:instrText>
            </w:r>
            <w:r w:rsidR="00645460">
              <w:rPr>
                <w:noProof/>
                <w:webHidden/>
              </w:rPr>
            </w:r>
            <w:r w:rsidR="00645460">
              <w:rPr>
                <w:noProof/>
                <w:webHidden/>
              </w:rPr>
              <w:fldChar w:fldCharType="separate"/>
            </w:r>
            <w:r w:rsidR="00645460">
              <w:rPr>
                <w:noProof/>
                <w:webHidden/>
              </w:rPr>
              <w:t>36</w:t>
            </w:r>
            <w:r w:rsidR="00645460">
              <w:rPr>
                <w:noProof/>
                <w:webHidden/>
              </w:rPr>
              <w:fldChar w:fldCharType="end"/>
            </w:r>
          </w:hyperlink>
        </w:p>
        <w:p w14:paraId="4C2D55AD" w14:textId="67341A46"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80" w:history="1">
            <w:r w:rsidR="00645460" w:rsidRPr="005F1759">
              <w:rPr>
                <w:rStyle w:val="Hyperlink"/>
                <w:noProof/>
              </w:rPr>
              <w:t>Database</w:t>
            </w:r>
            <w:r w:rsidR="00645460">
              <w:rPr>
                <w:noProof/>
                <w:webHidden/>
              </w:rPr>
              <w:tab/>
            </w:r>
            <w:r w:rsidR="00645460">
              <w:rPr>
                <w:noProof/>
                <w:webHidden/>
              </w:rPr>
              <w:fldChar w:fldCharType="begin"/>
            </w:r>
            <w:r w:rsidR="00645460">
              <w:rPr>
                <w:noProof/>
                <w:webHidden/>
              </w:rPr>
              <w:instrText xml:space="preserve"> PAGEREF _Toc153446380 \h </w:instrText>
            </w:r>
            <w:r w:rsidR="00645460">
              <w:rPr>
                <w:noProof/>
                <w:webHidden/>
              </w:rPr>
            </w:r>
            <w:r w:rsidR="00645460">
              <w:rPr>
                <w:noProof/>
                <w:webHidden/>
              </w:rPr>
              <w:fldChar w:fldCharType="separate"/>
            </w:r>
            <w:r w:rsidR="00645460">
              <w:rPr>
                <w:noProof/>
                <w:webHidden/>
              </w:rPr>
              <w:t>36</w:t>
            </w:r>
            <w:r w:rsidR="00645460">
              <w:rPr>
                <w:noProof/>
                <w:webHidden/>
              </w:rPr>
              <w:fldChar w:fldCharType="end"/>
            </w:r>
          </w:hyperlink>
        </w:p>
        <w:p w14:paraId="023CAFC8" w14:textId="38CF690F"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81" w:history="1">
            <w:r w:rsidR="00645460" w:rsidRPr="005F1759">
              <w:rPr>
                <w:rStyle w:val="Hyperlink"/>
                <w:noProof/>
              </w:rPr>
              <w:t>Errors/Logs</w:t>
            </w:r>
            <w:r w:rsidR="00645460">
              <w:rPr>
                <w:noProof/>
                <w:webHidden/>
              </w:rPr>
              <w:tab/>
            </w:r>
            <w:r w:rsidR="00645460">
              <w:rPr>
                <w:noProof/>
                <w:webHidden/>
              </w:rPr>
              <w:fldChar w:fldCharType="begin"/>
            </w:r>
            <w:r w:rsidR="00645460">
              <w:rPr>
                <w:noProof/>
                <w:webHidden/>
              </w:rPr>
              <w:instrText xml:space="preserve"> PAGEREF _Toc153446381 \h </w:instrText>
            </w:r>
            <w:r w:rsidR="00645460">
              <w:rPr>
                <w:noProof/>
                <w:webHidden/>
              </w:rPr>
            </w:r>
            <w:r w:rsidR="00645460">
              <w:rPr>
                <w:noProof/>
                <w:webHidden/>
              </w:rPr>
              <w:fldChar w:fldCharType="separate"/>
            </w:r>
            <w:r w:rsidR="00645460">
              <w:rPr>
                <w:noProof/>
                <w:webHidden/>
              </w:rPr>
              <w:t>36</w:t>
            </w:r>
            <w:r w:rsidR="00645460">
              <w:rPr>
                <w:noProof/>
                <w:webHidden/>
              </w:rPr>
              <w:fldChar w:fldCharType="end"/>
            </w:r>
          </w:hyperlink>
        </w:p>
        <w:p w14:paraId="6D304EA4" w14:textId="3D6DDDEF"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82" w:history="1">
            <w:r w:rsidR="00645460" w:rsidRPr="005F1759">
              <w:rPr>
                <w:rStyle w:val="Hyperlink"/>
                <w:noProof/>
              </w:rPr>
              <w:t>Monitoring</w:t>
            </w:r>
            <w:r w:rsidR="00645460">
              <w:rPr>
                <w:noProof/>
                <w:webHidden/>
              </w:rPr>
              <w:tab/>
            </w:r>
            <w:r w:rsidR="00645460">
              <w:rPr>
                <w:noProof/>
                <w:webHidden/>
              </w:rPr>
              <w:fldChar w:fldCharType="begin"/>
            </w:r>
            <w:r w:rsidR="00645460">
              <w:rPr>
                <w:noProof/>
                <w:webHidden/>
              </w:rPr>
              <w:instrText xml:space="preserve"> PAGEREF _Toc153446382 \h </w:instrText>
            </w:r>
            <w:r w:rsidR="00645460">
              <w:rPr>
                <w:noProof/>
                <w:webHidden/>
              </w:rPr>
            </w:r>
            <w:r w:rsidR="00645460">
              <w:rPr>
                <w:noProof/>
                <w:webHidden/>
              </w:rPr>
              <w:fldChar w:fldCharType="separate"/>
            </w:r>
            <w:r w:rsidR="00645460">
              <w:rPr>
                <w:noProof/>
                <w:webHidden/>
              </w:rPr>
              <w:t>37</w:t>
            </w:r>
            <w:r w:rsidR="00645460">
              <w:rPr>
                <w:noProof/>
                <w:webHidden/>
              </w:rPr>
              <w:fldChar w:fldCharType="end"/>
            </w:r>
          </w:hyperlink>
        </w:p>
        <w:p w14:paraId="7145D241" w14:textId="2A1E5D11"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83" w:history="1">
            <w:r w:rsidR="00645460" w:rsidRPr="005F1759">
              <w:rPr>
                <w:rStyle w:val="Hyperlink"/>
                <w:noProof/>
              </w:rPr>
              <w:t>Solution Documentation</w:t>
            </w:r>
            <w:r w:rsidR="00645460">
              <w:rPr>
                <w:noProof/>
                <w:webHidden/>
              </w:rPr>
              <w:tab/>
            </w:r>
            <w:r w:rsidR="00645460">
              <w:rPr>
                <w:noProof/>
                <w:webHidden/>
              </w:rPr>
              <w:fldChar w:fldCharType="begin"/>
            </w:r>
            <w:r w:rsidR="00645460">
              <w:rPr>
                <w:noProof/>
                <w:webHidden/>
              </w:rPr>
              <w:instrText xml:space="preserve"> PAGEREF _Toc153446383 \h </w:instrText>
            </w:r>
            <w:r w:rsidR="00645460">
              <w:rPr>
                <w:noProof/>
                <w:webHidden/>
              </w:rPr>
            </w:r>
            <w:r w:rsidR="00645460">
              <w:rPr>
                <w:noProof/>
                <w:webHidden/>
              </w:rPr>
              <w:fldChar w:fldCharType="separate"/>
            </w:r>
            <w:r w:rsidR="00645460">
              <w:rPr>
                <w:noProof/>
                <w:webHidden/>
              </w:rPr>
              <w:t>37</w:t>
            </w:r>
            <w:r w:rsidR="00645460">
              <w:rPr>
                <w:noProof/>
                <w:webHidden/>
              </w:rPr>
              <w:fldChar w:fldCharType="end"/>
            </w:r>
          </w:hyperlink>
        </w:p>
        <w:p w14:paraId="1E9FEEF1" w14:textId="22257470" w:rsidR="00645460" w:rsidRDefault="00000000">
          <w:pPr>
            <w:pStyle w:val="TOC2"/>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84" w:history="1">
            <w:r w:rsidR="00645460" w:rsidRPr="005F1759">
              <w:rPr>
                <w:rStyle w:val="Hyperlink"/>
                <w:noProof/>
              </w:rPr>
              <w:t>Questions [NECSWS]:</w:t>
            </w:r>
            <w:r w:rsidR="00645460">
              <w:rPr>
                <w:noProof/>
                <w:webHidden/>
              </w:rPr>
              <w:tab/>
            </w:r>
            <w:r w:rsidR="00645460">
              <w:rPr>
                <w:noProof/>
                <w:webHidden/>
              </w:rPr>
              <w:fldChar w:fldCharType="begin"/>
            </w:r>
            <w:r w:rsidR="00645460">
              <w:rPr>
                <w:noProof/>
                <w:webHidden/>
              </w:rPr>
              <w:instrText xml:space="preserve"> PAGEREF _Toc153446384 \h </w:instrText>
            </w:r>
            <w:r w:rsidR="00645460">
              <w:rPr>
                <w:noProof/>
                <w:webHidden/>
              </w:rPr>
            </w:r>
            <w:r w:rsidR="00645460">
              <w:rPr>
                <w:noProof/>
                <w:webHidden/>
              </w:rPr>
              <w:fldChar w:fldCharType="separate"/>
            </w:r>
            <w:r w:rsidR="00645460">
              <w:rPr>
                <w:noProof/>
                <w:webHidden/>
              </w:rPr>
              <w:t>37</w:t>
            </w:r>
            <w:r w:rsidR="00645460">
              <w:rPr>
                <w:noProof/>
                <w:webHidden/>
              </w:rPr>
              <w:fldChar w:fldCharType="end"/>
            </w:r>
          </w:hyperlink>
        </w:p>
        <w:p w14:paraId="789E599B" w14:textId="593949FF" w:rsidR="00645460" w:rsidRDefault="00000000">
          <w:pPr>
            <w:pStyle w:val="TOC1"/>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85" w:history="1">
            <w:r w:rsidR="00645460" w:rsidRPr="005F1759">
              <w:rPr>
                <w:rStyle w:val="Hyperlink"/>
                <w:noProof/>
              </w:rPr>
              <w:t>Subsequent Releases</w:t>
            </w:r>
            <w:r w:rsidR="00645460">
              <w:rPr>
                <w:noProof/>
                <w:webHidden/>
              </w:rPr>
              <w:tab/>
            </w:r>
            <w:r w:rsidR="00645460">
              <w:rPr>
                <w:noProof/>
                <w:webHidden/>
              </w:rPr>
              <w:fldChar w:fldCharType="begin"/>
            </w:r>
            <w:r w:rsidR="00645460">
              <w:rPr>
                <w:noProof/>
                <w:webHidden/>
              </w:rPr>
              <w:instrText xml:space="preserve"> PAGEREF _Toc153446385 \h </w:instrText>
            </w:r>
            <w:r w:rsidR="00645460">
              <w:rPr>
                <w:noProof/>
                <w:webHidden/>
              </w:rPr>
            </w:r>
            <w:r w:rsidR="00645460">
              <w:rPr>
                <w:noProof/>
                <w:webHidden/>
              </w:rPr>
              <w:fldChar w:fldCharType="separate"/>
            </w:r>
            <w:r w:rsidR="00645460">
              <w:rPr>
                <w:noProof/>
                <w:webHidden/>
              </w:rPr>
              <w:t>39</w:t>
            </w:r>
            <w:r w:rsidR="00645460">
              <w:rPr>
                <w:noProof/>
                <w:webHidden/>
              </w:rPr>
              <w:fldChar w:fldCharType="end"/>
            </w:r>
          </w:hyperlink>
        </w:p>
        <w:p w14:paraId="6DE08924" w14:textId="3736F952" w:rsidR="00645460" w:rsidRDefault="00000000">
          <w:pPr>
            <w:pStyle w:val="TOC2"/>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86" w:history="1">
            <w:r w:rsidR="00645460" w:rsidRPr="005F1759">
              <w:rPr>
                <w:rStyle w:val="Hyperlink"/>
                <w:noProof/>
              </w:rPr>
              <w:t>Phase 2.0</w:t>
            </w:r>
            <w:r w:rsidR="00645460">
              <w:rPr>
                <w:noProof/>
                <w:webHidden/>
              </w:rPr>
              <w:tab/>
            </w:r>
            <w:r w:rsidR="00645460">
              <w:rPr>
                <w:noProof/>
                <w:webHidden/>
              </w:rPr>
              <w:fldChar w:fldCharType="begin"/>
            </w:r>
            <w:r w:rsidR="00645460">
              <w:rPr>
                <w:noProof/>
                <w:webHidden/>
              </w:rPr>
              <w:instrText xml:space="preserve"> PAGEREF _Toc153446386 \h </w:instrText>
            </w:r>
            <w:r w:rsidR="00645460">
              <w:rPr>
                <w:noProof/>
                <w:webHidden/>
              </w:rPr>
            </w:r>
            <w:r w:rsidR="00645460">
              <w:rPr>
                <w:noProof/>
                <w:webHidden/>
              </w:rPr>
              <w:fldChar w:fldCharType="separate"/>
            </w:r>
            <w:r w:rsidR="00645460">
              <w:rPr>
                <w:noProof/>
                <w:webHidden/>
              </w:rPr>
              <w:t>39</w:t>
            </w:r>
            <w:r w:rsidR="00645460">
              <w:rPr>
                <w:noProof/>
                <w:webHidden/>
              </w:rPr>
              <w:fldChar w:fldCharType="end"/>
            </w:r>
          </w:hyperlink>
        </w:p>
        <w:p w14:paraId="59FA1167" w14:textId="4EBB1786"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87" w:history="1">
            <w:r w:rsidR="00645460" w:rsidRPr="005F1759">
              <w:rPr>
                <w:rStyle w:val="Hyperlink"/>
                <w:noProof/>
              </w:rPr>
              <w:t>Data Dictionary</w:t>
            </w:r>
            <w:r w:rsidR="00645460">
              <w:rPr>
                <w:noProof/>
                <w:webHidden/>
              </w:rPr>
              <w:tab/>
            </w:r>
            <w:r w:rsidR="00645460">
              <w:rPr>
                <w:noProof/>
                <w:webHidden/>
              </w:rPr>
              <w:fldChar w:fldCharType="begin"/>
            </w:r>
            <w:r w:rsidR="00645460">
              <w:rPr>
                <w:noProof/>
                <w:webHidden/>
              </w:rPr>
              <w:instrText xml:space="preserve"> PAGEREF _Toc153446387 \h </w:instrText>
            </w:r>
            <w:r w:rsidR="00645460">
              <w:rPr>
                <w:noProof/>
                <w:webHidden/>
              </w:rPr>
            </w:r>
            <w:r w:rsidR="00645460">
              <w:rPr>
                <w:noProof/>
                <w:webHidden/>
              </w:rPr>
              <w:fldChar w:fldCharType="separate"/>
            </w:r>
            <w:r w:rsidR="00645460">
              <w:rPr>
                <w:noProof/>
                <w:webHidden/>
              </w:rPr>
              <w:t>39</w:t>
            </w:r>
            <w:r w:rsidR="00645460">
              <w:rPr>
                <w:noProof/>
                <w:webHidden/>
              </w:rPr>
              <w:fldChar w:fldCharType="end"/>
            </w:r>
          </w:hyperlink>
        </w:p>
        <w:p w14:paraId="697A88D6" w14:textId="1BD5C694"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88" w:history="1">
            <w:r w:rsidR="00645460" w:rsidRPr="005F1759">
              <w:rPr>
                <w:rStyle w:val="Hyperlink"/>
                <w:noProof/>
              </w:rPr>
              <w:t>App Functionality</w:t>
            </w:r>
            <w:r w:rsidR="00645460">
              <w:rPr>
                <w:noProof/>
                <w:webHidden/>
              </w:rPr>
              <w:tab/>
            </w:r>
            <w:r w:rsidR="00645460">
              <w:rPr>
                <w:noProof/>
                <w:webHidden/>
              </w:rPr>
              <w:fldChar w:fldCharType="begin"/>
            </w:r>
            <w:r w:rsidR="00645460">
              <w:rPr>
                <w:noProof/>
                <w:webHidden/>
              </w:rPr>
              <w:instrText xml:space="preserve"> PAGEREF _Toc153446388 \h </w:instrText>
            </w:r>
            <w:r w:rsidR="00645460">
              <w:rPr>
                <w:noProof/>
                <w:webHidden/>
              </w:rPr>
            </w:r>
            <w:r w:rsidR="00645460">
              <w:rPr>
                <w:noProof/>
                <w:webHidden/>
              </w:rPr>
              <w:fldChar w:fldCharType="separate"/>
            </w:r>
            <w:r w:rsidR="00645460">
              <w:rPr>
                <w:noProof/>
                <w:webHidden/>
              </w:rPr>
              <w:t>39</w:t>
            </w:r>
            <w:r w:rsidR="00645460">
              <w:rPr>
                <w:noProof/>
                <w:webHidden/>
              </w:rPr>
              <w:fldChar w:fldCharType="end"/>
            </w:r>
          </w:hyperlink>
        </w:p>
        <w:p w14:paraId="1CE07394" w14:textId="6B6ED2D4"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89" w:history="1">
            <w:r w:rsidR="00645460" w:rsidRPr="005F1759">
              <w:rPr>
                <w:rStyle w:val="Hyperlink"/>
                <w:noProof/>
              </w:rPr>
              <w:t>Insights Demand Creation</w:t>
            </w:r>
            <w:r w:rsidR="00645460">
              <w:rPr>
                <w:noProof/>
                <w:webHidden/>
              </w:rPr>
              <w:tab/>
            </w:r>
            <w:r w:rsidR="00645460">
              <w:rPr>
                <w:noProof/>
                <w:webHidden/>
              </w:rPr>
              <w:fldChar w:fldCharType="begin"/>
            </w:r>
            <w:r w:rsidR="00645460">
              <w:rPr>
                <w:noProof/>
                <w:webHidden/>
              </w:rPr>
              <w:instrText xml:space="preserve"> PAGEREF _Toc153446389 \h </w:instrText>
            </w:r>
            <w:r w:rsidR="00645460">
              <w:rPr>
                <w:noProof/>
                <w:webHidden/>
              </w:rPr>
            </w:r>
            <w:r w:rsidR="00645460">
              <w:rPr>
                <w:noProof/>
                <w:webHidden/>
              </w:rPr>
              <w:fldChar w:fldCharType="separate"/>
            </w:r>
            <w:r w:rsidR="00645460">
              <w:rPr>
                <w:noProof/>
                <w:webHidden/>
              </w:rPr>
              <w:t>39</w:t>
            </w:r>
            <w:r w:rsidR="00645460">
              <w:rPr>
                <w:noProof/>
                <w:webHidden/>
              </w:rPr>
              <w:fldChar w:fldCharType="end"/>
            </w:r>
          </w:hyperlink>
        </w:p>
        <w:p w14:paraId="69BEB594" w14:textId="1A558AD1"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90" w:history="1">
            <w:r w:rsidR="00645460" w:rsidRPr="005F1759">
              <w:rPr>
                <w:rStyle w:val="Hyperlink"/>
                <w:noProof/>
              </w:rPr>
              <w:t>Demand Create</w:t>
            </w:r>
            <w:r w:rsidR="00645460">
              <w:rPr>
                <w:noProof/>
                <w:webHidden/>
              </w:rPr>
              <w:tab/>
            </w:r>
            <w:r w:rsidR="00645460">
              <w:rPr>
                <w:noProof/>
                <w:webHidden/>
              </w:rPr>
              <w:fldChar w:fldCharType="begin"/>
            </w:r>
            <w:r w:rsidR="00645460">
              <w:rPr>
                <w:noProof/>
                <w:webHidden/>
              </w:rPr>
              <w:instrText xml:space="preserve"> PAGEREF _Toc153446390 \h </w:instrText>
            </w:r>
            <w:r w:rsidR="00645460">
              <w:rPr>
                <w:noProof/>
                <w:webHidden/>
              </w:rPr>
            </w:r>
            <w:r w:rsidR="00645460">
              <w:rPr>
                <w:noProof/>
                <w:webHidden/>
              </w:rPr>
              <w:fldChar w:fldCharType="separate"/>
            </w:r>
            <w:r w:rsidR="00645460">
              <w:rPr>
                <w:noProof/>
                <w:webHidden/>
              </w:rPr>
              <w:t>39</w:t>
            </w:r>
            <w:r w:rsidR="00645460">
              <w:rPr>
                <w:noProof/>
                <w:webHidden/>
              </w:rPr>
              <w:fldChar w:fldCharType="end"/>
            </w:r>
          </w:hyperlink>
        </w:p>
        <w:p w14:paraId="5448CD2D" w14:textId="7E9F0EAF"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91" w:history="1">
            <w:r w:rsidR="00645460" w:rsidRPr="005F1759">
              <w:rPr>
                <w:rStyle w:val="Hyperlink"/>
                <w:noProof/>
              </w:rPr>
              <w:t>Community Insights</w:t>
            </w:r>
            <w:r w:rsidR="00645460">
              <w:rPr>
                <w:noProof/>
                <w:webHidden/>
              </w:rPr>
              <w:tab/>
            </w:r>
            <w:r w:rsidR="00645460">
              <w:rPr>
                <w:noProof/>
                <w:webHidden/>
              </w:rPr>
              <w:fldChar w:fldCharType="begin"/>
            </w:r>
            <w:r w:rsidR="00645460">
              <w:rPr>
                <w:noProof/>
                <w:webHidden/>
              </w:rPr>
              <w:instrText xml:space="preserve"> PAGEREF _Toc153446391 \h </w:instrText>
            </w:r>
            <w:r w:rsidR="00645460">
              <w:rPr>
                <w:noProof/>
                <w:webHidden/>
              </w:rPr>
            </w:r>
            <w:r w:rsidR="00645460">
              <w:rPr>
                <w:noProof/>
                <w:webHidden/>
              </w:rPr>
              <w:fldChar w:fldCharType="separate"/>
            </w:r>
            <w:r w:rsidR="00645460">
              <w:rPr>
                <w:noProof/>
                <w:webHidden/>
              </w:rPr>
              <w:t>40</w:t>
            </w:r>
            <w:r w:rsidR="00645460">
              <w:rPr>
                <w:noProof/>
                <w:webHidden/>
              </w:rPr>
              <w:fldChar w:fldCharType="end"/>
            </w:r>
          </w:hyperlink>
        </w:p>
        <w:p w14:paraId="07F40C18" w14:textId="0EE1D8C5"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92" w:history="1">
            <w:r w:rsidR="00645460" w:rsidRPr="005F1759">
              <w:rPr>
                <w:rStyle w:val="Hyperlink"/>
                <w:noProof/>
              </w:rPr>
              <w:t>Record List/View</w:t>
            </w:r>
            <w:r w:rsidR="00645460">
              <w:rPr>
                <w:noProof/>
                <w:webHidden/>
              </w:rPr>
              <w:tab/>
            </w:r>
            <w:r w:rsidR="00645460">
              <w:rPr>
                <w:noProof/>
                <w:webHidden/>
              </w:rPr>
              <w:fldChar w:fldCharType="begin"/>
            </w:r>
            <w:r w:rsidR="00645460">
              <w:rPr>
                <w:noProof/>
                <w:webHidden/>
              </w:rPr>
              <w:instrText xml:space="preserve"> PAGEREF _Toc153446392 \h </w:instrText>
            </w:r>
            <w:r w:rsidR="00645460">
              <w:rPr>
                <w:noProof/>
                <w:webHidden/>
              </w:rPr>
            </w:r>
            <w:r w:rsidR="00645460">
              <w:rPr>
                <w:noProof/>
                <w:webHidden/>
              </w:rPr>
              <w:fldChar w:fldCharType="separate"/>
            </w:r>
            <w:r w:rsidR="00645460">
              <w:rPr>
                <w:noProof/>
                <w:webHidden/>
              </w:rPr>
              <w:t>40</w:t>
            </w:r>
            <w:r w:rsidR="00645460">
              <w:rPr>
                <w:noProof/>
                <w:webHidden/>
              </w:rPr>
              <w:fldChar w:fldCharType="end"/>
            </w:r>
          </w:hyperlink>
        </w:p>
        <w:p w14:paraId="3880B8E7" w14:textId="6F687CA9"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93" w:history="1">
            <w:r w:rsidR="00645460" w:rsidRPr="005F1759">
              <w:rPr>
                <w:rStyle w:val="Hyperlink"/>
                <w:noProof/>
              </w:rPr>
              <w:t>Record Detail</w:t>
            </w:r>
            <w:r w:rsidR="00645460">
              <w:rPr>
                <w:noProof/>
                <w:webHidden/>
              </w:rPr>
              <w:tab/>
            </w:r>
            <w:r w:rsidR="00645460">
              <w:rPr>
                <w:noProof/>
                <w:webHidden/>
              </w:rPr>
              <w:fldChar w:fldCharType="begin"/>
            </w:r>
            <w:r w:rsidR="00645460">
              <w:rPr>
                <w:noProof/>
                <w:webHidden/>
              </w:rPr>
              <w:instrText xml:space="preserve"> PAGEREF _Toc153446393 \h </w:instrText>
            </w:r>
            <w:r w:rsidR="00645460">
              <w:rPr>
                <w:noProof/>
                <w:webHidden/>
              </w:rPr>
            </w:r>
            <w:r w:rsidR="00645460">
              <w:rPr>
                <w:noProof/>
                <w:webHidden/>
              </w:rPr>
              <w:fldChar w:fldCharType="separate"/>
            </w:r>
            <w:r w:rsidR="00645460">
              <w:rPr>
                <w:noProof/>
                <w:webHidden/>
              </w:rPr>
              <w:t>40</w:t>
            </w:r>
            <w:r w:rsidR="00645460">
              <w:rPr>
                <w:noProof/>
                <w:webHidden/>
              </w:rPr>
              <w:fldChar w:fldCharType="end"/>
            </w:r>
          </w:hyperlink>
        </w:p>
        <w:p w14:paraId="3D425AFF" w14:textId="68A60778"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94" w:history="1">
            <w:r w:rsidR="00645460" w:rsidRPr="005F1759">
              <w:rPr>
                <w:rStyle w:val="Hyperlink"/>
                <w:noProof/>
              </w:rPr>
              <w:t>Management Portal</w:t>
            </w:r>
            <w:r w:rsidR="00645460">
              <w:rPr>
                <w:noProof/>
                <w:webHidden/>
              </w:rPr>
              <w:tab/>
            </w:r>
            <w:r w:rsidR="00645460">
              <w:rPr>
                <w:noProof/>
                <w:webHidden/>
              </w:rPr>
              <w:fldChar w:fldCharType="begin"/>
            </w:r>
            <w:r w:rsidR="00645460">
              <w:rPr>
                <w:noProof/>
                <w:webHidden/>
              </w:rPr>
              <w:instrText xml:space="preserve"> PAGEREF _Toc153446394 \h </w:instrText>
            </w:r>
            <w:r w:rsidR="00645460">
              <w:rPr>
                <w:noProof/>
                <w:webHidden/>
              </w:rPr>
            </w:r>
            <w:r w:rsidR="00645460">
              <w:rPr>
                <w:noProof/>
                <w:webHidden/>
              </w:rPr>
              <w:fldChar w:fldCharType="separate"/>
            </w:r>
            <w:r w:rsidR="00645460">
              <w:rPr>
                <w:noProof/>
                <w:webHidden/>
              </w:rPr>
              <w:t>41</w:t>
            </w:r>
            <w:r w:rsidR="00645460">
              <w:rPr>
                <w:noProof/>
                <w:webHidden/>
              </w:rPr>
              <w:fldChar w:fldCharType="end"/>
            </w:r>
          </w:hyperlink>
        </w:p>
        <w:p w14:paraId="35A9C3C0" w14:textId="4A5183B4"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95" w:history="1">
            <w:r w:rsidR="00645460" w:rsidRPr="005F1759">
              <w:rPr>
                <w:rStyle w:val="Hyperlink"/>
                <w:noProof/>
              </w:rPr>
              <w:t>Demand Configuration</w:t>
            </w:r>
            <w:r w:rsidR="00645460">
              <w:rPr>
                <w:noProof/>
                <w:webHidden/>
              </w:rPr>
              <w:tab/>
            </w:r>
            <w:r w:rsidR="00645460">
              <w:rPr>
                <w:noProof/>
                <w:webHidden/>
              </w:rPr>
              <w:fldChar w:fldCharType="begin"/>
            </w:r>
            <w:r w:rsidR="00645460">
              <w:rPr>
                <w:noProof/>
                <w:webHidden/>
              </w:rPr>
              <w:instrText xml:space="preserve"> PAGEREF _Toc153446395 \h </w:instrText>
            </w:r>
            <w:r w:rsidR="00645460">
              <w:rPr>
                <w:noProof/>
                <w:webHidden/>
              </w:rPr>
            </w:r>
            <w:r w:rsidR="00645460">
              <w:rPr>
                <w:noProof/>
                <w:webHidden/>
              </w:rPr>
              <w:fldChar w:fldCharType="separate"/>
            </w:r>
            <w:r w:rsidR="00645460">
              <w:rPr>
                <w:noProof/>
                <w:webHidden/>
              </w:rPr>
              <w:t>41</w:t>
            </w:r>
            <w:r w:rsidR="00645460">
              <w:rPr>
                <w:noProof/>
                <w:webHidden/>
              </w:rPr>
              <w:fldChar w:fldCharType="end"/>
            </w:r>
          </w:hyperlink>
        </w:p>
        <w:p w14:paraId="4CC771CB" w14:textId="391DFE6D"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96" w:history="1">
            <w:r w:rsidR="00645460" w:rsidRPr="005F1759">
              <w:rPr>
                <w:rStyle w:val="Hyperlink"/>
                <w:noProof/>
              </w:rPr>
              <w:t>Insights Configuration</w:t>
            </w:r>
            <w:r w:rsidR="00645460">
              <w:rPr>
                <w:noProof/>
                <w:webHidden/>
              </w:rPr>
              <w:tab/>
            </w:r>
            <w:r w:rsidR="00645460">
              <w:rPr>
                <w:noProof/>
                <w:webHidden/>
              </w:rPr>
              <w:fldChar w:fldCharType="begin"/>
            </w:r>
            <w:r w:rsidR="00645460">
              <w:rPr>
                <w:noProof/>
                <w:webHidden/>
              </w:rPr>
              <w:instrText xml:space="preserve"> PAGEREF _Toc153446396 \h </w:instrText>
            </w:r>
            <w:r w:rsidR="00645460">
              <w:rPr>
                <w:noProof/>
                <w:webHidden/>
              </w:rPr>
            </w:r>
            <w:r w:rsidR="00645460">
              <w:rPr>
                <w:noProof/>
                <w:webHidden/>
              </w:rPr>
              <w:fldChar w:fldCharType="separate"/>
            </w:r>
            <w:r w:rsidR="00645460">
              <w:rPr>
                <w:noProof/>
                <w:webHidden/>
              </w:rPr>
              <w:t>41</w:t>
            </w:r>
            <w:r w:rsidR="00645460">
              <w:rPr>
                <w:noProof/>
                <w:webHidden/>
              </w:rPr>
              <w:fldChar w:fldCharType="end"/>
            </w:r>
          </w:hyperlink>
        </w:p>
        <w:p w14:paraId="1A6558CF" w14:textId="06F347F0" w:rsidR="00645460" w:rsidRDefault="00000000">
          <w:pPr>
            <w:pStyle w:val="TOC2"/>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97" w:history="1">
            <w:r w:rsidR="00645460" w:rsidRPr="005F1759">
              <w:rPr>
                <w:rStyle w:val="Hyperlink"/>
                <w:noProof/>
              </w:rPr>
              <w:t>Phase 3.0</w:t>
            </w:r>
            <w:r w:rsidR="00645460">
              <w:rPr>
                <w:noProof/>
                <w:webHidden/>
              </w:rPr>
              <w:tab/>
            </w:r>
            <w:r w:rsidR="00645460">
              <w:rPr>
                <w:noProof/>
                <w:webHidden/>
              </w:rPr>
              <w:fldChar w:fldCharType="begin"/>
            </w:r>
            <w:r w:rsidR="00645460">
              <w:rPr>
                <w:noProof/>
                <w:webHidden/>
              </w:rPr>
              <w:instrText xml:space="preserve"> PAGEREF _Toc153446397 \h </w:instrText>
            </w:r>
            <w:r w:rsidR="00645460">
              <w:rPr>
                <w:noProof/>
                <w:webHidden/>
              </w:rPr>
            </w:r>
            <w:r w:rsidR="00645460">
              <w:rPr>
                <w:noProof/>
                <w:webHidden/>
              </w:rPr>
              <w:fldChar w:fldCharType="separate"/>
            </w:r>
            <w:r w:rsidR="00645460">
              <w:rPr>
                <w:noProof/>
                <w:webHidden/>
              </w:rPr>
              <w:t>41</w:t>
            </w:r>
            <w:r w:rsidR="00645460">
              <w:rPr>
                <w:noProof/>
                <w:webHidden/>
              </w:rPr>
              <w:fldChar w:fldCharType="end"/>
            </w:r>
          </w:hyperlink>
        </w:p>
        <w:p w14:paraId="3D0CAB6E" w14:textId="26464AEF"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98" w:history="1">
            <w:r w:rsidR="00645460" w:rsidRPr="005F1759">
              <w:rPr>
                <w:rStyle w:val="Hyperlink"/>
                <w:noProof/>
              </w:rPr>
              <w:t>Data Dictionary</w:t>
            </w:r>
            <w:r w:rsidR="00645460">
              <w:rPr>
                <w:noProof/>
                <w:webHidden/>
              </w:rPr>
              <w:tab/>
            </w:r>
            <w:r w:rsidR="00645460">
              <w:rPr>
                <w:noProof/>
                <w:webHidden/>
              </w:rPr>
              <w:fldChar w:fldCharType="begin"/>
            </w:r>
            <w:r w:rsidR="00645460">
              <w:rPr>
                <w:noProof/>
                <w:webHidden/>
              </w:rPr>
              <w:instrText xml:space="preserve"> PAGEREF _Toc153446398 \h </w:instrText>
            </w:r>
            <w:r w:rsidR="00645460">
              <w:rPr>
                <w:noProof/>
                <w:webHidden/>
              </w:rPr>
            </w:r>
            <w:r w:rsidR="00645460">
              <w:rPr>
                <w:noProof/>
                <w:webHidden/>
              </w:rPr>
              <w:fldChar w:fldCharType="separate"/>
            </w:r>
            <w:r w:rsidR="00645460">
              <w:rPr>
                <w:noProof/>
                <w:webHidden/>
              </w:rPr>
              <w:t>41</w:t>
            </w:r>
            <w:r w:rsidR="00645460">
              <w:rPr>
                <w:noProof/>
                <w:webHidden/>
              </w:rPr>
              <w:fldChar w:fldCharType="end"/>
            </w:r>
          </w:hyperlink>
        </w:p>
        <w:p w14:paraId="2A197793" w14:textId="717EDB2E" w:rsidR="00645460" w:rsidRDefault="00000000">
          <w:pPr>
            <w:pStyle w:val="TOC3"/>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399" w:history="1">
            <w:r w:rsidR="00645460" w:rsidRPr="005F1759">
              <w:rPr>
                <w:rStyle w:val="Hyperlink"/>
                <w:noProof/>
              </w:rPr>
              <w:t>App Functionality</w:t>
            </w:r>
            <w:r w:rsidR="00645460">
              <w:rPr>
                <w:noProof/>
                <w:webHidden/>
              </w:rPr>
              <w:tab/>
            </w:r>
            <w:r w:rsidR="00645460">
              <w:rPr>
                <w:noProof/>
                <w:webHidden/>
              </w:rPr>
              <w:fldChar w:fldCharType="begin"/>
            </w:r>
            <w:r w:rsidR="00645460">
              <w:rPr>
                <w:noProof/>
                <w:webHidden/>
              </w:rPr>
              <w:instrText xml:space="preserve"> PAGEREF _Toc153446399 \h </w:instrText>
            </w:r>
            <w:r w:rsidR="00645460">
              <w:rPr>
                <w:noProof/>
                <w:webHidden/>
              </w:rPr>
            </w:r>
            <w:r w:rsidR="00645460">
              <w:rPr>
                <w:noProof/>
                <w:webHidden/>
              </w:rPr>
              <w:fldChar w:fldCharType="separate"/>
            </w:r>
            <w:r w:rsidR="00645460">
              <w:rPr>
                <w:noProof/>
                <w:webHidden/>
              </w:rPr>
              <w:t>41</w:t>
            </w:r>
            <w:r w:rsidR="00645460">
              <w:rPr>
                <w:noProof/>
                <w:webHidden/>
              </w:rPr>
              <w:fldChar w:fldCharType="end"/>
            </w:r>
          </w:hyperlink>
        </w:p>
        <w:p w14:paraId="2E0D095C" w14:textId="7AA81282" w:rsidR="00645460" w:rsidRDefault="00000000">
          <w:pPr>
            <w:pStyle w:val="TOC4"/>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400" w:history="1">
            <w:r w:rsidR="00645460" w:rsidRPr="005F1759">
              <w:rPr>
                <w:rStyle w:val="Hyperlink"/>
                <w:noProof/>
              </w:rPr>
              <w:t>Insights Demand Creation</w:t>
            </w:r>
            <w:r w:rsidR="00645460">
              <w:rPr>
                <w:noProof/>
                <w:webHidden/>
              </w:rPr>
              <w:tab/>
            </w:r>
            <w:r w:rsidR="00645460">
              <w:rPr>
                <w:noProof/>
                <w:webHidden/>
              </w:rPr>
              <w:fldChar w:fldCharType="begin"/>
            </w:r>
            <w:r w:rsidR="00645460">
              <w:rPr>
                <w:noProof/>
                <w:webHidden/>
              </w:rPr>
              <w:instrText xml:space="preserve"> PAGEREF _Toc153446400 \h </w:instrText>
            </w:r>
            <w:r w:rsidR="00645460">
              <w:rPr>
                <w:noProof/>
                <w:webHidden/>
              </w:rPr>
            </w:r>
            <w:r w:rsidR="00645460">
              <w:rPr>
                <w:noProof/>
                <w:webHidden/>
              </w:rPr>
              <w:fldChar w:fldCharType="separate"/>
            </w:r>
            <w:r w:rsidR="00645460">
              <w:rPr>
                <w:noProof/>
                <w:webHidden/>
              </w:rPr>
              <w:t>42</w:t>
            </w:r>
            <w:r w:rsidR="00645460">
              <w:rPr>
                <w:noProof/>
                <w:webHidden/>
              </w:rPr>
              <w:fldChar w:fldCharType="end"/>
            </w:r>
          </w:hyperlink>
        </w:p>
        <w:p w14:paraId="452CE8C9" w14:textId="53F116F5" w:rsidR="00645460" w:rsidRDefault="00000000">
          <w:pPr>
            <w:pStyle w:val="TOC5"/>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401" w:history="1">
            <w:r w:rsidR="00645460" w:rsidRPr="005F1759">
              <w:rPr>
                <w:rStyle w:val="Hyperlink"/>
                <w:noProof/>
              </w:rPr>
              <w:t>Demand Create</w:t>
            </w:r>
            <w:r w:rsidR="00645460">
              <w:rPr>
                <w:noProof/>
                <w:webHidden/>
              </w:rPr>
              <w:tab/>
            </w:r>
            <w:r w:rsidR="00645460">
              <w:rPr>
                <w:noProof/>
                <w:webHidden/>
              </w:rPr>
              <w:fldChar w:fldCharType="begin"/>
            </w:r>
            <w:r w:rsidR="00645460">
              <w:rPr>
                <w:noProof/>
                <w:webHidden/>
              </w:rPr>
              <w:instrText xml:space="preserve"> PAGEREF _Toc153446401 \h </w:instrText>
            </w:r>
            <w:r w:rsidR="00645460">
              <w:rPr>
                <w:noProof/>
                <w:webHidden/>
              </w:rPr>
            </w:r>
            <w:r w:rsidR="00645460">
              <w:rPr>
                <w:noProof/>
                <w:webHidden/>
              </w:rPr>
              <w:fldChar w:fldCharType="separate"/>
            </w:r>
            <w:r w:rsidR="00645460">
              <w:rPr>
                <w:noProof/>
                <w:webHidden/>
              </w:rPr>
              <w:t>42</w:t>
            </w:r>
            <w:r w:rsidR="00645460">
              <w:rPr>
                <w:noProof/>
                <w:webHidden/>
              </w:rPr>
              <w:fldChar w:fldCharType="end"/>
            </w:r>
          </w:hyperlink>
        </w:p>
        <w:p w14:paraId="66EB431B" w14:textId="6A4043AA" w:rsidR="00645460" w:rsidRDefault="00000000">
          <w:pPr>
            <w:pStyle w:val="TOC1"/>
            <w:tabs>
              <w:tab w:val="right" w:pos="9019"/>
            </w:tabs>
            <w:rPr>
              <w:rFonts w:asciiTheme="minorHAnsi" w:eastAsiaTheme="minorEastAsia" w:hAnsiTheme="minorHAnsi" w:cstheme="minorBidi"/>
              <w:noProof/>
              <w:kern w:val="2"/>
              <w:sz w:val="22"/>
              <w:szCs w:val="22"/>
              <w:lang w:val="en-US" w:eastAsia="en-US"/>
              <w14:ligatures w14:val="standardContextual"/>
            </w:rPr>
          </w:pPr>
          <w:hyperlink w:anchor="_Toc153446402" w:history="1">
            <w:r w:rsidR="00645460" w:rsidRPr="005F1759">
              <w:rPr>
                <w:rStyle w:val="Hyperlink"/>
                <w:noProof/>
                <w:lang w:eastAsia="en-US"/>
              </w:rPr>
              <w:t>References</w:t>
            </w:r>
            <w:r w:rsidR="00645460">
              <w:rPr>
                <w:noProof/>
                <w:webHidden/>
              </w:rPr>
              <w:tab/>
            </w:r>
            <w:r w:rsidR="00645460">
              <w:rPr>
                <w:noProof/>
                <w:webHidden/>
              </w:rPr>
              <w:fldChar w:fldCharType="begin"/>
            </w:r>
            <w:r w:rsidR="00645460">
              <w:rPr>
                <w:noProof/>
                <w:webHidden/>
              </w:rPr>
              <w:instrText xml:space="preserve"> PAGEREF _Toc153446402 \h </w:instrText>
            </w:r>
            <w:r w:rsidR="00645460">
              <w:rPr>
                <w:noProof/>
                <w:webHidden/>
              </w:rPr>
            </w:r>
            <w:r w:rsidR="00645460">
              <w:rPr>
                <w:noProof/>
                <w:webHidden/>
              </w:rPr>
              <w:fldChar w:fldCharType="separate"/>
            </w:r>
            <w:r w:rsidR="00645460">
              <w:rPr>
                <w:noProof/>
                <w:webHidden/>
              </w:rPr>
              <w:t>42</w:t>
            </w:r>
            <w:r w:rsidR="00645460">
              <w:rPr>
                <w:noProof/>
                <w:webHidden/>
              </w:rPr>
              <w:fldChar w:fldCharType="end"/>
            </w:r>
          </w:hyperlink>
        </w:p>
        <w:p w14:paraId="5D6D57B2" w14:textId="6A7A45B6" w:rsidR="008B7444" w:rsidRDefault="008B7444" w:rsidP="008B7444">
          <w:pPr>
            <w:pBdr>
              <w:top w:val="nil"/>
              <w:left w:val="nil"/>
              <w:bottom w:val="nil"/>
              <w:right w:val="nil"/>
              <w:between w:val="nil"/>
            </w:pBdr>
            <w:spacing w:before="60" w:after="60" w:line="280" w:lineRule="auto"/>
            <w:rPr>
              <w:color w:val="000000"/>
            </w:rPr>
          </w:pPr>
          <w:r>
            <w:fldChar w:fldCharType="end"/>
          </w:r>
        </w:p>
      </w:sdtContent>
    </w:sdt>
    <w:p w14:paraId="46CA2387" w14:textId="77777777" w:rsidR="008B7444" w:rsidRDefault="008B7444" w:rsidP="008B7444">
      <w:r>
        <w:br w:type="page"/>
      </w:r>
    </w:p>
    <w:p w14:paraId="53C1C00B" w14:textId="45A41F09" w:rsidR="008B7444" w:rsidRDefault="006F5CB2" w:rsidP="008B7444">
      <w:pPr>
        <w:pStyle w:val="Heading1"/>
      </w:pPr>
      <w:bookmarkStart w:id="8" w:name="_Toc153446310"/>
      <w:r>
        <w:lastRenderedPageBreak/>
        <w:t>Introduction</w:t>
      </w:r>
      <w:bookmarkEnd w:id="8"/>
    </w:p>
    <w:p w14:paraId="1ED718F5" w14:textId="60011B1A" w:rsidR="006F5CB2" w:rsidRDefault="006F5CB2" w:rsidP="008B7444">
      <w:pPr>
        <w:pBdr>
          <w:top w:val="nil"/>
          <w:left w:val="nil"/>
          <w:bottom w:val="nil"/>
          <w:right w:val="nil"/>
          <w:between w:val="nil"/>
        </w:pBdr>
        <w:spacing w:line="280" w:lineRule="auto"/>
        <w:rPr>
          <w:rStyle w:val="Hyperlink"/>
        </w:rPr>
      </w:pPr>
      <w:r>
        <w:rPr>
          <w:color w:val="000000"/>
        </w:rPr>
        <w:t xml:space="preserve">This Design Document is to describe the Solution Design for the </w:t>
      </w:r>
      <w:r w:rsidR="008D6545">
        <w:rPr>
          <w:color w:val="000000"/>
        </w:rPr>
        <w:t>Community Insights</w:t>
      </w:r>
      <w:r>
        <w:rPr>
          <w:color w:val="000000"/>
        </w:rPr>
        <w:t xml:space="preserve"> PowerApps from the requirements defined in </w:t>
      </w:r>
      <w:hyperlink r:id="rId24" w:history="1">
        <w:r w:rsidRPr="006F5CB2">
          <w:rPr>
            <w:rStyle w:val="Hyperlink"/>
          </w:rPr>
          <w:t>this document</w:t>
        </w:r>
      </w:hyperlink>
    </w:p>
    <w:p w14:paraId="2B31EED2" w14:textId="70C4A352" w:rsidR="009F1A59" w:rsidRDefault="009F1A59" w:rsidP="008B7444">
      <w:pPr>
        <w:pBdr>
          <w:top w:val="nil"/>
          <w:left w:val="nil"/>
          <w:bottom w:val="nil"/>
          <w:right w:val="nil"/>
          <w:between w:val="nil"/>
        </w:pBdr>
        <w:spacing w:line="280" w:lineRule="auto"/>
        <w:rPr>
          <w:color w:val="000000"/>
        </w:rPr>
      </w:pPr>
      <w:r>
        <w:rPr>
          <w:color w:val="000000"/>
        </w:rPr>
        <w:t xml:space="preserve">This Solution will be delivered in multiple phases with the </w:t>
      </w:r>
      <w:r w:rsidR="008D4AE5">
        <w:rPr>
          <w:color w:val="000000"/>
        </w:rPr>
        <w:t>High-Level</w:t>
      </w:r>
      <w:r>
        <w:rPr>
          <w:color w:val="000000"/>
        </w:rPr>
        <w:t xml:space="preserve"> Overview indicating the Architectural differences between</w:t>
      </w:r>
      <w:r w:rsidR="001C7DB6">
        <w:rPr>
          <w:color w:val="000000"/>
        </w:rPr>
        <w:t xml:space="preserve"> the phases leading to the features available after each drop.</w:t>
      </w:r>
      <w:r w:rsidR="001C7DB6">
        <w:rPr>
          <w:color w:val="000000"/>
        </w:rPr>
        <w:br/>
      </w:r>
      <w:r w:rsidR="001C7DB6">
        <w:rPr>
          <w:color w:val="000000"/>
        </w:rPr>
        <w:br/>
        <w:t>Phase 1</w:t>
      </w:r>
      <w:r w:rsidR="001C7DB6">
        <w:rPr>
          <w:color w:val="000000"/>
        </w:rPr>
        <w:tab/>
        <w:t xml:space="preserve">- Initial Apps &amp; support for </w:t>
      </w:r>
      <w:r w:rsidR="00D0781C">
        <w:rPr>
          <w:color w:val="000000"/>
        </w:rPr>
        <w:t>Demands.</w:t>
      </w:r>
    </w:p>
    <w:p w14:paraId="156B694C" w14:textId="27EBF5BA" w:rsidR="001C7DB6" w:rsidRDefault="001C7DB6" w:rsidP="008B7444">
      <w:pPr>
        <w:pBdr>
          <w:top w:val="nil"/>
          <w:left w:val="nil"/>
          <w:bottom w:val="nil"/>
          <w:right w:val="nil"/>
          <w:between w:val="nil"/>
        </w:pBdr>
        <w:spacing w:line="280" w:lineRule="auto"/>
        <w:rPr>
          <w:color w:val="000000"/>
        </w:rPr>
      </w:pPr>
      <w:r>
        <w:rPr>
          <w:color w:val="000000"/>
        </w:rPr>
        <w:t xml:space="preserve">Phase </w:t>
      </w:r>
      <w:r w:rsidR="00A65D44">
        <w:rPr>
          <w:color w:val="000000"/>
        </w:rPr>
        <w:t>1b</w:t>
      </w:r>
      <w:r>
        <w:rPr>
          <w:color w:val="000000"/>
        </w:rPr>
        <w:tab/>
        <w:t>- Add Support</w:t>
      </w:r>
      <w:r w:rsidR="00A65D44">
        <w:rPr>
          <w:color w:val="000000"/>
        </w:rPr>
        <w:t xml:space="preserve">/Connector for RMS/HR to integrate with Staff/Team </w:t>
      </w:r>
      <w:r w:rsidR="00D72488">
        <w:rPr>
          <w:color w:val="000000"/>
        </w:rPr>
        <w:t>data.</w:t>
      </w:r>
    </w:p>
    <w:p w14:paraId="7B797654" w14:textId="78CB9138" w:rsidR="00A65D44" w:rsidRDefault="00A65D44" w:rsidP="008B7444">
      <w:pPr>
        <w:pBdr>
          <w:top w:val="nil"/>
          <w:left w:val="nil"/>
          <w:bottom w:val="nil"/>
          <w:right w:val="nil"/>
          <w:between w:val="nil"/>
        </w:pBdr>
        <w:spacing w:line="280" w:lineRule="auto"/>
        <w:rPr>
          <w:color w:val="000000"/>
        </w:rPr>
      </w:pPr>
      <w:r>
        <w:rPr>
          <w:color w:val="000000"/>
        </w:rPr>
        <w:t>Phase 2</w:t>
      </w:r>
      <w:r>
        <w:rPr>
          <w:color w:val="000000"/>
        </w:rPr>
        <w:tab/>
        <w:t xml:space="preserve">- Remaining work on RMS Connector to </w:t>
      </w:r>
      <w:r w:rsidR="00E5289F">
        <w:rPr>
          <w:color w:val="000000"/>
        </w:rPr>
        <w:t xml:space="preserve">implement Events/Tasks into the App, remaining aware of PDS standards &amp; staying agnostic of Connect in the main </w:t>
      </w:r>
      <w:r w:rsidR="00D72488">
        <w:rPr>
          <w:color w:val="000000"/>
        </w:rPr>
        <w:t>Solution.</w:t>
      </w:r>
    </w:p>
    <w:p w14:paraId="2D44BBE0" w14:textId="52B60104" w:rsidR="00E5289F" w:rsidRDefault="00E5289F" w:rsidP="008B7444">
      <w:pPr>
        <w:pBdr>
          <w:top w:val="nil"/>
          <w:left w:val="nil"/>
          <w:bottom w:val="nil"/>
          <w:right w:val="nil"/>
          <w:between w:val="nil"/>
        </w:pBdr>
        <w:spacing w:line="280" w:lineRule="auto"/>
        <w:rPr>
          <w:color w:val="000000"/>
        </w:rPr>
      </w:pPr>
      <w:r>
        <w:rPr>
          <w:color w:val="000000"/>
        </w:rPr>
        <w:t>Phase 3</w:t>
      </w:r>
      <w:r>
        <w:rPr>
          <w:color w:val="000000"/>
        </w:rPr>
        <w:tab/>
        <w:t xml:space="preserve">- Integrate CAD Connector to implement </w:t>
      </w:r>
      <w:r w:rsidR="00D72488">
        <w:rPr>
          <w:color w:val="000000"/>
        </w:rPr>
        <w:t>Events.</w:t>
      </w:r>
    </w:p>
    <w:p w14:paraId="23194F20" w14:textId="77777777" w:rsidR="002F674B" w:rsidRDefault="002F674B" w:rsidP="008B7444">
      <w:pPr>
        <w:pBdr>
          <w:top w:val="nil"/>
          <w:left w:val="nil"/>
          <w:bottom w:val="nil"/>
          <w:right w:val="nil"/>
          <w:between w:val="nil"/>
        </w:pBdr>
        <w:spacing w:line="280" w:lineRule="auto"/>
        <w:rPr>
          <w:color w:val="000000"/>
        </w:rPr>
      </w:pPr>
    </w:p>
    <w:p w14:paraId="39D69157" w14:textId="0DD9FA10" w:rsidR="002F674B" w:rsidRDefault="002F674B" w:rsidP="008B7444">
      <w:pPr>
        <w:pBdr>
          <w:top w:val="nil"/>
          <w:left w:val="nil"/>
          <w:bottom w:val="nil"/>
          <w:right w:val="nil"/>
          <w:between w:val="nil"/>
        </w:pBdr>
        <w:spacing w:line="280" w:lineRule="auto"/>
        <w:rPr>
          <w:color w:val="000000"/>
        </w:rPr>
      </w:pPr>
      <w:r>
        <w:rPr>
          <w:color w:val="000000"/>
        </w:rPr>
        <w:t>There will be other aspects/features of the Solution that are added into the Phases above as opposed to it all being delivered in Phase 1.0</w:t>
      </w:r>
    </w:p>
    <w:p w14:paraId="75B2B003" w14:textId="77777777" w:rsidR="00375236" w:rsidRDefault="00375236" w:rsidP="008B7444">
      <w:pPr>
        <w:pBdr>
          <w:top w:val="nil"/>
          <w:left w:val="nil"/>
          <w:bottom w:val="nil"/>
          <w:right w:val="nil"/>
          <w:between w:val="nil"/>
        </w:pBdr>
        <w:spacing w:line="280" w:lineRule="auto"/>
        <w:rPr>
          <w:color w:val="000000"/>
        </w:rPr>
      </w:pPr>
    </w:p>
    <w:p w14:paraId="0F5AF343" w14:textId="4D8E0DCF" w:rsidR="00375236" w:rsidRDefault="00375236" w:rsidP="008B7444">
      <w:pPr>
        <w:pBdr>
          <w:top w:val="nil"/>
          <w:left w:val="nil"/>
          <w:bottom w:val="nil"/>
          <w:right w:val="nil"/>
          <w:between w:val="nil"/>
        </w:pBdr>
        <w:spacing w:line="280" w:lineRule="auto"/>
        <w:rPr>
          <w:b/>
          <w:bCs/>
          <w:i/>
          <w:iCs/>
          <w:color w:val="000000"/>
        </w:rPr>
      </w:pPr>
      <w:r w:rsidRPr="008B4A68">
        <w:rPr>
          <w:b/>
          <w:bCs/>
          <w:i/>
          <w:iCs/>
          <w:color w:val="000000"/>
        </w:rPr>
        <w:t xml:space="preserve">The App features/functionality are expected to be classified into Releases – we will align Releases/Phases </w:t>
      </w:r>
      <w:r w:rsidR="008B4A68" w:rsidRPr="008B4A68">
        <w:rPr>
          <w:b/>
          <w:bCs/>
          <w:i/>
          <w:iCs/>
          <w:color w:val="000000"/>
        </w:rPr>
        <w:t>prior to finalisation.</w:t>
      </w:r>
    </w:p>
    <w:p w14:paraId="1D5F46C6" w14:textId="77777777" w:rsidR="00433A4D" w:rsidRDefault="00433A4D" w:rsidP="008B7444">
      <w:pPr>
        <w:pBdr>
          <w:top w:val="nil"/>
          <w:left w:val="nil"/>
          <w:bottom w:val="nil"/>
          <w:right w:val="nil"/>
          <w:between w:val="nil"/>
        </w:pBdr>
        <w:spacing w:line="280" w:lineRule="auto"/>
        <w:rPr>
          <w:b/>
          <w:bCs/>
          <w:i/>
          <w:iCs/>
          <w:color w:val="000000"/>
        </w:rPr>
      </w:pPr>
    </w:p>
    <w:p w14:paraId="677DD944" w14:textId="67C4F6C8" w:rsidR="00433A4D" w:rsidRPr="00433A4D" w:rsidRDefault="00433A4D" w:rsidP="008B7444">
      <w:pPr>
        <w:pBdr>
          <w:top w:val="nil"/>
          <w:left w:val="nil"/>
          <w:bottom w:val="nil"/>
          <w:right w:val="nil"/>
          <w:between w:val="nil"/>
        </w:pBdr>
        <w:spacing w:line="280" w:lineRule="auto"/>
        <w:rPr>
          <w:i/>
          <w:iCs/>
          <w:color w:val="000000"/>
        </w:rPr>
      </w:pPr>
      <w:r w:rsidRPr="00433A4D">
        <w:rPr>
          <w:i/>
          <w:iCs/>
          <w:color w:val="000000"/>
        </w:rPr>
        <w:t>What is a Demand?</w:t>
      </w:r>
    </w:p>
    <w:p w14:paraId="344069A6" w14:textId="77777777" w:rsidR="002D1522" w:rsidRDefault="002D1522" w:rsidP="008B7444">
      <w:pPr>
        <w:pBdr>
          <w:top w:val="nil"/>
          <w:left w:val="nil"/>
          <w:bottom w:val="nil"/>
          <w:right w:val="nil"/>
          <w:between w:val="nil"/>
        </w:pBdr>
        <w:spacing w:line="280" w:lineRule="auto"/>
        <w:rPr>
          <w:b/>
          <w:bCs/>
          <w:i/>
          <w:iCs/>
          <w:color w:val="000000"/>
        </w:rPr>
      </w:pPr>
    </w:p>
    <w:p w14:paraId="6B91DE6F" w14:textId="77777777" w:rsidR="002D1522" w:rsidRDefault="002D1522" w:rsidP="006339F4">
      <w:pPr>
        <w:pStyle w:val="Heading2"/>
      </w:pPr>
      <w:bookmarkStart w:id="9" w:name="_Toc153446311"/>
      <w:r w:rsidRPr="002D1522">
        <w:t>Assum</w:t>
      </w:r>
      <w:r>
        <w:t>ptions:</w:t>
      </w:r>
      <w:bookmarkEnd w:id="9"/>
    </w:p>
    <w:p w14:paraId="518C90BC" w14:textId="7F570065" w:rsidR="002D1522" w:rsidRDefault="002D1522" w:rsidP="002D1522">
      <w:pPr>
        <w:pStyle w:val="NECBullet-01"/>
      </w:pPr>
      <w:r>
        <w:t xml:space="preserve">The Log/Audit content per action/event is suggested at this initial </w:t>
      </w:r>
      <w:r w:rsidR="00D72488">
        <w:t>stage and</w:t>
      </w:r>
      <w:r>
        <w:t xml:space="preserve"> should be discussed as part of the collaborative design.</w:t>
      </w:r>
    </w:p>
    <w:p w14:paraId="75EEB26E" w14:textId="5796F63F" w:rsidR="002D1522" w:rsidRDefault="002D1522" w:rsidP="002D1522">
      <w:pPr>
        <w:pStyle w:val="NECBullet-01"/>
      </w:pPr>
      <w:r>
        <w:t xml:space="preserve">The </w:t>
      </w:r>
      <w:r w:rsidR="006915E9">
        <w:t xml:space="preserve">Data Dictionary/Model is provided to ensure all requirements are covered and considered – it is not a prescriptive ‘it must be done this </w:t>
      </w:r>
      <w:r w:rsidR="00D72488">
        <w:t>way’.</w:t>
      </w:r>
    </w:p>
    <w:p w14:paraId="05579E8A" w14:textId="103D1E74" w:rsidR="00D0781C" w:rsidRPr="00D0781C" w:rsidRDefault="00D0781C" w:rsidP="0031402E">
      <w:pPr>
        <w:pStyle w:val="NECBullet-01"/>
      </w:pPr>
      <w:r>
        <w:t xml:space="preserve">Where a </w:t>
      </w:r>
      <w:proofErr w:type="spellStart"/>
      <w:r>
        <w:t>DataType</w:t>
      </w:r>
      <w:proofErr w:type="spellEnd"/>
      <w:r>
        <w:t xml:space="preserve"> is not defined, a sugge</w:t>
      </w:r>
      <w:r w:rsidR="0031402E">
        <w:t>sted type should be used.</w:t>
      </w:r>
    </w:p>
    <w:p w14:paraId="2B4D9354" w14:textId="715B26C9" w:rsidR="006915E9" w:rsidRPr="006915E9" w:rsidRDefault="006915E9" w:rsidP="006339F4">
      <w:pPr>
        <w:pStyle w:val="NECBullet-01"/>
      </w:pPr>
      <w:r>
        <w:t xml:space="preserve">All screens should be designed / built with a </w:t>
      </w:r>
      <w:r w:rsidR="00D72488">
        <w:t>PowerApps</w:t>
      </w:r>
      <w:r>
        <w:t xml:space="preserve"> native approach first</w:t>
      </w:r>
      <w:r w:rsidR="006339F4">
        <w:t xml:space="preserve"> – some deviation may be required to meet functional requirements, but these should be kept to a minimum, and use out of the box where possible to maintain the simplest and most performant applications.</w:t>
      </w:r>
    </w:p>
    <w:p w14:paraId="35882269" w14:textId="77777777" w:rsidR="0088097B" w:rsidRDefault="0088097B">
      <w:pPr>
        <w:rPr>
          <w:color w:val="002B62"/>
          <w:sz w:val="33"/>
          <w:szCs w:val="33"/>
        </w:rPr>
      </w:pPr>
      <w:r>
        <w:br w:type="page"/>
      </w:r>
    </w:p>
    <w:p w14:paraId="426AA0AD" w14:textId="6F6FF7F3" w:rsidR="006F5CB2" w:rsidRDefault="006F5CB2" w:rsidP="006F5CB2">
      <w:pPr>
        <w:pStyle w:val="Heading1"/>
      </w:pPr>
      <w:bookmarkStart w:id="10" w:name="_Toc153446312"/>
      <w:r>
        <w:lastRenderedPageBreak/>
        <w:t>Solution Design</w:t>
      </w:r>
      <w:bookmarkEnd w:id="10"/>
    </w:p>
    <w:p w14:paraId="5D462AAD" w14:textId="1D163440" w:rsidR="006F5CB2" w:rsidRDefault="006F5CB2" w:rsidP="001C3385">
      <w:pPr>
        <w:pStyle w:val="Heading2"/>
      </w:pPr>
      <w:bookmarkStart w:id="11" w:name="_Toc153446313"/>
      <w:r>
        <w:t>High Level Overview</w:t>
      </w:r>
      <w:bookmarkEnd w:id="11"/>
    </w:p>
    <w:p w14:paraId="4C13A452" w14:textId="0956E518" w:rsidR="008868D7" w:rsidRDefault="008868D7" w:rsidP="000D624A">
      <w:pPr>
        <w:pStyle w:val="Heading4"/>
      </w:pPr>
      <w:bookmarkStart w:id="12" w:name="_Toc153446314"/>
      <w:r>
        <w:t>Phase 1 – No RMS:</w:t>
      </w:r>
      <w:bookmarkEnd w:id="12"/>
    </w:p>
    <w:p w14:paraId="3F2262B3" w14:textId="093123B5" w:rsidR="000D77D8" w:rsidRDefault="008868D7" w:rsidP="008868D7">
      <w:r>
        <w:object w:dxaOrig="29521" w:dyaOrig="12733" w14:anchorId="0ABB30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pt;height:194.2pt" o:ole="">
            <v:imagedata r:id="rId25" o:title=""/>
          </v:shape>
          <o:OLEObject Type="Embed" ProgID="Visio.Drawing.15" ShapeID="_x0000_i1025" DrawAspect="Content" ObjectID="_1766931156" r:id="rId26"/>
        </w:object>
      </w:r>
      <w:r w:rsidR="009D6D3A">
        <w:br/>
      </w:r>
    </w:p>
    <w:p w14:paraId="0E02F24D" w14:textId="733DC644" w:rsidR="000D77D8" w:rsidRDefault="000D77D8">
      <w:pPr>
        <w:rPr>
          <w:b/>
          <w:color w:val="002B62"/>
        </w:rPr>
      </w:pPr>
    </w:p>
    <w:p w14:paraId="0B921119" w14:textId="1631C298" w:rsidR="008868D7" w:rsidRPr="008868D7" w:rsidRDefault="008868D7" w:rsidP="000D624A">
      <w:pPr>
        <w:pStyle w:val="Heading4"/>
      </w:pPr>
      <w:bookmarkStart w:id="13" w:name="_Toc153446315"/>
      <w:r>
        <w:t>Phase 1</w:t>
      </w:r>
      <w:r w:rsidR="003B628E">
        <w:t>b</w:t>
      </w:r>
      <w:r>
        <w:t xml:space="preserve"> – RMS for HR/Employee ONLY</w:t>
      </w:r>
      <w:bookmarkEnd w:id="13"/>
    </w:p>
    <w:p w14:paraId="75FA0F68" w14:textId="5A4A9AB4" w:rsidR="005B6708" w:rsidRDefault="009516E8" w:rsidP="005B6708">
      <w:r>
        <w:object w:dxaOrig="29521" w:dyaOrig="16525" w14:anchorId="26BF8A0E">
          <v:shape id="_x0000_i1026" type="#_x0000_t75" style="width:450.2pt;height:252pt" o:ole="">
            <v:imagedata r:id="rId27" o:title=""/>
          </v:shape>
          <o:OLEObject Type="Embed" ProgID="Visio.Drawing.15" ShapeID="_x0000_i1026" DrawAspect="Content" ObjectID="_1766931157" r:id="rId28"/>
        </w:object>
      </w:r>
    </w:p>
    <w:p w14:paraId="2360A97A" w14:textId="77777777" w:rsidR="00886760" w:rsidRDefault="00886760" w:rsidP="005B6708"/>
    <w:p w14:paraId="0D7DB32F" w14:textId="77777777" w:rsidR="00CA7544" w:rsidRDefault="00CA7544">
      <w:pPr>
        <w:rPr>
          <w:b/>
          <w:color w:val="002B62"/>
        </w:rPr>
      </w:pPr>
      <w:r>
        <w:br w:type="page"/>
      </w:r>
    </w:p>
    <w:p w14:paraId="11180258" w14:textId="3519B8A6" w:rsidR="006C6608" w:rsidRDefault="006C6608" w:rsidP="000D624A">
      <w:pPr>
        <w:pStyle w:val="Heading4"/>
      </w:pPr>
      <w:bookmarkStart w:id="14" w:name="_Toc153446316"/>
      <w:r>
        <w:lastRenderedPageBreak/>
        <w:t xml:space="preserve">Phase 2 – RMS </w:t>
      </w:r>
      <w:r w:rsidR="00D72488">
        <w:t>connected.</w:t>
      </w:r>
      <w:bookmarkEnd w:id="14"/>
    </w:p>
    <w:p w14:paraId="554008DB" w14:textId="53314220" w:rsidR="006C6608" w:rsidRDefault="006C6608" w:rsidP="005B6708">
      <w:r>
        <w:object w:dxaOrig="29521" w:dyaOrig="16525" w14:anchorId="6BCE26E8">
          <v:shape id="_x0000_i1027" type="#_x0000_t75" style="width:450.2pt;height:252pt" o:ole="">
            <v:imagedata r:id="rId29" o:title=""/>
          </v:shape>
          <o:OLEObject Type="Embed" ProgID="Visio.Drawing.15" ShapeID="_x0000_i1027" DrawAspect="Content" ObjectID="_1766931158" r:id="rId30"/>
        </w:object>
      </w:r>
    </w:p>
    <w:p w14:paraId="13E9427F" w14:textId="77777777" w:rsidR="00886760" w:rsidRDefault="00886760" w:rsidP="005B6708"/>
    <w:p w14:paraId="7BA90047" w14:textId="2A4FCC25" w:rsidR="000D77D8" w:rsidRDefault="000D77D8">
      <w:pPr>
        <w:rPr>
          <w:b/>
          <w:color w:val="002B62"/>
        </w:rPr>
      </w:pPr>
    </w:p>
    <w:p w14:paraId="7BCB7124" w14:textId="4E0A4940" w:rsidR="006C6608" w:rsidRDefault="006C6608" w:rsidP="000D624A">
      <w:pPr>
        <w:pStyle w:val="Heading4"/>
      </w:pPr>
      <w:bookmarkStart w:id="15" w:name="_Toc153446317"/>
      <w:r>
        <w:t>Phase 3 – CAD Connected</w:t>
      </w:r>
      <w:bookmarkEnd w:id="15"/>
    </w:p>
    <w:p w14:paraId="2AD1C08A" w14:textId="7F6E48F6" w:rsidR="006C6608" w:rsidRPr="005B6708" w:rsidRDefault="00886760" w:rsidP="005B6708">
      <w:r>
        <w:object w:dxaOrig="29521" w:dyaOrig="16561" w14:anchorId="12B4064C">
          <v:shape id="_x0000_i1028" type="#_x0000_t75" style="width:450.2pt;height:252.55pt" o:ole="">
            <v:imagedata r:id="rId31" o:title=""/>
          </v:shape>
          <o:OLEObject Type="Embed" ProgID="Visio.Drawing.15" ShapeID="_x0000_i1028" DrawAspect="Content" ObjectID="_1766931159" r:id="rId32"/>
        </w:object>
      </w:r>
    </w:p>
    <w:p w14:paraId="571F5FFE" w14:textId="48BF7B2F" w:rsidR="006F5CB2" w:rsidRDefault="006F5CB2" w:rsidP="006F5CB2"/>
    <w:p w14:paraId="498081F8" w14:textId="77777777" w:rsidR="00886760" w:rsidRDefault="00886760">
      <w:pPr>
        <w:rPr>
          <w:color w:val="EB6E00"/>
          <w:sz w:val="26"/>
          <w:szCs w:val="26"/>
        </w:rPr>
      </w:pPr>
      <w:r>
        <w:br w:type="page"/>
      </w:r>
    </w:p>
    <w:p w14:paraId="1872D86D" w14:textId="27C2C36C" w:rsidR="001A5B22" w:rsidRDefault="000D6676">
      <w:r>
        <w:lastRenderedPageBreak/>
        <w:t xml:space="preserve">Technical </w:t>
      </w:r>
      <w:r w:rsidR="001A5B22">
        <w:t>Components</w:t>
      </w:r>
    </w:p>
    <w:p w14:paraId="22483F5D" w14:textId="77777777" w:rsidR="001A5B22" w:rsidRPr="001A5B22" w:rsidRDefault="001A5B22" w:rsidP="007E2E2F">
      <w:pPr>
        <w:pStyle w:val="NECBullet-01"/>
        <w:rPr>
          <w:color w:val="002B62"/>
          <w:sz w:val="33"/>
          <w:szCs w:val="33"/>
        </w:rPr>
      </w:pPr>
      <w:r>
        <w:t>PowerApps</w:t>
      </w:r>
    </w:p>
    <w:p w14:paraId="514FA49B" w14:textId="77777777" w:rsidR="001A5B22" w:rsidRPr="001A5B22" w:rsidRDefault="001A5B22" w:rsidP="007E2E2F">
      <w:pPr>
        <w:pStyle w:val="NECBullet-01"/>
        <w:rPr>
          <w:color w:val="002B62"/>
          <w:sz w:val="33"/>
          <w:szCs w:val="33"/>
        </w:rPr>
      </w:pPr>
      <w:r>
        <w:t>Dataverse</w:t>
      </w:r>
    </w:p>
    <w:p w14:paraId="689C98A5" w14:textId="77777777" w:rsidR="001A5B22" w:rsidRPr="001A5B22" w:rsidRDefault="001A5B22" w:rsidP="007E2E2F">
      <w:pPr>
        <w:pStyle w:val="NECBullet-01"/>
        <w:rPr>
          <w:color w:val="002B62"/>
          <w:sz w:val="33"/>
          <w:szCs w:val="33"/>
        </w:rPr>
      </w:pPr>
      <w:proofErr w:type="spellStart"/>
      <w:r>
        <w:t>AzureAD</w:t>
      </w:r>
      <w:proofErr w:type="spellEnd"/>
      <w:r>
        <w:t xml:space="preserve"> (MS </w:t>
      </w:r>
      <w:proofErr w:type="spellStart"/>
      <w:r>
        <w:t>Entra</w:t>
      </w:r>
      <w:proofErr w:type="spellEnd"/>
      <w:r>
        <w:t>)</w:t>
      </w:r>
    </w:p>
    <w:p w14:paraId="7058FA57" w14:textId="77777777" w:rsidR="001A5B22" w:rsidRPr="001A5B22" w:rsidRDefault="001A5B22" w:rsidP="007E2E2F">
      <w:pPr>
        <w:pStyle w:val="NECBullet-01"/>
        <w:rPr>
          <w:color w:val="002B62"/>
          <w:sz w:val="33"/>
          <w:szCs w:val="33"/>
        </w:rPr>
      </w:pPr>
      <w:r>
        <w:t>NEC Broker</w:t>
      </w:r>
    </w:p>
    <w:p w14:paraId="0942F4B6" w14:textId="77777777" w:rsidR="001A5B22" w:rsidRPr="001A5B22" w:rsidRDefault="001A5B22" w:rsidP="007E2E2F">
      <w:pPr>
        <w:pStyle w:val="NECBullet-01"/>
        <w:rPr>
          <w:color w:val="002B62"/>
          <w:sz w:val="33"/>
          <w:szCs w:val="33"/>
        </w:rPr>
      </w:pPr>
      <w:r>
        <w:t>License Manager ‘Module’</w:t>
      </w:r>
    </w:p>
    <w:p w14:paraId="3AAF8EA4" w14:textId="77777777" w:rsidR="001A5B22" w:rsidRPr="001A5B22" w:rsidRDefault="001A5B22" w:rsidP="007E2E2F">
      <w:pPr>
        <w:pStyle w:val="NECBullet-01"/>
        <w:rPr>
          <w:color w:val="002B62"/>
          <w:sz w:val="33"/>
          <w:szCs w:val="33"/>
        </w:rPr>
      </w:pPr>
      <w:r>
        <w:t>Audit Manager ‘Module’</w:t>
      </w:r>
    </w:p>
    <w:p w14:paraId="7FE47460" w14:textId="77777777" w:rsidR="001A5B22" w:rsidRPr="003364CF" w:rsidRDefault="001A5B22" w:rsidP="007E2E2F">
      <w:pPr>
        <w:pStyle w:val="NECBullet-01"/>
        <w:rPr>
          <w:color w:val="002B62"/>
          <w:sz w:val="33"/>
          <w:szCs w:val="33"/>
        </w:rPr>
      </w:pPr>
      <w:r>
        <w:t>Licence Manager</w:t>
      </w:r>
    </w:p>
    <w:p w14:paraId="279C539D" w14:textId="77777777" w:rsidR="003364CF" w:rsidRDefault="003364CF" w:rsidP="003364CF">
      <w:pPr>
        <w:rPr>
          <w:color w:val="002B62"/>
          <w:sz w:val="33"/>
          <w:szCs w:val="33"/>
        </w:rPr>
      </w:pPr>
    </w:p>
    <w:p w14:paraId="5F4B30BB" w14:textId="7F45CBA0" w:rsidR="003364CF" w:rsidRDefault="003364CF" w:rsidP="003364CF">
      <w:r w:rsidRPr="003364CF">
        <w:t>Pre-Requisites</w:t>
      </w:r>
    </w:p>
    <w:p w14:paraId="0D48A0DB" w14:textId="2256DEE4" w:rsidR="003364CF" w:rsidRDefault="003364CF" w:rsidP="007E2E2F">
      <w:pPr>
        <w:pStyle w:val="NECBullet-01"/>
      </w:pPr>
      <w:r>
        <w:t>MS Tenancy</w:t>
      </w:r>
    </w:p>
    <w:p w14:paraId="2F7D18D7" w14:textId="75CFD189" w:rsidR="003364CF" w:rsidRDefault="003364CF" w:rsidP="007E2E2F">
      <w:pPr>
        <w:pStyle w:val="NECBullet-01"/>
      </w:pPr>
      <w:r>
        <w:t>PowerApps Premium Licence</w:t>
      </w:r>
      <w:r w:rsidR="000D6676">
        <w:t>s</w:t>
      </w:r>
    </w:p>
    <w:p w14:paraId="32B617F8" w14:textId="3996902C" w:rsidR="00AB1A45" w:rsidRDefault="00AB1A45" w:rsidP="007E2E2F">
      <w:pPr>
        <w:pStyle w:val="NECBullet-01"/>
      </w:pPr>
      <w:r>
        <w:t>AAD Security Groups</w:t>
      </w:r>
      <w:r w:rsidR="000D6676">
        <w:t xml:space="preserve"> setup</w:t>
      </w:r>
      <w:r w:rsidR="000D77D8">
        <w:t xml:space="preserve"> [These names are suggested]</w:t>
      </w:r>
    </w:p>
    <w:p w14:paraId="2A3E0074" w14:textId="5C923708" w:rsidR="00AB1A45" w:rsidRDefault="00AB1A45" w:rsidP="007E2E2F">
      <w:pPr>
        <w:pStyle w:val="NECBullet-02"/>
      </w:pPr>
      <w:proofErr w:type="spellStart"/>
      <w:r>
        <w:t>Insights_Situ_User</w:t>
      </w:r>
      <w:proofErr w:type="spellEnd"/>
    </w:p>
    <w:p w14:paraId="6541A372" w14:textId="120A22BE" w:rsidR="00AB1A45" w:rsidRDefault="00AB1A45" w:rsidP="007E2E2F">
      <w:pPr>
        <w:pStyle w:val="NECBullet-02"/>
      </w:pPr>
      <w:proofErr w:type="spellStart"/>
      <w:r>
        <w:t>Insights_Situ_SuperUser</w:t>
      </w:r>
      <w:proofErr w:type="spellEnd"/>
    </w:p>
    <w:p w14:paraId="08C814D0" w14:textId="058B4BBA" w:rsidR="0038216A" w:rsidRPr="0038216A" w:rsidRDefault="00AB1A45" w:rsidP="0038216A">
      <w:pPr>
        <w:pStyle w:val="NECBullet-02"/>
      </w:pPr>
      <w:proofErr w:type="spellStart"/>
      <w:r>
        <w:t>Insights_Situ_Admin</w:t>
      </w:r>
      <w:proofErr w:type="spellEnd"/>
    </w:p>
    <w:p w14:paraId="20D19CBE" w14:textId="77777777" w:rsidR="001A5B22" w:rsidRDefault="001A5B22" w:rsidP="001A5B22"/>
    <w:p w14:paraId="536474DA" w14:textId="77777777" w:rsidR="001A5B22" w:rsidRDefault="001A5B22" w:rsidP="001A5B22">
      <w:r>
        <w:t>Apps</w:t>
      </w:r>
    </w:p>
    <w:p w14:paraId="20014F15" w14:textId="6AC53661" w:rsidR="001A5B22" w:rsidRDefault="00380538" w:rsidP="007E2E2F">
      <w:pPr>
        <w:pStyle w:val="NECBullet-01"/>
      </w:pPr>
      <w:r>
        <w:t xml:space="preserve">Insight </w:t>
      </w:r>
      <w:r w:rsidR="001A5B22">
        <w:t>Demand Creation</w:t>
      </w:r>
    </w:p>
    <w:p w14:paraId="0EC441EA" w14:textId="25C0861D" w:rsidR="001A5B22" w:rsidRDefault="001A5B22" w:rsidP="007E2E2F">
      <w:pPr>
        <w:pStyle w:val="NECBullet-01"/>
      </w:pPr>
      <w:r>
        <w:t>Community Insights</w:t>
      </w:r>
    </w:p>
    <w:p w14:paraId="6EDD2C15" w14:textId="45B4A1E6" w:rsidR="00380538" w:rsidRDefault="00380538" w:rsidP="007E2E2F">
      <w:pPr>
        <w:pStyle w:val="NECBullet-01"/>
      </w:pPr>
      <w:r>
        <w:t>Insights Management/Admin</w:t>
      </w:r>
    </w:p>
    <w:p w14:paraId="342A5F93" w14:textId="45075F66" w:rsidR="00380538" w:rsidRDefault="00380538" w:rsidP="00380538">
      <w:pPr>
        <w:rPr>
          <w:i/>
          <w:iCs/>
        </w:rPr>
      </w:pPr>
      <w:r>
        <w:rPr>
          <w:i/>
          <w:iCs/>
        </w:rPr>
        <w:t>There are 3x distinct ‘areas’ of</w:t>
      </w:r>
      <w:r w:rsidR="005C2862">
        <w:rPr>
          <w:i/>
          <w:iCs/>
        </w:rPr>
        <w:t xml:space="preserve"> usage</w:t>
      </w:r>
      <w:r>
        <w:rPr>
          <w:i/>
          <w:iCs/>
        </w:rPr>
        <w:t xml:space="preserve"> requirements – however, they could be delivered as a single, or multiple Apps - depending on the performance impacts and considerations for User Experience.</w:t>
      </w:r>
      <w:r w:rsidR="001200B9">
        <w:rPr>
          <w:i/>
          <w:iCs/>
        </w:rPr>
        <w:br/>
        <w:t xml:space="preserve">They all should share the same data set / </w:t>
      </w:r>
      <w:proofErr w:type="gramStart"/>
      <w:r w:rsidR="001200B9">
        <w:rPr>
          <w:i/>
          <w:iCs/>
        </w:rPr>
        <w:t>model</w:t>
      </w:r>
      <w:proofErr w:type="gramEnd"/>
    </w:p>
    <w:p w14:paraId="039814D6" w14:textId="77777777" w:rsidR="001616D4" w:rsidRDefault="001616D4" w:rsidP="00380538"/>
    <w:p w14:paraId="6929EFB7" w14:textId="77777777" w:rsidR="00B205D0" w:rsidRDefault="00B205D0">
      <w:pPr>
        <w:rPr>
          <w:color w:val="EB6E00"/>
          <w:sz w:val="26"/>
          <w:szCs w:val="26"/>
        </w:rPr>
      </w:pPr>
      <w:r>
        <w:br w:type="page"/>
      </w:r>
    </w:p>
    <w:p w14:paraId="548FA43C" w14:textId="387E87BB" w:rsidR="001C3385" w:rsidRDefault="001C3385" w:rsidP="001C3385">
      <w:pPr>
        <w:pStyle w:val="Heading2"/>
      </w:pPr>
      <w:bookmarkStart w:id="16" w:name="_Toc153446318"/>
      <w:r>
        <w:lastRenderedPageBreak/>
        <w:t>Solution High Level Design</w:t>
      </w:r>
      <w:bookmarkEnd w:id="16"/>
      <w:r>
        <w:t xml:space="preserve"> </w:t>
      </w:r>
    </w:p>
    <w:p w14:paraId="61903DD4" w14:textId="72CAF3FD" w:rsidR="00A91422" w:rsidRDefault="00A91422" w:rsidP="00B722B4">
      <w:pPr>
        <w:pStyle w:val="Heading3"/>
      </w:pPr>
      <w:bookmarkStart w:id="17" w:name="_Toc153446319"/>
      <w:r>
        <w:t>Solution Components</w:t>
      </w:r>
      <w:bookmarkEnd w:id="17"/>
    </w:p>
    <w:p w14:paraId="129FFCA9" w14:textId="7555C370" w:rsidR="00B722B4" w:rsidRDefault="00B722B4" w:rsidP="00B722B4">
      <w:r>
        <w:t>New</w:t>
      </w:r>
      <w:r>
        <w:tab/>
      </w:r>
      <w:r w:rsidR="007D2058">
        <w:tab/>
      </w:r>
      <w:r>
        <w:t>-</w:t>
      </w:r>
      <w:r w:rsidR="007D2058">
        <w:t xml:space="preserve"> </w:t>
      </w:r>
      <w:r>
        <w:t>Demand Creation, Insights</w:t>
      </w:r>
      <w:r w:rsidR="007D2058">
        <w:t xml:space="preserve"> Apps</w:t>
      </w:r>
    </w:p>
    <w:p w14:paraId="1E78ECFF" w14:textId="38A5C0B7" w:rsidR="007D2058" w:rsidRDefault="007D2058" w:rsidP="007D2058">
      <w:r>
        <w:t>New/Reuse</w:t>
      </w:r>
      <w:r>
        <w:tab/>
        <w:t>- Broker</w:t>
      </w:r>
      <w:r w:rsidR="001B72C3">
        <w:t xml:space="preserve"> [Depends on level of change for Insights vs </w:t>
      </w:r>
      <w:proofErr w:type="spellStart"/>
      <w:r w:rsidR="001B72C3">
        <w:t>MobileID</w:t>
      </w:r>
      <w:proofErr w:type="spellEnd"/>
      <w:r w:rsidR="001B72C3">
        <w:t>]</w:t>
      </w:r>
    </w:p>
    <w:p w14:paraId="4BA8060F" w14:textId="1D17D4A9" w:rsidR="007D2058" w:rsidRPr="00B722B4" w:rsidRDefault="007D2058" w:rsidP="007D2058">
      <w:r>
        <w:t>Reuse</w:t>
      </w:r>
      <w:r>
        <w:tab/>
      </w:r>
      <w:r>
        <w:tab/>
        <w:t>- Licence Manage</w:t>
      </w:r>
      <w:r w:rsidR="001B72C3">
        <w:t>r Module, Audit/Logging Module [From OIFR/</w:t>
      </w:r>
      <w:proofErr w:type="spellStart"/>
      <w:r w:rsidR="001B72C3">
        <w:t>MobileID</w:t>
      </w:r>
      <w:proofErr w:type="spellEnd"/>
      <w:r w:rsidR="001B72C3">
        <w:t>]</w:t>
      </w:r>
    </w:p>
    <w:p w14:paraId="717F370A" w14:textId="77777777" w:rsidR="008E7665" w:rsidRPr="0080720C" w:rsidRDefault="008E7665" w:rsidP="008E7665">
      <w:pPr>
        <w:pStyle w:val="Heading3"/>
      </w:pPr>
      <w:bookmarkStart w:id="18" w:name="_Toc153446320"/>
      <w:r w:rsidRPr="0080720C">
        <w:t>Data Assumptions</w:t>
      </w:r>
      <w:bookmarkEnd w:id="18"/>
    </w:p>
    <w:p w14:paraId="386F65C8" w14:textId="77777777" w:rsidR="008E7665" w:rsidRDefault="008E7665" w:rsidP="008E7665">
      <w:r>
        <w:t xml:space="preserve">Demands will be stored in </w:t>
      </w:r>
      <w:proofErr w:type="gramStart"/>
      <w:r>
        <w:t>Dataverse</w:t>
      </w:r>
      <w:proofErr w:type="gramEnd"/>
    </w:p>
    <w:p w14:paraId="2F968A49" w14:textId="77777777" w:rsidR="00B205D0" w:rsidRDefault="008E7665" w:rsidP="00B205D0">
      <w:r>
        <w:t>No Saved Data is ‘</w:t>
      </w:r>
      <w:proofErr w:type="spellStart"/>
      <w:r>
        <w:t>deletable</w:t>
      </w:r>
      <w:proofErr w:type="spellEnd"/>
      <w:r>
        <w:t>’</w:t>
      </w:r>
    </w:p>
    <w:p w14:paraId="110D9B01" w14:textId="5CAB382A" w:rsidR="008E671F" w:rsidRDefault="008E671F" w:rsidP="00B205D0">
      <w:pPr>
        <w:pStyle w:val="Heading3"/>
      </w:pPr>
      <w:bookmarkStart w:id="19" w:name="_Toc153446321"/>
      <w:r>
        <w:t xml:space="preserve">Data </w:t>
      </w:r>
      <w:r w:rsidR="00A36BE2">
        <w:t>Overview</w:t>
      </w:r>
      <w:bookmarkEnd w:id="19"/>
    </w:p>
    <w:p w14:paraId="5896F697" w14:textId="2BE54D37" w:rsidR="00380538" w:rsidRDefault="00380538" w:rsidP="00380538">
      <w:r>
        <w:t>A Demand consists of at least the following data elements:</w:t>
      </w:r>
    </w:p>
    <w:tbl>
      <w:tblPr>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977"/>
        <w:gridCol w:w="4253"/>
        <w:gridCol w:w="2126"/>
      </w:tblGrid>
      <w:tr w:rsidR="005C2862" w14:paraId="103DB48B" w14:textId="4386AE5C" w:rsidTr="005C2862">
        <w:tc>
          <w:tcPr>
            <w:tcW w:w="2977" w:type="dxa"/>
            <w:tcBorders>
              <w:top w:val="nil"/>
              <w:left w:val="nil"/>
              <w:bottom w:val="nil"/>
              <w:right w:val="nil"/>
            </w:tcBorders>
            <w:shd w:val="clear" w:color="auto" w:fill="002B62"/>
          </w:tcPr>
          <w:p w14:paraId="7B9607A4" w14:textId="65B58FE0" w:rsidR="005C2862" w:rsidRDefault="005C2862" w:rsidP="00A5690C">
            <w:pPr>
              <w:pBdr>
                <w:top w:val="nil"/>
                <w:left w:val="nil"/>
                <w:bottom w:val="nil"/>
                <w:right w:val="nil"/>
                <w:between w:val="nil"/>
              </w:pBdr>
              <w:spacing w:line="280" w:lineRule="auto"/>
            </w:pPr>
            <w:r>
              <w:t>Name</w:t>
            </w:r>
          </w:p>
        </w:tc>
        <w:tc>
          <w:tcPr>
            <w:tcW w:w="4253" w:type="dxa"/>
            <w:tcBorders>
              <w:top w:val="nil"/>
              <w:left w:val="nil"/>
              <w:bottom w:val="nil"/>
              <w:right w:val="nil"/>
            </w:tcBorders>
            <w:shd w:val="clear" w:color="auto" w:fill="002B62"/>
          </w:tcPr>
          <w:p w14:paraId="45B01C62" w14:textId="77777777" w:rsidR="005C2862" w:rsidRDefault="005C2862" w:rsidP="00A5690C">
            <w:pPr>
              <w:pBdr>
                <w:top w:val="nil"/>
                <w:left w:val="nil"/>
                <w:bottom w:val="nil"/>
                <w:right w:val="nil"/>
                <w:between w:val="nil"/>
              </w:pBdr>
              <w:spacing w:line="280" w:lineRule="auto"/>
            </w:pPr>
            <w:r>
              <w:t>Description</w:t>
            </w:r>
          </w:p>
        </w:tc>
        <w:tc>
          <w:tcPr>
            <w:tcW w:w="2126" w:type="dxa"/>
            <w:tcBorders>
              <w:top w:val="nil"/>
              <w:left w:val="nil"/>
              <w:bottom w:val="nil"/>
              <w:right w:val="nil"/>
            </w:tcBorders>
            <w:shd w:val="clear" w:color="auto" w:fill="002B62"/>
          </w:tcPr>
          <w:p w14:paraId="20DBD5F7" w14:textId="39AD1463" w:rsidR="005C2862" w:rsidRDefault="005C2862" w:rsidP="00A5690C">
            <w:pPr>
              <w:pBdr>
                <w:top w:val="nil"/>
                <w:left w:val="nil"/>
                <w:bottom w:val="nil"/>
                <w:right w:val="nil"/>
                <w:between w:val="nil"/>
              </w:pBdr>
              <w:spacing w:line="280" w:lineRule="auto"/>
            </w:pPr>
            <w:r>
              <w:t>Restrictions</w:t>
            </w:r>
          </w:p>
        </w:tc>
      </w:tr>
      <w:tr w:rsidR="005C2862" w14:paraId="0DB14C61" w14:textId="2CAC36B4" w:rsidTr="005C2862">
        <w:tc>
          <w:tcPr>
            <w:tcW w:w="2977" w:type="dxa"/>
          </w:tcPr>
          <w:p w14:paraId="2A440347" w14:textId="1619EA16" w:rsidR="005C2862" w:rsidRDefault="005C2862" w:rsidP="00A5690C">
            <w:pPr>
              <w:pBdr>
                <w:top w:val="nil"/>
                <w:left w:val="nil"/>
                <w:bottom w:val="nil"/>
                <w:right w:val="nil"/>
                <w:between w:val="nil"/>
              </w:pBdr>
              <w:spacing w:line="280" w:lineRule="auto"/>
            </w:pPr>
            <w:r>
              <w:t>Demand ID</w:t>
            </w:r>
          </w:p>
        </w:tc>
        <w:tc>
          <w:tcPr>
            <w:tcW w:w="4253" w:type="dxa"/>
          </w:tcPr>
          <w:p w14:paraId="0E3E78E9" w14:textId="77777777" w:rsidR="005C2862" w:rsidRDefault="005C2862" w:rsidP="00A5690C">
            <w:pPr>
              <w:pBdr>
                <w:top w:val="nil"/>
                <w:left w:val="nil"/>
                <w:bottom w:val="nil"/>
                <w:right w:val="nil"/>
                <w:between w:val="nil"/>
              </w:pBdr>
              <w:spacing w:line="280" w:lineRule="auto"/>
            </w:pPr>
            <w:r>
              <w:t>xxx</w:t>
            </w:r>
          </w:p>
        </w:tc>
        <w:tc>
          <w:tcPr>
            <w:tcW w:w="2126" w:type="dxa"/>
          </w:tcPr>
          <w:p w14:paraId="65BB664A" w14:textId="77777777" w:rsidR="005C2862" w:rsidRDefault="005C2862" w:rsidP="00A5690C">
            <w:pPr>
              <w:pBdr>
                <w:top w:val="nil"/>
                <w:left w:val="nil"/>
                <w:bottom w:val="nil"/>
                <w:right w:val="nil"/>
                <w:between w:val="nil"/>
              </w:pBdr>
              <w:spacing w:line="280" w:lineRule="auto"/>
            </w:pPr>
          </w:p>
        </w:tc>
      </w:tr>
      <w:tr w:rsidR="005C2862" w14:paraId="70018E6D" w14:textId="615008FC" w:rsidTr="005C2862">
        <w:tc>
          <w:tcPr>
            <w:tcW w:w="2977" w:type="dxa"/>
          </w:tcPr>
          <w:p w14:paraId="65CBCE86" w14:textId="1B80C07A" w:rsidR="005C2862" w:rsidRDefault="005C2862" w:rsidP="00A5690C">
            <w:pPr>
              <w:pBdr>
                <w:top w:val="nil"/>
                <w:left w:val="nil"/>
                <w:bottom w:val="nil"/>
                <w:right w:val="nil"/>
                <w:between w:val="nil"/>
              </w:pBdr>
              <w:spacing w:line="280" w:lineRule="auto"/>
            </w:pPr>
            <w:r>
              <w:t>Type</w:t>
            </w:r>
          </w:p>
        </w:tc>
        <w:tc>
          <w:tcPr>
            <w:tcW w:w="4253" w:type="dxa"/>
          </w:tcPr>
          <w:p w14:paraId="56BEC7BD" w14:textId="77777777" w:rsidR="005C2862" w:rsidRDefault="005C2862" w:rsidP="00A5690C">
            <w:pPr>
              <w:pBdr>
                <w:top w:val="nil"/>
                <w:left w:val="nil"/>
                <w:bottom w:val="nil"/>
                <w:right w:val="nil"/>
                <w:between w:val="nil"/>
              </w:pBdr>
              <w:spacing w:line="280" w:lineRule="auto"/>
            </w:pPr>
          </w:p>
        </w:tc>
        <w:tc>
          <w:tcPr>
            <w:tcW w:w="2126" w:type="dxa"/>
          </w:tcPr>
          <w:p w14:paraId="56759F29" w14:textId="77777777" w:rsidR="005C2862" w:rsidRDefault="005C2862" w:rsidP="00A5690C">
            <w:pPr>
              <w:pBdr>
                <w:top w:val="nil"/>
                <w:left w:val="nil"/>
                <w:bottom w:val="nil"/>
                <w:right w:val="nil"/>
                <w:between w:val="nil"/>
              </w:pBdr>
              <w:spacing w:line="280" w:lineRule="auto"/>
            </w:pPr>
          </w:p>
        </w:tc>
      </w:tr>
      <w:tr w:rsidR="005C2862" w14:paraId="11430BDE" w14:textId="7967CC25" w:rsidTr="005C2862">
        <w:tc>
          <w:tcPr>
            <w:tcW w:w="2977" w:type="dxa"/>
          </w:tcPr>
          <w:p w14:paraId="38EDD7CA" w14:textId="4E6C93C2" w:rsidR="005C2862" w:rsidRDefault="005C2862" w:rsidP="00A5690C">
            <w:pPr>
              <w:pBdr>
                <w:top w:val="nil"/>
                <w:left w:val="nil"/>
                <w:bottom w:val="nil"/>
                <w:right w:val="nil"/>
                <w:between w:val="nil"/>
              </w:pBdr>
              <w:spacing w:line="280" w:lineRule="auto"/>
            </w:pPr>
            <w:r>
              <w:t>Ownership Type</w:t>
            </w:r>
          </w:p>
        </w:tc>
        <w:tc>
          <w:tcPr>
            <w:tcW w:w="4253" w:type="dxa"/>
          </w:tcPr>
          <w:p w14:paraId="177C2924" w14:textId="7107A6CD" w:rsidR="005C2862" w:rsidRDefault="005C2862" w:rsidP="00A5690C">
            <w:pPr>
              <w:pBdr>
                <w:top w:val="nil"/>
                <w:left w:val="nil"/>
                <w:bottom w:val="nil"/>
                <w:right w:val="nil"/>
                <w:between w:val="nil"/>
              </w:pBdr>
              <w:spacing w:line="280" w:lineRule="auto"/>
            </w:pPr>
            <w:proofErr w:type="gramStart"/>
            <w:r>
              <w:t>Whom</w:t>
            </w:r>
            <w:proofErr w:type="gramEnd"/>
            <w:r>
              <w:t xml:space="preserve"> is requesting/wanting this Demand to be met.</w:t>
            </w:r>
          </w:p>
        </w:tc>
        <w:tc>
          <w:tcPr>
            <w:tcW w:w="2126" w:type="dxa"/>
          </w:tcPr>
          <w:p w14:paraId="1E0FA8FF" w14:textId="4474176F" w:rsidR="005C2862" w:rsidRDefault="008E671F" w:rsidP="00A5690C">
            <w:pPr>
              <w:pBdr>
                <w:top w:val="nil"/>
                <w:left w:val="nil"/>
                <w:bottom w:val="nil"/>
                <w:right w:val="nil"/>
                <w:between w:val="nil"/>
              </w:pBdr>
              <w:spacing w:line="280" w:lineRule="auto"/>
            </w:pPr>
            <w:r>
              <w:t>Individual, Team, Both</w:t>
            </w:r>
          </w:p>
        </w:tc>
      </w:tr>
      <w:tr w:rsidR="005C2862" w14:paraId="3B4BBE35" w14:textId="59D2F45C" w:rsidTr="005C2862">
        <w:tc>
          <w:tcPr>
            <w:tcW w:w="2977" w:type="dxa"/>
          </w:tcPr>
          <w:p w14:paraId="241D0A49" w14:textId="29D65299" w:rsidR="005C2862" w:rsidRDefault="005C2862" w:rsidP="00A5690C">
            <w:pPr>
              <w:pBdr>
                <w:top w:val="nil"/>
                <w:left w:val="nil"/>
                <w:bottom w:val="nil"/>
                <w:right w:val="nil"/>
                <w:between w:val="nil"/>
              </w:pBdr>
              <w:spacing w:line="280" w:lineRule="auto"/>
            </w:pPr>
            <w:r>
              <w:t>Ownership – Individual</w:t>
            </w:r>
          </w:p>
        </w:tc>
        <w:tc>
          <w:tcPr>
            <w:tcW w:w="4253" w:type="dxa"/>
          </w:tcPr>
          <w:p w14:paraId="0920683E" w14:textId="77777777" w:rsidR="005C2862" w:rsidRDefault="005C2862" w:rsidP="00A5690C">
            <w:pPr>
              <w:pBdr>
                <w:top w:val="nil"/>
                <w:left w:val="nil"/>
                <w:bottom w:val="nil"/>
                <w:right w:val="nil"/>
                <w:between w:val="nil"/>
              </w:pBdr>
              <w:spacing w:line="280" w:lineRule="auto"/>
            </w:pPr>
          </w:p>
        </w:tc>
        <w:tc>
          <w:tcPr>
            <w:tcW w:w="2126" w:type="dxa"/>
          </w:tcPr>
          <w:p w14:paraId="0CF55055" w14:textId="28E52CFE" w:rsidR="005C2862" w:rsidRDefault="008E671F" w:rsidP="00A5690C">
            <w:pPr>
              <w:pBdr>
                <w:top w:val="nil"/>
                <w:left w:val="nil"/>
                <w:bottom w:val="nil"/>
                <w:right w:val="nil"/>
                <w:between w:val="nil"/>
              </w:pBdr>
              <w:spacing w:line="280" w:lineRule="auto"/>
            </w:pPr>
            <w:r>
              <w:t>Verified Against User/HR List</w:t>
            </w:r>
          </w:p>
        </w:tc>
      </w:tr>
      <w:tr w:rsidR="005C2862" w14:paraId="3C913D52" w14:textId="3A17775D" w:rsidTr="005C2862">
        <w:tc>
          <w:tcPr>
            <w:tcW w:w="2977" w:type="dxa"/>
          </w:tcPr>
          <w:p w14:paraId="0BC1B349" w14:textId="7A3EE6DB" w:rsidR="005C2862" w:rsidRDefault="005C2862" w:rsidP="00A5690C">
            <w:pPr>
              <w:pBdr>
                <w:top w:val="nil"/>
                <w:left w:val="nil"/>
                <w:bottom w:val="nil"/>
                <w:right w:val="nil"/>
                <w:between w:val="nil"/>
              </w:pBdr>
              <w:spacing w:line="280" w:lineRule="auto"/>
            </w:pPr>
            <w:r>
              <w:t>Ownership – Team</w:t>
            </w:r>
          </w:p>
        </w:tc>
        <w:tc>
          <w:tcPr>
            <w:tcW w:w="4253" w:type="dxa"/>
          </w:tcPr>
          <w:p w14:paraId="21079FFC" w14:textId="514F7250" w:rsidR="005C2862" w:rsidRDefault="005C2862" w:rsidP="00A5690C">
            <w:pPr>
              <w:pBdr>
                <w:top w:val="nil"/>
                <w:left w:val="nil"/>
                <w:bottom w:val="nil"/>
                <w:right w:val="nil"/>
                <w:between w:val="nil"/>
              </w:pBdr>
              <w:spacing w:line="280" w:lineRule="auto"/>
            </w:pPr>
            <w:r>
              <w:t>Team (Unit in Connect)</w:t>
            </w:r>
          </w:p>
        </w:tc>
        <w:tc>
          <w:tcPr>
            <w:tcW w:w="2126" w:type="dxa"/>
          </w:tcPr>
          <w:p w14:paraId="314B0440" w14:textId="08697894" w:rsidR="005C2862" w:rsidRDefault="008E671F" w:rsidP="00A5690C">
            <w:pPr>
              <w:pBdr>
                <w:top w:val="nil"/>
                <w:left w:val="nil"/>
                <w:bottom w:val="nil"/>
                <w:right w:val="nil"/>
                <w:between w:val="nil"/>
              </w:pBdr>
              <w:spacing w:line="280" w:lineRule="auto"/>
            </w:pPr>
            <w:r>
              <w:t>Verified Against User/HR List</w:t>
            </w:r>
          </w:p>
        </w:tc>
      </w:tr>
      <w:tr w:rsidR="005C2862" w14:paraId="3E423EB1" w14:textId="25EEE072" w:rsidTr="005C2862">
        <w:tc>
          <w:tcPr>
            <w:tcW w:w="2977" w:type="dxa"/>
          </w:tcPr>
          <w:p w14:paraId="109B41A8" w14:textId="2524A9FA" w:rsidR="005C2862" w:rsidRDefault="005C2862" w:rsidP="00A5690C">
            <w:pPr>
              <w:pBdr>
                <w:top w:val="nil"/>
                <w:left w:val="nil"/>
                <w:bottom w:val="nil"/>
                <w:right w:val="nil"/>
                <w:between w:val="nil"/>
              </w:pBdr>
              <w:spacing w:line="280" w:lineRule="auto"/>
            </w:pPr>
            <w:r>
              <w:t>Demand Creation Date</w:t>
            </w:r>
          </w:p>
        </w:tc>
        <w:tc>
          <w:tcPr>
            <w:tcW w:w="4253" w:type="dxa"/>
          </w:tcPr>
          <w:p w14:paraId="2F32786A" w14:textId="77777777" w:rsidR="005C2862" w:rsidRDefault="005C2862" w:rsidP="00A5690C">
            <w:pPr>
              <w:pBdr>
                <w:top w:val="nil"/>
                <w:left w:val="nil"/>
                <w:bottom w:val="nil"/>
                <w:right w:val="nil"/>
                <w:between w:val="nil"/>
              </w:pBdr>
              <w:spacing w:line="280" w:lineRule="auto"/>
            </w:pPr>
          </w:p>
        </w:tc>
        <w:tc>
          <w:tcPr>
            <w:tcW w:w="2126" w:type="dxa"/>
          </w:tcPr>
          <w:p w14:paraId="58253D0B" w14:textId="131DBC76" w:rsidR="005C2862" w:rsidRDefault="008E671F" w:rsidP="00A5690C">
            <w:pPr>
              <w:pBdr>
                <w:top w:val="nil"/>
                <w:left w:val="nil"/>
                <w:bottom w:val="nil"/>
                <w:right w:val="nil"/>
                <w:between w:val="nil"/>
              </w:pBdr>
              <w:spacing w:line="280" w:lineRule="auto"/>
            </w:pPr>
            <w:r>
              <w:t>DD/MM/YY HH:</w:t>
            </w:r>
            <w:proofErr w:type="gramStart"/>
            <w:r>
              <w:t>MM:SS</w:t>
            </w:r>
            <w:proofErr w:type="gramEnd"/>
          </w:p>
        </w:tc>
      </w:tr>
      <w:tr w:rsidR="005C2862" w14:paraId="43A93689" w14:textId="27A3C1B7" w:rsidTr="005C2862">
        <w:tc>
          <w:tcPr>
            <w:tcW w:w="2977" w:type="dxa"/>
          </w:tcPr>
          <w:p w14:paraId="74FAC957" w14:textId="27CCE37A" w:rsidR="005C2862" w:rsidRDefault="005C2862" w:rsidP="00A5690C">
            <w:pPr>
              <w:pBdr>
                <w:top w:val="nil"/>
                <w:left w:val="nil"/>
                <w:bottom w:val="nil"/>
                <w:right w:val="nil"/>
                <w:between w:val="nil"/>
              </w:pBdr>
              <w:spacing w:line="280" w:lineRule="auto"/>
            </w:pPr>
            <w:r>
              <w:t>Demand Updated Date</w:t>
            </w:r>
          </w:p>
        </w:tc>
        <w:tc>
          <w:tcPr>
            <w:tcW w:w="4253" w:type="dxa"/>
          </w:tcPr>
          <w:p w14:paraId="540AF6C1" w14:textId="77777777" w:rsidR="005C2862" w:rsidRDefault="005C2862" w:rsidP="00A5690C">
            <w:pPr>
              <w:pBdr>
                <w:top w:val="nil"/>
                <w:left w:val="nil"/>
                <w:bottom w:val="nil"/>
                <w:right w:val="nil"/>
                <w:between w:val="nil"/>
              </w:pBdr>
              <w:spacing w:line="280" w:lineRule="auto"/>
            </w:pPr>
          </w:p>
        </w:tc>
        <w:tc>
          <w:tcPr>
            <w:tcW w:w="2126" w:type="dxa"/>
          </w:tcPr>
          <w:p w14:paraId="504B407A" w14:textId="5918CE8C" w:rsidR="005C2862" w:rsidRDefault="008E671F" w:rsidP="00A5690C">
            <w:pPr>
              <w:pBdr>
                <w:top w:val="nil"/>
                <w:left w:val="nil"/>
                <w:bottom w:val="nil"/>
                <w:right w:val="nil"/>
                <w:between w:val="nil"/>
              </w:pBdr>
              <w:spacing w:line="280" w:lineRule="auto"/>
            </w:pPr>
            <w:r>
              <w:t>DD/MM/YY HH:</w:t>
            </w:r>
            <w:proofErr w:type="gramStart"/>
            <w:r>
              <w:t>MM:SS</w:t>
            </w:r>
            <w:proofErr w:type="gramEnd"/>
          </w:p>
        </w:tc>
      </w:tr>
      <w:tr w:rsidR="005C2862" w14:paraId="24615CB2" w14:textId="71F56E98" w:rsidTr="005C2862">
        <w:tc>
          <w:tcPr>
            <w:tcW w:w="2977" w:type="dxa"/>
          </w:tcPr>
          <w:p w14:paraId="36CD4C17" w14:textId="4CD7CC48" w:rsidR="005C2862" w:rsidRDefault="005C2862" w:rsidP="00A5690C">
            <w:pPr>
              <w:pBdr>
                <w:top w:val="nil"/>
                <w:left w:val="nil"/>
                <w:bottom w:val="nil"/>
                <w:right w:val="nil"/>
                <w:between w:val="nil"/>
              </w:pBdr>
              <w:spacing w:line="280" w:lineRule="auto"/>
            </w:pPr>
            <w:r>
              <w:t>Demand State</w:t>
            </w:r>
          </w:p>
        </w:tc>
        <w:tc>
          <w:tcPr>
            <w:tcW w:w="4253" w:type="dxa"/>
          </w:tcPr>
          <w:p w14:paraId="7CECD2D6" w14:textId="21CFF07A" w:rsidR="005C2862" w:rsidRDefault="005C2862" w:rsidP="00A5690C">
            <w:pPr>
              <w:pBdr>
                <w:top w:val="nil"/>
                <w:left w:val="nil"/>
                <w:bottom w:val="nil"/>
                <w:right w:val="nil"/>
                <w:between w:val="nil"/>
              </w:pBdr>
              <w:spacing w:line="280" w:lineRule="auto"/>
            </w:pPr>
            <w:r>
              <w:t>Enabled / Disabled</w:t>
            </w:r>
          </w:p>
        </w:tc>
        <w:tc>
          <w:tcPr>
            <w:tcW w:w="2126" w:type="dxa"/>
          </w:tcPr>
          <w:p w14:paraId="6FA0BB18" w14:textId="77777777" w:rsidR="005C2862" w:rsidRDefault="005C2862" w:rsidP="00A5690C">
            <w:pPr>
              <w:pBdr>
                <w:top w:val="nil"/>
                <w:left w:val="nil"/>
                <w:bottom w:val="nil"/>
                <w:right w:val="nil"/>
                <w:between w:val="nil"/>
              </w:pBdr>
              <w:spacing w:line="280" w:lineRule="auto"/>
            </w:pPr>
          </w:p>
        </w:tc>
      </w:tr>
      <w:tr w:rsidR="005C2862" w14:paraId="6AE29E62" w14:textId="04368DEB" w:rsidTr="005C2862">
        <w:tc>
          <w:tcPr>
            <w:tcW w:w="2977" w:type="dxa"/>
          </w:tcPr>
          <w:p w14:paraId="1F525D7D" w14:textId="2EE5F483" w:rsidR="005C2862" w:rsidRDefault="005C2862" w:rsidP="00A5690C">
            <w:pPr>
              <w:pBdr>
                <w:top w:val="nil"/>
                <w:left w:val="nil"/>
                <w:bottom w:val="nil"/>
                <w:right w:val="nil"/>
                <w:between w:val="nil"/>
              </w:pBdr>
              <w:spacing w:line="280" w:lineRule="auto"/>
            </w:pPr>
            <w:r>
              <w:t>Demand Status</w:t>
            </w:r>
          </w:p>
        </w:tc>
        <w:tc>
          <w:tcPr>
            <w:tcW w:w="4253" w:type="dxa"/>
          </w:tcPr>
          <w:p w14:paraId="35D942C0" w14:textId="18170227" w:rsidR="005C2862" w:rsidRDefault="005C2862" w:rsidP="00A5690C">
            <w:pPr>
              <w:pBdr>
                <w:top w:val="nil"/>
                <w:left w:val="nil"/>
                <w:bottom w:val="nil"/>
                <w:right w:val="nil"/>
                <w:between w:val="nil"/>
              </w:pBdr>
              <w:spacing w:line="280" w:lineRule="auto"/>
            </w:pPr>
            <w:r>
              <w:t>Active/Inactive/In Progress</w:t>
            </w:r>
          </w:p>
        </w:tc>
        <w:tc>
          <w:tcPr>
            <w:tcW w:w="2126" w:type="dxa"/>
          </w:tcPr>
          <w:p w14:paraId="3BEF3023" w14:textId="77777777" w:rsidR="005C2862" w:rsidRDefault="005C2862" w:rsidP="00A5690C">
            <w:pPr>
              <w:pBdr>
                <w:top w:val="nil"/>
                <w:left w:val="nil"/>
                <w:bottom w:val="nil"/>
                <w:right w:val="nil"/>
                <w:between w:val="nil"/>
              </w:pBdr>
              <w:spacing w:line="280" w:lineRule="auto"/>
            </w:pPr>
          </w:p>
        </w:tc>
      </w:tr>
      <w:tr w:rsidR="005C2862" w14:paraId="54B77D33" w14:textId="6216784B" w:rsidTr="005C2862">
        <w:tc>
          <w:tcPr>
            <w:tcW w:w="2977" w:type="dxa"/>
          </w:tcPr>
          <w:p w14:paraId="632E6D00" w14:textId="68177D4F" w:rsidR="005C2862" w:rsidRDefault="005C2862" w:rsidP="00A5690C">
            <w:pPr>
              <w:pBdr>
                <w:top w:val="nil"/>
                <w:left w:val="nil"/>
                <w:bottom w:val="nil"/>
                <w:right w:val="nil"/>
                <w:between w:val="nil"/>
              </w:pBdr>
              <w:spacing w:line="280" w:lineRule="auto"/>
            </w:pPr>
            <w:r>
              <w:t>Start Date</w:t>
            </w:r>
          </w:p>
        </w:tc>
        <w:tc>
          <w:tcPr>
            <w:tcW w:w="4253" w:type="dxa"/>
          </w:tcPr>
          <w:p w14:paraId="07189276" w14:textId="77777777" w:rsidR="005C2862" w:rsidRDefault="005C2862" w:rsidP="00A5690C">
            <w:pPr>
              <w:pBdr>
                <w:top w:val="nil"/>
                <w:left w:val="nil"/>
                <w:bottom w:val="nil"/>
                <w:right w:val="nil"/>
                <w:between w:val="nil"/>
              </w:pBdr>
              <w:spacing w:line="280" w:lineRule="auto"/>
            </w:pPr>
          </w:p>
        </w:tc>
        <w:tc>
          <w:tcPr>
            <w:tcW w:w="2126" w:type="dxa"/>
          </w:tcPr>
          <w:p w14:paraId="1311BD53" w14:textId="27B8C84C" w:rsidR="005C2862" w:rsidRDefault="008E671F" w:rsidP="00A5690C">
            <w:pPr>
              <w:pBdr>
                <w:top w:val="nil"/>
                <w:left w:val="nil"/>
                <w:bottom w:val="nil"/>
                <w:right w:val="nil"/>
                <w:between w:val="nil"/>
              </w:pBdr>
              <w:spacing w:line="280" w:lineRule="auto"/>
            </w:pPr>
            <w:r>
              <w:t>DD/MM/YY HH:</w:t>
            </w:r>
            <w:proofErr w:type="gramStart"/>
            <w:r>
              <w:t>MM:SS</w:t>
            </w:r>
            <w:proofErr w:type="gramEnd"/>
          </w:p>
        </w:tc>
      </w:tr>
      <w:tr w:rsidR="005C2862" w14:paraId="265B46ED" w14:textId="2A98D818" w:rsidTr="005C2862">
        <w:tc>
          <w:tcPr>
            <w:tcW w:w="2977" w:type="dxa"/>
          </w:tcPr>
          <w:p w14:paraId="415A110E" w14:textId="6426DD01" w:rsidR="005C2862" w:rsidRDefault="005C2862" w:rsidP="00A5690C">
            <w:pPr>
              <w:pBdr>
                <w:top w:val="nil"/>
                <w:left w:val="nil"/>
                <w:bottom w:val="nil"/>
                <w:right w:val="nil"/>
                <w:between w:val="nil"/>
              </w:pBdr>
              <w:spacing w:line="280" w:lineRule="auto"/>
            </w:pPr>
            <w:r>
              <w:t>End Date</w:t>
            </w:r>
          </w:p>
        </w:tc>
        <w:tc>
          <w:tcPr>
            <w:tcW w:w="4253" w:type="dxa"/>
          </w:tcPr>
          <w:p w14:paraId="374D2A44" w14:textId="77777777" w:rsidR="005C2862" w:rsidRDefault="005C2862" w:rsidP="00A5690C">
            <w:pPr>
              <w:pBdr>
                <w:top w:val="nil"/>
                <w:left w:val="nil"/>
                <w:bottom w:val="nil"/>
                <w:right w:val="nil"/>
                <w:between w:val="nil"/>
              </w:pBdr>
              <w:spacing w:line="280" w:lineRule="auto"/>
            </w:pPr>
          </w:p>
        </w:tc>
        <w:tc>
          <w:tcPr>
            <w:tcW w:w="2126" w:type="dxa"/>
          </w:tcPr>
          <w:p w14:paraId="44A6DA60" w14:textId="76E8D39D" w:rsidR="005C2862" w:rsidRDefault="008E671F" w:rsidP="00A5690C">
            <w:pPr>
              <w:pBdr>
                <w:top w:val="nil"/>
                <w:left w:val="nil"/>
                <w:bottom w:val="nil"/>
                <w:right w:val="nil"/>
                <w:between w:val="nil"/>
              </w:pBdr>
              <w:spacing w:line="280" w:lineRule="auto"/>
            </w:pPr>
            <w:r>
              <w:t>DD/MM/YY HH:</w:t>
            </w:r>
            <w:proofErr w:type="gramStart"/>
            <w:r>
              <w:t>MM:SS</w:t>
            </w:r>
            <w:proofErr w:type="gramEnd"/>
          </w:p>
        </w:tc>
      </w:tr>
      <w:tr w:rsidR="005C2862" w14:paraId="73D03BB7" w14:textId="50145D8E" w:rsidTr="005C2862">
        <w:tc>
          <w:tcPr>
            <w:tcW w:w="2977" w:type="dxa"/>
          </w:tcPr>
          <w:p w14:paraId="024EF1A6" w14:textId="295F435C" w:rsidR="005C2862" w:rsidRDefault="005C2862" w:rsidP="00A5690C">
            <w:pPr>
              <w:pBdr>
                <w:top w:val="nil"/>
                <w:left w:val="nil"/>
                <w:bottom w:val="nil"/>
                <w:right w:val="nil"/>
                <w:between w:val="nil"/>
              </w:pBdr>
              <w:spacing w:line="280" w:lineRule="auto"/>
            </w:pPr>
            <w:r>
              <w:lastRenderedPageBreak/>
              <w:t>Active Days</w:t>
            </w:r>
          </w:p>
        </w:tc>
        <w:tc>
          <w:tcPr>
            <w:tcW w:w="4253" w:type="dxa"/>
          </w:tcPr>
          <w:p w14:paraId="29992940" w14:textId="4CA64F34" w:rsidR="005C2862" w:rsidRDefault="005C2862" w:rsidP="00A5690C">
            <w:pPr>
              <w:pBdr>
                <w:top w:val="nil"/>
                <w:left w:val="nil"/>
                <w:bottom w:val="nil"/>
                <w:right w:val="nil"/>
                <w:between w:val="nil"/>
              </w:pBdr>
              <w:spacing w:line="280" w:lineRule="auto"/>
            </w:pPr>
            <w:r>
              <w:t>Which Calendar days during the Start-&gt;End is this to be ‘active’</w:t>
            </w:r>
          </w:p>
        </w:tc>
        <w:tc>
          <w:tcPr>
            <w:tcW w:w="2126" w:type="dxa"/>
          </w:tcPr>
          <w:p w14:paraId="3855F1C5" w14:textId="0E6D2931" w:rsidR="005C2862" w:rsidRDefault="005C2862" w:rsidP="00A5690C">
            <w:pPr>
              <w:pBdr>
                <w:top w:val="nil"/>
                <w:left w:val="nil"/>
                <w:bottom w:val="nil"/>
                <w:right w:val="nil"/>
                <w:between w:val="nil"/>
              </w:pBdr>
              <w:spacing w:line="280" w:lineRule="auto"/>
            </w:pPr>
          </w:p>
        </w:tc>
      </w:tr>
      <w:tr w:rsidR="005C2862" w14:paraId="53612F5B" w14:textId="5428DC98" w:rsidTr="005C2862">
        <w:tc>
          <w:tcPr>
            <w:tcW w:w="2977" w:type="dxa"/>
          </w:tcPr>
          <w:p w14:paraId="3FEAA1C7" w14:textId="4CE46E06" w:rsidR="005C2862" w:rsidRDefault="005C2862" w:rsidP="00A5690C">
            <w:pPr>
              <w:pBdr>
                <w:top w:val="nil"/>
                <w:left w:val="nil"/>
                <w:bottom w:val="nil"/>
                <w:right w:val="nil"/>
                <w:between w:val="nil"/>
              </w:pBdr>
              <w:spacing w:line="280" w:lineRule="auto"/>
            </w:pPr>
            <w:r>
              <w:t>Active Times</w:t>
            </w:r>
          </w:p>
        </w:tc>
        <w:tc>
          <w:tcPr>
            <w:tcW w:w="4253" w:type="dxa"/>
          </w:tcPr>
          <w:p w14:paraId="602526CA" w14:textId="77777777" w:rsidR="005C2862" w:rsidRDefault="005C2862" w:rsidP="00A5690C">
            <w:pPr>
              <w:pBdr>
                <w:top w:val="nil"/>
                <w:left w:val="nil"/>
                <w:bottom w:val="nil"/>
                <w:right w:val="nil"/>
                <w:between w:val="nil"/>
              </w:pBdr>
              <w:spacing w:line="280" w:lineRule="auto"/>
            </w:pPr>
            <w:r>
              <w:t>Time period (per day) on the selected calendar days that the Demand is ‘</w:t>
            </w:r>
            <w:proofErr w:type="gramStart"/>
            <w:r>
              <w:t>active’</w:t>
            </w:r>
            <w:proofErr w:type="gramEnd"/>
          </w:p>
          <w:p w14:paraId="24BD9371" w14:textId="77777777" w:rsidR="005C2862" w:rsidRDefault="005C2862" w:rsidP="00A5690C">
            <w:pPr>
              <w:pBdr>
                <w:top w:val="nil"/>
                <w:left w:val="nil"/>
                <w:bottom w:val="nil"/>
                <w:right w:val="nil"/>
                <w:between w:val="nil"/>
              </w:pBdr>
              <w:spacing w:line="280" w:lineRule="auto"/>
            </w:pPr>
          </w:p>
          <w:p w14:paraId="274D1667" w14:textId="19541460" w:rsidR="005C2862" w:rsidRDefault="005C2862" w:rsidP="00A5690C">
            <w:pPr>
              <w:pBdr>
                <w:top w:val="nil"/>
                <w:left w:val="nil"/>
                <w:bottom w:val="nil"/>
                <w:right w:val="nil"/>
                <w:between w:val="nil"/>
              </w:pBdr>
              <w:spacing w:line="280" w:lineRule="auto"/>
            </w:pPr>
            <w:r>
              <w:t>There can be multiple periods defined per day (15min blocks) – and these can be different on some/all days selected.</w:t>
            </w:r>
          </w:p>
        </w:tc>
        <w:tc>
          <w:tcPr>
            <w:tcW w:w="2126" w:type="dxa"/>
          </w:tcPr>
          <w:p w14:paraId="3EA39EBE" w14:textId="77777777" w:rsidR="005C2862" w:rsidRDefault="005C2862" w:rsidP="00A5690C">
            <w:pPr>
              <w:pBdr>
                <w:top w:val="nil"/>
                <w:left w:val="nil"/>
                <w:bottom w:val="nil"/>
                <w:right w:val="nil"/>
                <w:between w:val="nil"/>
              </w:pBdr>
              <w:spacing w:line="280" w:lineRule="auto"/>
            </w:pPr>
          </w:p>
        </w:tc>
      </w:tr>
      <w:tr w:rsidR="005C2862" w14:paraId="2BAE9059" w14:textId="260DAB9A" w:rsidTr="005C2862">
        <w:tc>
          <w:tcPr>
            <w:tcW w:w="2977" w:type="dxa"/>
          </w:tcPr>
          <w:p w14:paraId="28261039" w14:textId="5159B636" w:rsidR="005C2862" w:rsidRDefault="005C2862" w:rsidP="00A5690C">
            <w:pPr>
              <w:pBdr>
                <w:top w:val="nil"/>
                <w:left w:val="nil"/>
                <w:bottom w:val="nil"/>
                <w:right w:val="nil"/>
                <w:between w:val="nil"/>
              </w:pBdr>
              <w:spacing w:line="280" w:lineRule="auto"/>
            </w:pPr>
            <w:r>
              <w:t xml:space="preserve">Related Person </w:t>
            </w:r>
          </w:p>
        </w:tc>
        <w:tc>
          <w:tcPr>
            <w:tcW w:w="4253" w:type="dxa"/>
          </w:tcPr>
          <w:p w14:paraId="5749221D" w14:textId="1F0ABC56" w:rsidR="005C2862" w:rsidRDefault="005C2862" w:rsidP="00A5690C">
            <w:pPr>
              <w:pBdr>
                <w:top w:val="nil"/>
                <w:left w:val="nil"/>
                <w:bottom w:val="nil"/>
                <w:right w:val="nil"/>
                <w:between w:val="nil"/>
              </w:pBdr>
              <w:spacing w:line="280" w:lineRule="auto"/>
            </w:pPr>
            <w:r>
              <w:t xml:space="preserve">There can be multiple Related Persons against a Demand </w:t>
            </w:r>
            <w:r>
              <w:br/>
            </w:r>
            <w:r>
              <w:br/>
              <w:t>Max. defined in config</w:t>
            </w:r>
          </w:p>
        </w:tc>
        <w:tc>
          <w:tcPr>
            <w:tcW w:w="2126" w:type="dxa"/>
          </w:tcPr>
          <w:p w14:paraId="757CFED8" w14:textId="77777777" w:rsidR="005C2862" w:rsidRDefault="005C2862" w:rsidP="00A5690C">
            <w:pPr>
              <w:pBdr>
                <w:top w:val="nil"/>
                <w:left w:val="nil"/>
                <w:bottom w:val="nil"/>
                <w:right w:val="nil"/>
                <w:between w:val="nil"/>
              </w:pBdr>
              <w:spacing w:line="280" w:lineRule="auto"/>
            </w:pPr>
          </w:p>
        </w:tc>
      </w:tr>
      <w:tr w:rsidR="005C2862" w14:paraId="40E6E3B5" w14:textId="5749A4BF" w:rsidTr="005C2862">
        <w:tc>
          <w:tcPr>
            <w:tcW w:w="2977" w:type="dxa"/>
          </w:tcPr>
          <w:p w14:paraId="69AE3C44" w14:textId="699D3EAC" w:rsidR="005C2862" w:rsidRDefault="005C2862" w:rsidP="00A5690C">
            <w:pPr>
              <w:pBdr>
                <w:top w:val="nil"/>
                <w:left w:val="nil"/>
                <w:bottom w:val="nil"/>
                <w:right w:val="nil"/>
                <w:between w:val="nil"/>
              </w:pBdr>
              <w:spacing w:line="280" w:lineRule="auto"/>
            </w:pPr>
            <w:r>
              <w:t>Related Person – Surname</w:t>
            </w:r>
          </w:p>
        </w:tc>
        <w:tc>
          <w:tcPr>
            <w:tcW w:w="4253" w:type="dxa"/>
          </w:tcPr>
          <w:p w14:paraId="5C4AE959" w14:textId="77777777" w:rsidR="005C2862" w:rsidRDefault="005C2862" w:rsidP="00A5690C">
            <w:pPr>
              <w:pBdr>
                <w:top w:val="nil"/>
                <w:left w:val="nil"/>
                <w:bottom w:val="nil"/>
                <w:right w:val="nil"/>
                <w:between w:val="nil"/>
              </w:pBdr>
              <w:spacing w:line="280" w:lineRule="auto"/>
            </w:pPr>
          </w:p>
        </w:tc>
        <w:tc>
          <w:tcPr>
            <w:tcW w:w="2126" w:type="dxa"/>
          </w:tcPr>
          <w:p w14:paraId="3F420C07" w14:textId="77777777" w:rsidR="005C2862" w:rsidRDefault="005C2862" w:rsidP="00A5690C">
            <w:pPr>
              <w:pBdr>
                <w:top w:val="nil"/>
                <w:left w:val="nil"/>
                <w:bottom w:val="nil"/>
                <w:right w:val="nil"/>
                <w:between w:val="nil"/>
              </w:pBdr>
              <w:spacing w:line="280" w:lineRule="auto"/>
            </w:pPr>
          </w:p>
        </w:tc>
      </w:tr>
      <w:tr w:rsidR="005C2862" w14:paraId="1576AC92" w14:textId="63D43DCF" w:rsidTr="005C2862">
        <w:tc>
          <w:tcPr>
            <w:tcW w:w="2977" w:type="dxa"/>
          </w:tcPr>
          <w:p w14:paraId="4BE047FA" w14:textId="015F3CFD" w:rsidR="005C2862" w:rsidRDefault="005C2862" w:rsidP="00A5690C">
            <w:pPr>
              <w:pBdr>
                <w:top w:val="nil"/>
                <w:left w:val="nil"/>
                <w:bottom w:val="nil"/>
                <w:right w:val="nil"/>
                <w:between w:val="nil"/>
              </w:pBdr>
              <w:spacing w:line="280" w:lineRule="auto"/>
            </w:pPr>
            <w:r>
              <w:t>Related Person – Forenames</w:t>
            </w:r>
          </w:p>
        </w:tc>
        <w:tc>
          <w:tcPr>
            <w:tcW w:w="4253" w:type="dxa"/>
          </w:tcPr>
          <w:p w14:paraId="76362001" w14:textId="77777777" w:rsidR="005C2862" w:rsidRDefault="005C2862" w:rsidP="00A5690C">
            <w:pPr>
              <w:pBdr>
                <w:top w:val="nil"/>
                <w:left w:val="nil"/>
                <w:bottom w:val="nil"/>
                <w:right w:val="nil"/>
                <w:between w:val="nil"/>
              </w:pBdr>
              <w:spacing w:line="280" w:lineRule="auto"/>
            </w:pPr>
          </w:p>
        </w:tc>
        <w:tc>
          <w:tcPr>
            <w:tcW w:w="2126" w:type="dxa"/>
          </w:tcPr>
          <w:p w14:paraId="60542329" w14:textId="77777777" w:rsidR="005C2862" w:rsidRDefault="005C2862" w:rsidP="00A5690C">
            <w:pPr>
              <w:pBdr>
                <w:top w:val="nil"/>
                <w:left w:val="nil"/>
                <w:bottom w:val="nil"/>
                <w:right w:val="nil"/>
                <w:between w:val="nil"/>
              </w:pBdr>
              <w:spacing w:line="280" w:lineRule="auto"/>
            </w:pPr>
          </w:p>
        </w:tc>
      </w:tr>
      <w:tr w:rsidR="005C2862" w14:paraId="1FD8738C" w14:textId="16D5CA7E" w:rsidTr="005C2862">
        <w:tc>
          <w:tcPr>
            <w:tcW w:w="2977" w:type="dxa"/>
          </w:tcPr>
          <w:p w14:paraId="65937753" w14:textId="46AD086A" w:rsidR="005C2862" w:rsidRDefault="005C2862" w:rsidP="00A5690C">
            <w:pPr>
              <w:pBdr>
                <w:top w:val="nil"/>
                <w:left w:val="nil"/>
                <w:bottom w:val="nil"/>
                <w:right w:val="nil"/>
                <w:between w:val="nil"/>
              </w:pBdr>
              <w:spacing w:line="280" w:lineRule="auto"/>
            </w:pPr>
            <w:r>
              <w:t>Related Person – DOB</w:t>
            </w:r>
          </w:p>
        </w:tc>
        <w:tc>
          <w:tcPr>
            <w:tcW w:w="4253" w:type="dxa"/>
          </w:tcPr>
          <w:p w14:paraId="655598EC" w14:textId="77777777" w:rsidR="005C2862" w:rsidRDefault="005C2862" w:rsidP="00A5690C">
            <w:pPr>
              <w:pBdr>
                <w:top w:val="nil"/>
                <w:left w:val="nil"/>
                <w:bottom w:val="nil"/>
                <w:right w:val="nil"/>
                <w:between w:val="nil"/>
              </w:pBdr>
              <w:spacing w:line="280" w:lineRule="auto"/>
            </w:pPr>
          </w:p>
        </w:tc>
        <w:tc>
          <w:tcPr>
            <w:tcW w:w="2126" w:type="dxa"/>
          </w:tcPr>
          <w:p w14:paraId="22C5FB26" w14:textId="3CD70CE3" w:rsidR="005C2862" w:rsidRDefault="008E671F" w:rsidP="00A5690C">
            <w:pPr>
              <w:pBdr>
                <w:top w:val="nil"/>
                <w:left w:val="nil"/>
                <w:bottom w:val="nil"/>
                <w:right w:val="nil"/>
                <w:between w:val="nil"/>
              </w:pBdr>
              <w:spacing w:line="280" w:lineRule="auto"/>
            </w:pPr>
            <w:r>
              <w:t>DD/MM/YYYY</w:t>
            </w:r>
          </w:p>
        </w:tc>
      </w:tr>
      <w:tr w:rsidR="005C2862" w14:paraId="78053594" w14:textId="20409D33" w:rsidTr="005C2862">
        <w:tc>
          <w:tcPr>
            <w:tcW w:w="2977" w:type="dxa"/>
          </w:tcPr>
          <w:p w14:paraId="5F770624" w14:textId="456D7FB0" w:rsidR="005C2862" w:rsidRDefault="005C2862" w:rsidP="00A5690C">
            <w:pPr>
              <w:pBdr>
                <w:top w:val="nil"/>
                <w:left w:val="nil"/>
                <w:bottom w:val="nil"/>
                <w:right w:val="nil"/>
                <w:between w:val="nil"/>
              </w:pBdr>
              <w:spacing w:line="280" w:lineRule="auto"/>
            </w:pPr>
            <w:r>
              <w:t xml:space="preserve">Related Person – Image </w:t>
            </w:r>
          </w:p>
        </w:tc>
        <w:tc>
          <w:tcPr>
            <w:tcW w:w="4253" w:type="dxa"/>
          </w:tcPr>
          <w:p w14:paraId="7433886A" w14:textId="641F9603" w:rsidR="005C2862" w:rsidRDefault="008E671F" w:rsidP="00A5690C">
            <w:pPr>
              <w:pBdr>
                <w:top w:val="nil"/>
                <w:left w:val="nil"/>
                <w:bottom w:val="nil"/>
                <w:right w:val="nil"/>
                <w:between w:val="nil"/>
              </w:pBdr>
              <w:spacing w:line="280" w:lineRule="auto"/>
            </w:pPr>
            <w:r>
              <w:t>Max Size to be Defined, Uploaded from Device.</w:t>
            </w:r>
          </w:p>
        </w:tc>
        <w:tc>
          <w:tcPr>
            <w:tcW w:w="2126" w:type="dxa"/>
          </w:tcPr>
          <w:p w14:paraId="69DB7070" w14:textId="77777777" w:rsidR="005C2862" w:rsidRDefault="005C2862" w:rsidP="00A5690C">
            <w:pPr>
              <w:pBdr>
                <w:top w:val="nil"/>
                <w:left w:val="nil"/>
                <w:bottom w:val="nil"/>
                <w:right w:val="nil"/>
                <w:between w:val="nil"/>
              </w:pBdr>
              <w:spacing w:line="280" w:lineRule="auto"/>
            </w:pPr>
          </w:p>
        </w:tc>
      </w:tr>
      <w:tr w:rsidR="005C2862" w14:paraId="0F13A485" w14:textId="22755A65" w:rsidTr="005C2862">
        <w:tc>
          <w:tcPr>
            <w:tcW w:w="2977" w:type="dxa"/>
          </w:tcPr>
          <w:p w14:paraId="1D449CE8" w14:textId="64F67232" w:rsidR="005C2862" w:rsidRDefault="005C2862" w:rsidP="00A5690C">
            <w:pPr>
              <w:pBdr>
                <w:top w:val="nil"/>
                <w:left w:val="nil"/>
                <w:bottom w:val="nil"/>
                <w:right w:val="nil"/>
                <w:between w:val="nil"/>
              </w:pBdr>
              <w:spacing w:line="280" w:lineRule="auto"/>
            </w:pPr>
            <w:r>
              <w:t>Related Person – Address</w:t>
            </w:r>
          </w:p>
        </w:tc>
        <w:tc>
          <w:tcPr>
            <w:tcW w:w="4253" w:type="dxa"/>
          </w:tcPr>
          <w:p w14:paraId="6C4430DE" w14:textId="77777777" w:rsidR="005C2862" w:rsidRDefault="005C2862" w:rsidP="00A5690C">
            <w:pPr>
              <w:pBdr>
                <w:top w:val="nil"/>
                <w:left w:val="nil"/>
                <w:bottom w:val="nil"/>
                <w:right w:val="nil"/>
                <w:between w:val="nil"/>
              </w:pBdr>
              <w:spacing w:line="280" w:lineRule="auto"/>
            </w:pPr>
          </w:p>
        </w:tc>
        <w:tc>
          <w:tcPr>
            <w:tcW w:w="2126" w:type="dxa"/>
          </w:tcPr>
          <w:p w14:paraId="0B19A924" w14:textId="77777777" w:rsidR="005C2862" w:rsidRDefault="005C2862" w:rsidP="00A5690C">
            <w:pPr>
              <w:pBdr>
                <w:top w:val="nil"/>
                <w:left w:val="nil"/>
                <w:bottom w:val="nil"/>
                <w:right w:val="nil"/>
                <w:between w:val="nil"/>
              </w:pBdr>
              <w:spacing w:line="280" w:lineRule="auto"/>
            </w:pPr>
          </w:p>
        </w:tc>
      </w:tr>
      <w:tr w:rsidR="005C2862" w14:paraId="2902C87D" w14:textId="727A7263" w:rsidTr="005C2862">
        <w:tc>
          <w:tcPr>
            <w:tcW w:w="2977" w:type="dxa"/>
          </w:tcPr>
          <w:p w14:paraId="5096BC00" w14:textId="4A88EF03" w:rsidR="005C2862" w:rsidRDefault="005C2862" w:rsidP="00A5690C">
            <w:pPr>
              <w:pBdr>
                <w:top w:val="nil"/>
                <w:left w:val="nil"/>
                <w:bottom w:val="nil"/>
                <w:right w:val="nil"/>
                <w:between w:val="nil"/>
              </w:pBdr>
              <w:spacing w:line="280" w:lineRule="auto"/>
            </w:pPr>
            <w:r>
              <w:t>Related Person – Risk Rating</w:t>
            </w:r>
          </w:p>
        </w:tc>
        <w:tc>
          <w:tcPr>
            <w:tcW w:w="4253" w:type="dxa"/>
          </w:tcPr>
          <w:p w14:paraId="41B71DE6" w14:textId="77777777" w:rsidR="005C2862" w:rsidRDefault="005C2862" w:rsidP="00A5690C">
            <w:pPr>
              <w:pBdr>
                <w:top w:val="nil"/>
                <w:left w:val="nil"/>
                <w:bottom w:val="nil"/>
                <w:right w:val="nil"/>
                <w:between w:val="nil"/>
              </w:pBdr>
              <w:spacing w:line="280" w:lineRule="auto"/>
            </w:pPr>
          </w:p>
        </w:tc>
        <w:tc>
          <w:tcPr>
            <w:tcW w:w="2126" w:type="dxa"/>
          </w:tcPr>
          <w:p w14:paraId="5E833587" w14:textId="48B41A32" w:rsidR="005C2862" w:rsidRDefault="008E671F" w:rsidP="00A5690C">
            <w:pPr>
              <w:pBdr>
                <w:top w:val="nil"/>
                <w:left w:val="nil"/>
                <w:bottom w:val="nil"/>
                <w:right w:val="nil"/>
                <w:between w:val="nil"/>
              </w:pBdr>
              <w:spacing w:line="280" w:lineRule="auto"/>
            </w:pPr>
            <w:r>
              <w:t>Values from Config</w:t>
            </w:r>
          </w:p>
        </w:tc>
      </w:tr>
      <w:tr w:rsidR="005C2862" w14:paraId="731D2C46" w14:textId="6AA955BB" w:rsidTr="005C2862">
        <w:tc>
          <w:tcPr>
            <w:tcW w:w="2977" w:type="dxa"/>
          </w:tcPr>
          <w:p w14:paraId="76D9EF88" w14:textId="5D8DDF6A" w:rsidR="005C2862" w:rsidRDefault="005C2862" w:rsidP="00A5690C">
            <w:pPr>
              <w:pBdr>
                <w:top w:val="nil"/>
                <w:left w:val="nil"/>
                <w:bottom w:val="nil"/>
                <w:right w:val="nil"/>
                <w:between w:val="nil"/>
              </w:pBdr>
              <w:spacing w:line="280" w:lineRule="auto"/>
            </w:pPr>
            <w:r>
              <w:t>Related Person – Risk Category</w:t>
            </w:r>
          </w:p>
        </w:tc>
        <w:tc>
          <w:tcPr>
            <w:tcW w:w="4253" w:type="dxa"/>
          </w:tcPr>
          <w:p w14:paraId="21C73A88" w14:textId="77777777" w:rsidR="005C2862" w:rsidRDefault="005C2862" w:rsidP="00A5690C">
            <w:pPr>
              <w:pBdr>
                <w:top w:val="nil"/>
                <w:left w:val="nil"/>
                <w:bottom w:val="nil"/>
                <w:right w:val="nil"/>
                <w:between w:val="nil"/>
              </w:pBdr>
              <w:spacing w:line="280" w:lineRule="auto"/>
            </w:pPr>
          </w:p>
        </w:tc>
        <w:tc>
          <w:tcPr>
            <w:tcW w:w="2126" w:type="dxa"/>
          </w:tcPr>
          <w:p w14:paraId="7D4AD107" w14:textId="244C3F71" w:rsidR="005C2862" w:rsidRDefault="008E671F" w:rsidP="00A5690C">
            <w:pPr>
              <w:pBdr>
                <w:top w:val="nil"/>
                <w:left w:val="nil"/>
                <w:bottom w:val="nil"/>
                <w:right w:val="nil"/>
                <w:between w:val="nil"/>
              </w:pBdr>
              <w:spacing w:line="280" w:lineRule="auto"/>
            </w:pPr>
            <w:r>
              <w:t>Values from Config</w:t>
            </w:r>
          </w:p>
        </w:tc>
      </w:tr>
      <w:tr w:rsidR="005C2862" w14:paraId="4491525B" w14:textId="3A42018A" w:rsidTr="005C2862">
        <w:tc>
          <w:tcPr>
            <w:tcW w:w="2977" w:type="dxa"/>
          </w:tcPr>
          <w:p w14:paraId="4D60971F" w14:textId="3B98E217" w:rsidR="005C2862" w:rsidRDefault="005C2862" w:rsidP="00A5690C">
            <w:pPr>
              <w:pBdr>
                <w:top w:val="nil"/>
                <w:left w:val="nil"/>
                <w:bottom w:val="nil"/>
                <w:right w:val="nil"/>
                <w:between w:val="nil"/>
              </w:pBdr>
              <w:spacing w:line="280" w:lineRule="auto"/>
            </w:pPr>
            <w:r>
              <w:t>Related Person – ID</w:t>
            </w:r>
          </w:p>
        </w:tc>
        <w:tc>
          <w:tcPr>
            <w:tcW w:w="4253" w:type="dxa"/>
          </w:tcPr>
          <w:p w14:paraId="0D92674B" w14:textId="77777777" w:rsidR="005C2862" w:rsidRDefault="005C2862" w:rsidP="00A5690C">
            <w:pPr>
              <w:pBdr>
                <w:top w:val="nil"/>
                <w:left w:val="nil"/>
                <w:bottom w:val="nil"/>
                <w:right w:val="nil"/>
                <w:between w:val="nil"/>
              </w:pBdr>
              <w:spacing w:line="280" w:lineRule="auto"/>
            </w:pPr>
          </w:p>
        </w:tc>
        <w:tc>
          <w:tcPr>
            <w:tcW w:w="2126" w:type="dxa"/>
          </w:tcPr>
          <w:p w14:paraId="1141D8B0" w14:textId="77777777" w:rsidR="005C2862" w:rsidRDefault="005C2862" w:rsidP="00A5690C">
            <w:pPr>
              <w:pBdr>
                <w:top w:val="nil"/>
                <w:left w:val="nil"/>
                <w:bottom w:val="nil"/>
                <w:right w:val="nil"/>
                <w:between w:val="nil"/>
              </w:pBdr>
              <w:spacing w:line="280" w:lineRule="auto"/>
            </w:pPr>
          </w:p>
        </w:tc>
      </w:tr>
      <w:tr w:rsidR="005C2862" w14:paraId="49876D8C" w14:textId="26228B57" w:rsidTr="005C2862">
        <w:tc>
          <w:tcPr>
            <w:tcW w:w="2977" w:type="dxa"/>
          </w:tcPr>
          <w:p w14:paraId="1CCD2C18" w14:textId="140A1058" w:rsidR="005C2862" w:rsidRDefault="005C2862" w:rsidP="00A5690C">
            <w:pPr>
              <w:pBdr>
                <w:top w:val="nil"/>
                <w:left w:val="nil"/>
                <w:bottom w:val="nil"/>
                <w:right w:val="nil"/>
                <w:between w:val="nil"/>
              </w:pBdr>
              <w:spacing w:line="280" w:lineRule="auto"/>
            </w:pPr>
            <w:r>
              <w:t>Related Person – RMS ID</w:t>
            </w:r>
          </w:p>
        </w:tc>
        <w:tc>
          <w:tcPr>
            <w:tcW w:w="4253" w:type="dxa"/>
          </w:tcPr>
          <w:p w14:paraId="062160B3" w14:textId="77777777" w:rsidR="005C2862" w:rsidRDefault="005C2862" w:rsidP="00A5690C">
            <w:pPr>
              <w:pBdr>
                <w:top w:val="nil"/>
                <w:left w:val="nil"/>
                <w:bottom w:val="nil"/>
                <w:right w:val="nil"/>
                <w:between w:val="nil"/>
              </w:pBdr>
              <w:spacing w:line="280" w:lineRule="auto"/>
            </w:pPr>
          </w:p>
        </w:tc>
        <w:tc>
          <w:tcPr>
            <w:tcW w:w="2126" w:type="dxa"/>
          </w:tcPr>
          <w:p w14:paraId="16485350" w14:textId="77777777" w:rsidR="005C2862" w:rsidRDefault="005C2862" w:rsidP="00A5690C">
            <w:pPr>
              <w:pBdr>
                <w:top w:val="nil"/>
                <w:left w:val="nil"/>
                <w:bottom w:val="nil"/>
                <w:right w:val="nil"/>
                <w:between w:val="nil"/>
              </w:pBdr>
              <w:spacing w:line="280" w:lineRule="auto"/>
            </w:pPr>
          </w:p>
        </w:tc>
      </w:tr>
      <w:tr w:rsidR="005C2862" w14:paraId="7923AA29" w14:textId="6FB0DB35" w:rsidTr="005C2862">
        <w:tc>
          <w:tcPr>
            <w:tcW w:w="2977" w:type="dxa"/>
          </w:tcPr>
          <w:p w14:paraId="76B1C2DC" w14:textId="069A4550" w:rsidR="005C2862" w:rsidRDefault="005C2862" w:rsidP="00A5690C">
            <w:pPr>
              <w:pBdr>
                <w:top w:val="nil"/>
                <w:left w:val="nil"/>
                <w:bottom w:val="nil"/>
                <w:right w:val="nil"/>
                <w:between w:val="nil"/>
              </w:pBdr>
              <w:spacing w:line="280" w:lineRule="auto"/>
            </w:pPr>
            <w:r>
              <w:t>Related Location (Specific) – Lat/Long</w:t>
            </w:r>
          </w:p>
        </w:tc>
        <w:tc>
          <w:tcPr>
            <w:tcW w:w="4253" w:type="dxa"/>
          </w:tcPr>
          <w:p w14:paraId="1C8D708E" w14:textId="77777777" w:rsidR="005C2862" w:rsidRDefault="005C2862" w:rsidP="00A5690C">
            <w:pPr>
              <w:pBdr>
                <w:top w:val="nil"/>
                <w:left w:val="nil"/>
                <w:bottom w:val="nil"/>
                <w:right w:val="nil"/>
                <w:between w:val="nil"/>
              </w:pBdr>
              <w:spacing w:line="280" w:lineRule="auto"/>
            </w:pPr>
          </w:p>
        </w:tc>
        <w:tc>
          <w:tcPr>
            <w:tcW w:w="2126" w:type="dxa"/>
          </w:tcPr>
          <w:p w14:paraId="6ED67477" w14:textId="77777777" w:rsidR="005C2862" w:rsidRDefault="005C2862" w:rsidP="00A5690C">
            <w:pPr>
              <w:pBdr>
                <w:top w:val="nil"/>
                <w:left w:val="nil"/>
                <w:bottom w:val="nil"/>
                <w:right w:val="nil"/>
                <w:between w:val="nil"/>
              </w:pBdr>
              <w:spacing w:line="280" w:lineRule="auto"/>
            </w:pPr>
          </w:p>
        </w:tc>
      </w:tr>
      <w:tr w:rsidR="005C2862" w14:paraId="12093408" w14:textId="343EEEF2" w:rsidTr="005C2862">
        <w:tc>
          <w:tcPr>
            <w:tcW w:w="2977" w:type="dxa"/>
          </w:tcPr>
          <w:p w14:paraId="51A93D1D" w14:textId="2ED43F94" w:rsidR="005C2862" w:rsidRDefault="005C2862" w:rsidP="00A5690C">
            <w:pPr>
              <w:pBdr>
                <w:top w:val="nil"/>
                <w:left w:val="nil"/>
                <w:bottom w:val="nil"/>
                <w:right w:val="nil"/>
                <w:between w:val="nil"/>
              </w:pBdr>
              <w:spacing w:line="280" w:lineRule="auto"/>
            </w:pPr>
            <w:r>
              <w:t>Related Location (Specific) – Northing/Easting</w:t>
            </w:r>
          </w:p>
        </w:tc>
        <w:tc>
          <w:tcPr>
            <w:tcW w:w="4253" w:type="dxa"/>
          </w:tcPr>
          <w:p w14:paraId="649A645D" w14:textId="77777777" w:rsidR="005C2862" w:rsidRDefault="005C2862" w:rsidP="00A5690C">
            <w:pPr>
              <w:pBdr>
                <w:top w:val="nil"/>
                <w:left w:val="nil"/>
                <w:bottom w:val="nil"/>
                <w:right w:val="nil"/>
                <w:between w:val="nil"/>
              </w:pBdr>
              <w:spacing w:line="280" w:lineRule="auto"/>
            </w:pPr>
          </w:p>
        </w:tc>
        <w:tc>
          <w:tcPr>
            <w:tcW w:w="2126" w:type="dxa"/>
          </w:tcPr>
          <w:p w14:paraId="6D617B2D" w14:textId="77777777" w:rsidR="005C2862" w:rsidRDefault="005C2862" w:rsidP="00A5690C">
            <w:pPr>
              <w:pBdr>
                <w:top w:val="nil"/>
                <w:left w:val="nil"/>
                <w:bottom w:val="nil"/>
                <w:right w:val="nil"/>
                <w:between w:val="nil"/>
              </w:pBdr>
              <w:spacing w:line="280" w:lineRule="auto"/>
            </w:pPr>
          </w:p>
        </w:tc>
      </w:tr>
      <w:tr w:rsidR="005C2862" w14:paraId="7E82DD14" w14:textId="4FBF4F34" w:rsidTr="005C2862">
        <w:tc>
          <w:tcPr>
            <w:tcW w:w="2977" w:type="dxa"/>
          </w:tcPr>
          <w:p w14:paraId="19FDE6D2" w14:textId="1F97DF84" w:rsidR="005C2862" w:rsidRDefault="005C2862" w:rsidP="00A5690C">
            <w:pPr>
              <w:pBdr>
                <w:top w:val="nil"/>
                <w:left w:val="nil"/>
                <w:bottom w:val="nil"/>
                <w:right w:val="nil"/>
                <w:between w:val="nil"/>
              </w:pBdr>
              <w:spacing w:line="280" w:lineRule="auto"/>
            </w:pPr>
            <w:r>
              <w:t xml:space="preserve">Related Location (Specific) – Radius </w:t>
            </w:r>
          </w:p>
        </w:tc>
        <w:tc>
          <w:tcPr>
            <w:tcW w:w="4253" w:type="dxa"/>
          </w:tcPr>
          <w:p w14:paraId="3C8CBEDC" w14:textId="1F2725D4" w:rsidR="005C2862" w:rsidRDefault="005C2862" w:rsidP="00A5690C">
            <w:pPr>
              <w:pBdr>
                <w:top w:val="nil"/>
                <w:left w:val="nil"/>
                <w:bottom w:val="nil"/>
                <w:right w:val="nil"/>
                <w:between w:val="nil"/>
              </w:pBdr>
              <w:spacing w:line="280" w:lineRule="auto"/>
            </w:pPr>
            <w:r>
              <w:t>In Metres, restricted via config</w:t>
            </w:r>
          </w:p>
        </w:tc>
        <w:tc>
          <w:tcPr>
            <w:tcW w:w="2126" w:type="dxa"/>
          </w:tcPr>
          <w:p w14:paraId="794E606B" w14:textId="77777777" w:rsidR="005C2862" w:rsidRDefault="005C2862" w:rsidP="00A5690C">
            <w:pPr>
              <w:pBdr>
                <w:top w:val="nil"/>
                <w:left w:val="nil"/>
                <w:bottom w:val="nil"/>
                <w:right w:val="nil"/>
                <w:between w:val="nil"/>
              </w:pBdr>
              <w:spacing w:line="280" w:lineRule="auto"/>
            </w:pPr>
          </w:p>
        </w:tc>
      </w:tr>
      <w:tr w:rsidR="005C2862" w14:paraId="03C6FD25" w14:textId="4ED5E39A" w:rsidTr="005C2862">
        <w:tc>
          <w:tcPr>
            <w:tcW w:w="2977" w:type="dxa"/>
          </w:tcPr>
          <w:p w14:paraId="1B19357B" w14:textId="70D8B04A" w:rsidR="005C2862" w:rsidRDefault="005C2862" w:rsidP="00A5690C">
            <w:pPr>
              <w:pBdr>
                <w:top w:val="nil"/>
                <w:left w:val="nil"/>
                <w:bottom w:val="nil"/>
                <w:right w:val="nil"/>
                <w:between w:val="nil"/>
              </w:pBdr>
              <w:spacing w:line="280" w:lineRule="auto"/>
            </w:pPr>
            <w:r>
              <w:lastRenderedPageBreak/>
              <w:t>Related Location (</w:t>
            </w:r>
            <w:proofErr w:type="spellStart"/>
            <w:r>
              <w:t>GeoFence</w:t>
            </w:r>
            <w:proofErr w:type="spellEnd"/>
            <w:r>
              <w:t>) – Lat/Long points</w:t>
            </w:r>
          </w:p>
        </w:tc>
        <w:tc>
          <w:tcPr>
            <w:tcW w:w="4253" w:type="dxa"/>
          </w:tcPr>
          <w:p w14:paraId="31256CAD" w14:textId="6D872E13" w:rsidR="005C2862" w:rsidRDefault="005C2862" w:rsidP="00A5690C">
            <w:pPr>
              <w:pBdr>
                <w:top w:val="nil"/>
                <w:left w:val="nil"/>
                <w:bottom w:val="nil"/>
                <w:right w:val="nil"/>
                <w:between w:val="nil"/>
              </w:pBdr>
              <w:spacing w:line="280" w:lineRule="auto"/>
            </w:pPr>
            <w:r>
              <w:t>List of points for geofence</w:t>
            </w:r>
          </w:p>
        </w:tc>
        <w:tc>
          <w:tcPr>
            <w:tcW w:w="2126" w:type="dxa"/>
          </w:tcPr>
          <w:p w14:paraId="7E897929" w14:textId="77777777" w:rsidR="005C2862" w:rsidRDefault="005C2862" w:rsidP="00A5690C">
            <w:pPr>
              <w:pBdr>
                <w:top w:val="nil"/>
                <w:left w:val="nil"/>
                <w:bottom w:val="nil"/>
                <w:right w:val="nil"/>
                <w:between w:val="nil"/>
              </w:pBdr>
              <w:spacing w:line="280" w:lineRule="auto"/>
            </w:pPr>
          </w:p>
        </w:tc>
      </w:tr>
      <w:tr w:rsidR="005C2862" w14:paraId="02B9C27A" w14:textId="7AFA2183" w:rsidTr="005C2862">
        <w:tc>
          <w:tcPr>
            <w:tcW w:w="2977" w:type="dxa"/>
          </w:tcPr>
          <w:p w14:paraId="262BD635" w14:textId="75F1257A" w:rsidR="005C2862" w:rsidRDefault="005C2862" w:rsidP="00A5690C">
            <w:pPr>
              <w:pBdr>
                <w:top w:val="nil"/>
                <w:left w:val="nil"/>
                <w:bottom w:val="nil"/>
                <w:right w:val="nil"/>
                <w:between w:val="nil"/>
              </w:pBdr>
              <w:spacing w:line="280" w:lineRule="auto"/>
            </w:pPr>
            <w:r>
              <w:t>Related Location (</w:t>
            </w:r>
            <w:proofErr w:type="spellStart"/>
            <w:r>
              <w:t>GeoFence</w:t>
            </w:r>
            <w:proofErr w:type="spellEnd"/>
            <w:r>
              <w:t>) –</w:t>
            </w:r>
            <w:r w:rsidR="00897A7D">
              <w:t xml:space="preserve"> </w:t>
            </w:r>
            <w:r>
              <w:t>Area</w:t>
            </w:r>
          </w:p>
        </w:tc>
        <w:tc>
          <w:tcPr>
            <w:tcW w:w="4253" w:type="dxa"/>
          </w:tcPr>
          <w:p w14:paraId="7AC56B7E" w14:textId="0D439D2B" w:rsidR="005C2862" w:rsidRDefault="00897A7D" w:rsidP="00A5690C">
            <w:pPr>
              <w:pBdr>
                <w:top w:val="nil"/>
                <w:left w:val="nil"/>
                <w:bottom w:val="nil"/>
                <w:right w:val="nil"/>
                <w:between w:val="nil"/>
              </w:pBdr>
              <w:spacing w:line="280" w:lineRule="auto"/>
            </w:pPr>
            <w:r>
              <w:t>In Sq. M</w:t>
            </w:r>
            <w:r>
              <w:br/>
            </w:r>
            <w:r w:rsidR="005C2862">
              <w:t>Max of this constrained by config</w:t>
            </w:r>
          </w:p>
        </w:tc>
        <w:tc>
          <w:tcPr>
            <w:tcW w:w="2126" w:type="dxa"/>
          </w:tcPr>
          <w:p w14:paraId="68E49619" w14:textId="77777777" w:rsidR="005C2862" w:rsidRDefault="005C2862" w:rsidP="00A5690C">
            <w:pPr>
              <w:pBdr>
                <w:top w:val="nil"/>
                <w:left w:val="nil"/>
                <w:bottom w:val="nil"/>
                <w:right w:val="nil"/>
                <w:between w:val="nil"/>
              </w:pBdr>
              <w:spacing w:line="280" w:lineRule="auto"/>
            </w:pPr>
          </w:p>
        </w:tc>
      </w:tr>
      <w:tr w:rsidR="005C2862" w14:paraId="7B8F3C0C" w14:textId="245F327F" w:rsidTr="005C2862">
        <w:tc>
          <w:tcPr>
            <w:tcW w:w="2977" w:type="dxa"/>
          </w:tcPr>
          <w:p w14:paraId="61599C49" w14:textId="7EB00B41" w:rsidR="005C2862" w:rsidRDefault="005C2862" w:rsidP="00A5690C">
            <w:pPr>
              <w:pBdr>
                <w:top w:val="nil"/>
                <w:left w:val="nil"/>
                <w:bottom w:val="nil"/>
                <w:right w:val="nil"/>
                <w:between w:val="nil"/>
              </w:pBdr>
              <w:spacing w:line="280" w:lineRule="auto"/>
            </w:pPr>
            <w:r>
              <w:t>Required Activities</w:t>
            </w:r>
          </w:p>
        </w:tc>
        <w:tc>
          <w:tcPr>
            <w:tcW w:w="4253" w:type="dxa"/>
          </w:tcPr>
          <w:p w14:paraId="530910BD" w14:textId="77777777" w:rsidR="005C2862" w:rsidRDefault="005C2862" w:rsidP="00A5690C">
            <w:pPr>
              <w:pBdr>
                <w:top w:val="nil"/>
                <w:left w:val="nil"/>
                <w:bottom w:val="nil"/>
                <w:right w:val="nil"/>
                <w:between w:val="nil"/>
              </w:pBdr>
              <w:spacing w:line="280" w:lineRule="auto"/>
            </w:pPr>
            <w:r>
              <w:t xml:space="preserve">There can be multiple activities against a single </w:t>
            </w:r>
            <w:proofErr w:type="gramStart"/>
            <w:r>
              <w:t>demand</w:t>
            </w:r>
            <w:proofErr w:type="gramEnd"/>
          </w:p>
          <w:p w14:paraId="4680BE7C" w14:textId="77777777" w:rsidR="005C2862" w:rsidRDefault="005C2862" w:rsidP="00A5690C">
            <w:pPr>
              <w:pBdr>
                <w:top w:val="nil"/>
                <w:left w:val="nil"/>
                <w:bottom w:val="nil"/>
                <w:right w:val="nil"/>
                <w:between w:val="nil"/>
              </w:pBdr>
              <w:spacing w:line="280" w:lineRule="auto"/>
            </w:pPr>
          </w:p>
          <w:p w14:paraId="45CD99BA" w14:textId="1AA852E4" w:rsidR="005C2862" w:rsidRDefault="005C2862" w:rsidP="00A5690C">
            <w:pPr>
              <w:pBdr>
                <w:top w:val="nil"/>
                <w:left w:val="nil"/>
                <w:bottom w:val="nil"/>
                <w:right w:val="nil"/>
                <w:between w:val="nil"/>
              </w:pBdr>
              <w:spacing w:line="280" w:lineRule="auto"/>
            </w:pPr>
            <w:r>
              <w:t>Max. defined in config</w:t>
            </w:r>
          </w:p>
        </w:tc>
        <w:tc>
          <w:tcPr>
            <w:tcW w:w="2126" w:type="dxa"/>
          </w:tcPr>
          <w:p w14:paraId="7320FDD0" w14:textId="77777777" w:rsidR="005C2862" w:rsidRDefault="005C2862" w:rsidP="00A5690C">
            <w:pPr>
              <w:pBdr>
                <w:top w:val="nil"/>
                <w:left w:val="nil"/>
                <w:bottom w:val="nil"/>
                <w:right w:val="nil"/>
                <w:between w:val="nil"/>
              </w:pBdr>
              <w:spacing w:line="280" w:lineRule="auto"/>
            </w:pPr>
          </w:p>
        </w:tc>
      </w:tr>
      <w:tr w:rsidR="005C2862" w14:paraId="07526987" w14:textId="53B5FFEF" w:rsidTr="005C2862">
        <w:tc>
          <w:tcPr>
            <w:tcW w:w="2977" w:type="dxa"/>
          </w:tcPr>
          <w:p w14:paraId="6AB43124" w14:textId="62590F00" w:rsidR="005C2862" w:rsidRDefault="005C2862" w:rsidP="00A5690C">
            <w:pPr>
              <w:pBdr>
                <w:top w:val="nil"/>
                <w:left w:val="nil"/>
                <w:bottom w:val="nil"/>
                <w:right w:val="nil"/>
                <w:between w:val="nil"/>
              </w:pBdr>
              <w:spacing w:line="280" w:lineRule="auto"/>
            </w:pPr>
            <w:r>
              <w:t>Required Activities – Activity Description</w:t>
            </w:r>
          </w:p>
        </w:tc>
        <w:tc>
          <w:tcPr>
            <w:tcW w:w="4253" w:type="dxa"/>
          </w:tcPr>
          <w:p w14:paraId="1DCE1D9A" w14:textId="77777777" w:rsidR="005C2862" w:rsidRDefault="005C2862" w:rsidP="00A5690C">
            <w:pPr>
              <w:pBdr>
                <w:top w:val="nil"/>
                <w:left w:val="nil"/>
                <w:bottom w:val="nil"/>
                <w:right w:val="nil"/>
                <w:between w:val="nil"/>
              </w:pBdr>
              <w:spacing w:line="280" w:lineRule="auto"/>
            </w:pPr>
          </w:p>
        </w:tc>
        <w:tc>
          <w:tcPr>
            <w:tcW w:w="2126" w:type="dxa"/>
          </w:tcPr>
          <w:p w14:paraId="082858E8" w14:textId="77777777" w:rsidR="005C2862" w:rsidRDefault="005C2862" w:rsidP="00A5690C">
            <w:pPr>
              <w:pBdr>
                <w:top w:val="nil"/>
                <w:left w:val="nil"/>
                <w:bottom w:val="nil"/>
                <w:right w:val="nil"/>
                <w:between w:val="nil"/>
              </w:pBdr>
              <w:spacing w:line="280" w:lineRule="auto"/>
            </w:pPr>
          </w:p>
        </w:tc>
      </w:tr>
      <w:tr w:rsidR="005C2862" w14:paraId="63E2B33F" w14:textId="0EE77109" w:rsidTr="005C2862">
        <w:tc>
          <w:tcPr>
            <w:tcW w:w="2977" w:type="dxa"/>
          </w:tcPr>
          <w:p w14:paraId="77066970" w14:textId="12EE3601" w:rsidR="005C2862" w:rsidRDefault="005C2862" w:rsidP="00A5690C">
            <w:pPr>
              <w:pBdr>
                <w:top w:val="nil"/>
                <w:left w:val="nil"/>
                <w:bottom w:val="nil"/>
                <w:right w:val="nil"/>
                <w:between w:val="nil"/>
              </w:pBdr>
              <w:spacing w:line="280" w:lineRule="auto"/>
            </w:pPr>
            <w:r>
              <w:t xml:space="preserve">Required Activities – Response </w:t>
            </w:r>
          </w:p>
        </w:tc>
        <w:tc>
          <w:tcPr>
            <w:tcW w:w="4253" w:type="dxa"/>
          </w:tcPr>
          <w:p w14:paraId="4C07D77D" w14:textId="25BAFF7D" w:rsidR="005C2862" w:rsidRDefault="005C2862" w:rsidP="00A5690C">
            <w:pPr>
              <w:pBdr>
                <w:top w:val="nil"/>
                <w:left w:val="nil"/>
                <w:bottom w:val="nil"/>
                <w:right w:val="nil"/>
                <w:between w:val="nil"/>
              </w:pBdr>
              <w:spacing w:line="280" w:lineRule="auto"/>
            </w:pPr>
          </w:p>
        </w:tc>
        <w:tc>
          <w:tcPr>
            <w:tcW w:w="2126" w:type="dxa"/>
          </w:tcPr>
          <w:p w14:paraId="5FE814F3" w14:textId="25CA6C9E" w:rsidR="005C2862" w:rsidRDefault="008E671F" w:rsidP="00A5690C">
            <w:pPr>
              <w:pBdr>
                <w:top w:val="nil"/>
                <w:left w:val="nil"/>
                <w:bottom w:val="nil"/>
                <w:right w:val="nil"/>
                <w:between w:val="nil"/>
              </w:pBdr>
              <w:spacing w:line="280" w:lineRule="auto"/>
            </w:pPr>
            <w:r>
              <w:t>Selected from List</w:t>
            </w:r>
          </w:p>
        </w:tc>
      </w:tr>
      <w:tr w:rsidR="005B1783" w14:paraId="408C229F" w14:textId="77777777" w:rsidTr="005C2862">
        <w:tc>
          <w:tcPr>
            <w:tcW w:w="2977" w:type="dxa"/>
          </w:tcPr>
          <w:p w14:paraId="083FDCF8" w14:textId="290DE88D" w:rsidR="005B1783" w:rsidRDefault="005B1783" w:rsidP="00A5690C">
            <w:pPr>
              <w:pBdr>
                <w:top w:val="nil"/>
                <w:left w:val="nil"/>
                <w:bottom w:val="nil"/>
                <w:right w:val="nil"/>
                <w:between w:val="nil"/>
              </w:pBdr>
              <w:spacing w:line="280" w:lineRule="auto"/>
            </w:pPr>
            <w:r>
              <w:t>Required Activities - Notes</w:t>
            </w:r>
          </w:p>
        </w:tc>
        <w:tc>
          <w:tcPr>
            <w:tcW w:w="4253" w:type="dxa"/>
          </w:tcPr>
          <w:p w14:paraId="150CD317" w14:textId="77777777" w:rsidR="005B1783" w:rsidRDefault="005B1783" w:rsidP="00A5690C">
            <w:pPr>
              <w:pBdr>
                <w:top w:val="nil"/>
                <w:left w:val="nil"/>
                <w:bottom w:val="nil"/>
                <w:right w:val="nil"/>
                <w:between w:val="nil"/>
              </w:pBdr>
              <w:spacing w:line="280" w:lineRule="auto"/>
            </w:pPr>
          </w:p>
        </w:tc>
        <w:tc>
          <w:tcPr>
            <w:tcW w:w="2126" w:type="dxa"/>
          </w:tcPr>
          <w:p w14:paraId="280AC74A" w14:textId="77777777" w:rsidR="005B1783" w:rsidRDefault="005B1783" w:rsidP="00A5690C">
            <w:pPr>
              <w:pBdr>
                <w:top w:val="nil"/>
                <w:left w:val="nil"/>
                <w:bottom w:val="nil"/>
                <w:right w:val="nil"/>
                <w:between w:val="nil"/>
              </w:pBdr>
              <w:spacing w:line="280" w:lineRule="auto"/>
            </w:pPr>
          </w:p>
        </w:tc>
      </w:tr>
      <w:tr w:rsidR="005C2862" w14:paraId="743E2D51" w14:textId="65788E55" w:rsidTr="005C2862">
        <w:tc>
          <w:tcPr>
            <w:tcW w:w="2977" w:type="dxa"/>
          </w:tcPr>
          <w:p w14:paraId="1D22D9CE" w14:textId="5F108215" w:rsidR="005C2862" w:rsidRDefault="005C2862" w:rsidP="00A5690C">
            <w:pPr>
              <w:pBdr>
                <w:top w:val="nil"/>
                <w:left w:val="nil"/>
                <w:bottom w:val="nil"/>
                <w:right w:val="nil"/>
                <w:between w:val="nil"/>
              </w:pBdr>
              <w:spacing w:line="280" w:lineRule="auto"/>
            </w:pPr>
            <w:r>
              <w:t>Required Activities – Response Date</w:t>
            </w:r>
          </w:p>
        </w:tc>
        <w:tc>
          <w:tcPr>
            <w:tcW w:w="4253" w:type="dxa"/>
          </w:tcPr>
          <w:p w14:paraId="5D0A6E81" w14:textId="77777777" w:rsidR="005C2862" w:rsidRDefault="005C2862" w:rsidP="00A5690C">
            <w:pPr>
              <w:pBdr>
                <w:top w:val="nil"/>
                <w:left w:val="nil"/>
                <w:bottom w:val="nil"/>
                <w:right w:val="nil"/>
                <w:between w:val="nil"/>
              </w:pBdr>
              <w:spacing w:line="280" w:lineRule="auto"/>
            </w:pPr>
          </w:p>
        </w:tc>
        <w:tc>
          <w:tcPr>
            <w:tcW w:w="2126" w:type="dxa"/>
          </w:tcPr>
          <w:p w14:paraId="5CF94DD6" w14:textId="0C4B753D" w:rsidR="005C2862" w:rsidRDefault="008E671F" w:rsidP="00A5690C">
            <w:pPr>
              <w:pBdr>
                <w:top w:val="nil"/>
                <w:left w:val="nil"/>
                <w:bottom w:val="nil"/>
                <w:right w:val="nil"/>
                <w:between w:val="nil"/>
              </w:pBdr>
              <w:spacing w:line="280" w:lineRule="auto"/>
            </w:pPr>
            <w:r>
              <w:t>DD/MM/YY HH:</w:t>
            </w:r>
            <w:proofErr w:type="gramStart"/>
            <w:r>
              <w:t>MM:SS</w:t>
            </w:r>
            <w:proofErr w:type="gramEnd"/>
          </w:p>
        </w:tc>
      </w:tr>
      <w:tr w:rsidR="005C2862" w14:paraId="1751896F" w14:textId="632BE75A" w:rsidTr="005C2862">
        <w:tc>
          <w:tcPr>
            <w:tcW w:w="2977" w:type="dxa"/>
          </w:tcPr>
          <w:p w14:paraId="71FD45D4" w14:textId="5A191CCF" w:rsidR="005C2862" w:rsidRDefault="005C2862" w:rsidP="00A5690C">
            <w:pPr>
              <w:pBdr>
                <w:top w:val="nil"/>
                <w:left w:val="nil"/>
                <w:bottom w:val="nil"/>
                <w:right w:val="nil"/>
                <w:between w:val="nil"/>
              </w:pBdr>
              <w:spacing w:line="280" w:lineRule="auto"/>
            </w:pPr>
            <w:r>
              <w:t>Required Activities – Response Start Date</w:t>
            </w:r>
          </w:p>
        </w:tc>
        <w:tc>
          <w:tcPr>
            <w:tcW w:w="4253" w:type="dxa"/>
          </w:tcPr>
          <w:p w14:paraId="1C6CDC71" w14:textId="77777777" w:rsidR="005C2862" w:rsidRDefault="005C2862" w:rsidP="00A5690C">
            <w:pPr>
              <w:pBdr>
                <w:top w:val="nil"/>
                <w:left w:val="nil"/>
                <w:bottom w:val="nil"/>
                <w:right w:val="nil"/>
                <w:between w:val="nil"/>
              </w:pBdr>
              <w:spacing w:line="280" w:lineRule="auto"/>
            </w:pPr>
          </w:p>
        </w:tc>
        <w:tc>
          <w:tcPr>
            <w:tcW w:w="2126" w:type="dxa"/>
          </w:tcPr>
          <w:p w14:paraId="26575505" w14:textId="362E04A8" w:rsidR="005C2862" w:rsidRDefault="008E671F" w:rsidP="00A5690C">
            <w:pPr>
              <w:pBdr>
                <w:top w:val="nil"/>
                <w:left w:val="nil"/>
                <w:bottom w:val="nil"/>
                <w:right w:val="nil"/>
                <w:between w:val="nil"/>
              </w:pBdr>
              <w:spacing w:line="280" w:lineRule="auto"/>
            </w:pPr>
            <w:r>
              <w:t>DD/MM/YY HH:</w:t>
            </w:r>
            <w:proofErr w:type="gramStart"/>
            <w:r>
              <w:t>MM:SS</w:t>
            </w:r>
            <w:proofErr w:type="gramEnd"/>
          </w:p>
        </w:tc>
      </w:tr>
      <w:tr w:rsidR="005C2862" w14:paraId="224EE1B7" w14:textId="7F6554D0" w:rsidTr="005C2862">
        <w:tc>
          <w:tcPr>
            <w:tcW w:w="2977" w:type="dxa"/>
          </w:tcPr>
          <w:p w14:paraId="1609EC5E" w14:textId="3B2D81C7" w:rsidR="005C2862" w:rsidRDefault="005C2862" w:rsidP="00A5690C">
            <w:pPr>
              <w:pBdr>
                <w:top w:val="nil"/>
                <w:left w:val="nil"/>
                <w:bottom w:val="nil"/>
                <w:right w:val="nil"/>
                <w:between w:val="nil"/>
              </w:pBdr>
              <w:spacing w:line="280" w:lineRule="auto"/>
            </w:pPr>
            <w:r>
              <w:t>Required Activities – Response End Date</w:t>
            </w:r>
          </w:p>
        </w:tc>
        <w:tc>
          <w:tcPr>
            <w:tcW w:w="4253" w:type="dxa"/>
          </w:tcPr>
          <w:p w14:paraId="15BD82C8" w14:textId="77777777" w:rsidR="005C2862" w:rsidRDefault="005C2862" w:rsidP="00A5690C">
            <w:pPr>
              <w:pBdr>
                <w:top w:val="nil"/>
                <w:left w:val="nil"/>
                <w:bottom w:val="nil"/>
                <w:right w:val="nil"/>
                <w:between w:val="nil"/>
              </w:pBdr>
              <w:spacing w:line="280" w:lineRule="auto"/>
            </w:pPr>
          </w:p>
        </w:tc>
        <w:tc>
          <w:tcPr>
            <w:tcW w:w="2126" w:type="dxa"/>
          </w:tcPr>
          <w:p w14:paraId="6D73B203" w14:textId="3D088E64" w:rsidR="005C2862" w:rsidRDefault="008E671F" w:rsidP="00A5690C">
            <w:pPr>
              <w:pBdr>
                <w:top w:val="nil"/>
                <w:left w:val="nil"/>
                <w:bottom w:val="nil"/>
                <w:right w:val="nil"/>
                <w:between w:val="nil"/>
              </w:pBdr>
              <w:spacing w:line="280" w:lineRule="auto"/>
            </w:pPr>
            <w:r>
              <w:t>DD/MM/YY HH:</w:t>
            </w:r>
            <w:proofErr w:type="gramStart"/>
            <w:r>
              <w:t>MM:SS</w:t>
            </w:r>
            <w:proofErr w:type="gramEnd"/>
            <w:r>
              <w:t xml:space="preserve"> </w:t>
            </w:r>
          </w:p>
        </w:tc>
      </w:tr>
      <w:tr w:rsidR="005C2862" w14:paraId="73C24675" w14:textId="0A810013" w:rsidTr="005C2862">
        <w:tc>
          <w:tcPr>
            <w:tcW w:w="2977" w:type="dxa"/>
          </w:tcPr>
          <w:p w14:paraId="1B5993C2" w14:textId="2ACAE24F" w:rsidR="005C2862" w:rsidRDefault="005C2862" w:rsidP="00A5690C">
            <w:pPr>
              <w:pBdr>
                <w:top w:val="nil"/>
                <w:left w:val="nil"/>
                <w:bottom w:val="nil"/>
                <w:right w:val="nil"/>
                <w:between w:val="nil"/>
              </w:pBdr>
              <w:spacing w:line="280" w:lineRule="auto"/>
            </w:pPr>
          </w:p>
        </w:tc>
        <w:tc>
          <w:tcPr>
            <w:tcW w:w="4253" w:type="dxa"/>
          </w:tcPr>
          <w:p w14:paraId="5686283B" w14:textId="77777777" w:rsidR="005C2862" w:rsidRDefault="005C2862" w:rsidP="00A5690C">
            <w:pPr>
              <w:pBdr>
                <w:top w:val="nil"/>
                <w:left w:val="nil"/>
                <w:bottom w:val="nil"/>
                <w:right w:val="nil"/>
                <w:between w:val="nil"/>
              </w:pBdr>
              <w:spacing w:line="280" w:lineRule="auto"/>
            </w:pPr>
          </w:p>
        </w:tc>
        <w:tc>
          <w:tcPr>
            <w:tcW w:w="2126" w:type="dxa"/>
          </w:tcPr>
          <w:p w14:paraId="11EC8A6F" w14:textId="77777777" w:rsidR="005C2862" w:rsidRDefault="005C2862" w:rsidP="00A5690C">
            <w:pPr>
              <w:pBdr>
                <w:top w:val="nil"/>
                <w:left w:val="nil"/>
                <w:bottom w:val="nil"/>
                <w:right w:val="nil"/>
                <w:between w:val="nil"/>
              </w:pBdr>
              <w:spacing w:line="280" w:lineRule="auto"/>
            </w:pPr>
          </w:p>
        </w:tc>
      </w:tr>
    </w:tbl>
    <w:p w14:paraId="1216A159" w14:textId="77777777" w:rsidR="00B205D0" w:rsidRDefault="00B205D0" w:rsidP="00B205D0">
      <w:pPr>
        <w:pStyle w:val="Heading3"/>
      </w:pPr>
      <w:bookmarkStart w:id="20" w:name="_Toc153446322"/>
      <w:r>
        <w:t>Insights Demand Creation</w:t>
      </w:r>
      <w:bookmarkEnd w:id="20"/>
    </w:p>
    <w:p w14:paraId="5701B534" w14:textId="4F8ED2D3" w:rsidR="00040B20" w:rsidRPr="00040B20" w:rsidRDefault="00040B20" w:rsidP="00040B20">
      <w:r>
        <w:t xml:space="preserve">This is envisaged as a </w:t>
      </w:r>
      <w:proofErr w:type="spellStart"/>
      <w:r>
        <w:t>PowerApp</w:t>
      </w:r>
      <w:proofErr w:type="spellEnd"/>
      <w:r>
        <w:t xml:space="preserve"> primarily for a Tablet</w:t>
      </w:r>
      <w:r w:rsidR="00BE62AD">
        <w:t>/larger</w:t>
      </w:r>
      <w:r>
        <w:t xml:space="preserve"> device</w:t>
      </w:r>
      <w:r w:rsidR="00BE62AD">
        <w:t xml:space="preserve"> in Landscape </w:t>
      </w:r>
      <w:r w:rsidR="00156316">
        <w:t xml:space="preserve">format </w:t>
      </w:r>
      <w:r w:rsidR="00BE62AD">
        <w:t>– but could be used on a Desktop.</w:t>
      </w:r>
    </w:p>
    <w:p w14:paraId="3347A62D" w14:textId="77777777" w:rsidR="008E671F" w:rsidRDefault="008E671F" w:rsidP="008E671F">
      <w:pPr>
        <w:pStyle w:val="Heading4"/>
      </w:pPr>
      <w:bookmarkStart w:id="21" w:name="_Toc153446323"/>
      <w:r>
        <w:t>Config Details</w:t>
      </w:r>
      <w:bookmarkEnd w:id="21"/>
    </w:p>
    <w:p w14:paraId="6EF8E76E" w14:textId="1FD62F96" w:rsidR="008E671F" w:rsidRDefault="008E671F" w:rsidP="008E671F">
      <w:r>
        <w:t>Demand Activity Responses:</w:t>
      </w:r>
    </w:p>
    <w:p w14:paraId="58D73C0B" w14:textId="39F27A74" w:rsidR="008E671F" w:rsidRDefault="008E671F" w:rsidP="008E671F">
      <w:r>
        <w:t>During the Demand Creation, the creator will select the possible outcomes for the Activity from the master list held in config.</w:t>
      </w:r>
    </w:p>
    <w:p w14:paraId="6245A797" w14:textId="2256997C" w:rsidR="008E671F" w:rsidRDefault="008E671F" w:rsidP="008E671F">
      <w:r>
        <w:t>These will be text-based options – max 50 chars each.</w:t>
      </w:r>
    </w:p>
    <w:p w14:paraId="499D4060" w14:textId="77777777" w:rsidR="00AB1A45" w:rsidRDefault="00AB1A45" w:rsidP="008E671F"/>
    <w:p w14:paraId="2161E489" w14:textId="4A21637B" w:rsidR="00AB1A45" w:rsidRDefault="00AB1A45" w:rsidP="008E671F">
      <w:r>
        <w:t>AAD Groups</w:t>
      </w:r>
    </w:p>
    <w:p w14:paraId="50DAD098" w14:textId="3167AF33" w:rsidR="00AB1A45" w:rsidRDefault="00AB1A45" w:rsidP="008E671F">
      <w:r>
        <w:t>Mapping is needed of the AAD Group Names to the App ‘Roles’</w:t>
      </w:r>
      <w:r>
        <w:br/>
      </w:r>
      <w:proofErr w:type="spellStart"/>
      <w:r>
        <w:t>UserRole</w:t>
      </w:r>
      <w:proofErr w:type="spellEnd"/>
      <w:r>
        <w:t xml:space="preserve">: </w:t>
      </w:r>
      <w:r>
        <w:tab/>
      </w:r>
      <w:r>
        <w:tab/>
      </w:r>
      <w:r>
        <w:tab/>
      </w:r>
      <w:proofErr w:type="spellStart"/>
      <w:r>
        <w:t>Insights_Situ_User</w:t>
      </w:r>
      <w:proofErr w:type="spellEnd"/>
    </w:p>
    <w:p w14:paraId="02F8CDAC" w14:textId="7CBA0279" w:rsidR="00AB1A45" w:rsidRDefault="00AB1A45" w:rsidP="008E671F">
      <w:proofErr w:type="spellStart"/>
      <w:r>
        <w:t>SuperUserRole</w:t>
      </w:r>
      <w:proofErr w:type="spellEnd"/>
      <w:r>
        <w:t>:</w:t>
      </w:r>
      <w:r>
        <w:tab/>
      </w:r>
      <w:r>
        <w:tab/>
      </w:r>
      <w:proofErr w:type="spellStart"/>
      <w:r>
        <w:t>Insights_Situ_SuperUser</w:t>
      </w:r>
      <w:proofErr w:type="spellEnd"/>
    </w:p>
    <w:p w14:paraId="6F245863" w14:textId="3F6EB8A3" w:rsidR="00AB1A45" w:rsidRDefault="00AB1A45" w:rsidP="008E671F">
      <w:proofErr w:type="spellStart"/>
      <w:r>
        <w:lastRenderedPageBreak/>
        <w:t>AdminUserRole</w:t>
      </w:r>
      <w:proofErr w:type="spellEnd"/>
      <w:r>
        <w:t>:</w:t>
      </w:r>
      <w:r>
        <w:tab/>
      </w:r>
      <w:r>
        <w:tab/>
      </w:r>
      <w:proofErr w:type="spellStart"/>
      <w:r>
        <w:t>Insights_Situ_Admin</w:t>
      </w:r>
      <w:proofErr w:type="spellEnd"/>
    </w:p>
    <w:p w14:paraId="100D4329" w14:textId="77777777" w:rsidR="008E671F" w:rsidRDefault="008E671F" w:rsidP="008E671F"/>
    <w:p w14:paraId="4508844D" w14:textId="73299609" w:rsidR="00AF40BA" w:rsidRDefault="00AF40BA" w:rsidP="008E671F">
      <w:r>
        <w:t xml:space="preserve">It is </w:t>
      </w:r>
      <w:r w:rsidR="00BB3ED0">
        <w:t xml:space="preserve">envisaged that this App will only be accessible to users having the </w:t>
      </w:r>
      <w:proofErr w:type="spellStart"/>
      <w:r w:rsidR="00BB3ED0">
        <w:t>SuperUserRole</w:t>
      </w:r>
      <w:proofErr w:type="spellEnd"/>
      <w:r w:rsidR="00BB3ED0">
        <w:t xml:space="preserve"> permission.</w:t>
      </w:r>
    </w:p>
    <w:p w14:paraId="081D57EC" w14:textId="77777777" w:rsidR="00AF40BA" w:rsidRDefault="00AF40BA" w:rsidP="008E671F"/>
    <w:p w14:paraId="2F62286C" w14:textId="36F7E79F" w:rsidR="00897A7D" w:rsidRDefault="00897A7D" w:rsidP="008E671F">
      <w:r>
        <w:t>Max Radius of Demand (Location)</w:t>
      </w:r>
    </w:p>
    <w:p w14:paraId="6F938648" w14:textId="5C75A74D" w:rsidR="00897A7D" w:rsidRDefault="00897A7D" w:rsidP="008E671F">
      <w:r>
        <w:t>Max Area of Demand (Geofence)</w:t>
      </w:r>
    </w:p>
    <w:p w14:paraId="262F8EB5" w14:textId="77777777" w:rsidR="008E671F" w:rsidRDefault="008E671F" w:rsidP="008E671F">
      <w:pPr>
        <w:pStyle w:val="Heading4"/>
      </w:pPr>
      <w:bookmarkStart w:id="22" w:name="_Toc153446324"/>
      <w:r>
        <w:t>App Details</w:t>
      </w:r>
      <w:bookmarkEnd w:id="22"/>
    </w:p>
    <w:p w14:paraId="3C03248C" w14:textId="6C880566" w:rsidR="008E671F" w:rsidRDefault="008E671F" w:rsidP="008E671F">
      <w:r>
        <w:t>The App will contain at least 5x screens:</w:t>
      </w:r>
    </w:p>
    <w:p w14:paraId="3E60BB8F" w14:textId="335055EE" w:rsidR="008E671F" w:rsidRDefault="008E671F" w:rsidP="007E2E2F">
      <w:pPr>
        <w:pStyle w:val="NECBullet-01"/>
      </w:pPr>
      <w:r>
        <w:t>Splash Screen Page</w:t>
      </w:r>
    </w:p>
    <w:p w14:paraId="33C22588" w14:textId="5AD4705C" w:rsidR="00C606CA" w:rsidRPr="00C606CA" w:rsidRDefault="00C606CA" w:rsidP="00C606CA">
      <w:pPr>
        <w:rPr>
          <w:lang w:eastAsia="en-US"/>
        </w:rPr>
      </w:pPr>
      <w:r>
        <w:rPr>
          <w:lang w:eastAsia="en-US"/>
        </w:rPr>
        <w:t>Homepage</w:t>
      </w:r>
    </w:p>
    <w:p w14:paraId="1C0EB662" w14:textId="77777777" w:rsidR="008E671F" w:rsidRDefault="008E671F" w:rsidP="007E2E2F">
      <w:pPr>
        <w:pStyle w:val="NECBullet-01"/>
      </w:pPr>
      <w:r>
        <w:t>Demand List / Summary</w:t>
      </w:r>
    </w:p>
    <w:p w14:paraId="272A9BB0" w14:textId="2A1402A2" w:rsidR="008E671F" w:rsidRDefault="008E671F" w:rsidP="007E2E2F">
      <w:pPr>
        <w:pStyle w:val="NECBullet-01"/>
      </w:pPr>
      <w:r>
        <w:t>Demand</w:t>
      </w:r>
      <w:r w:rsidR="003364CF">
        <w:t xml:space="preserve"> Detail</w:t>
      </w:r>
    </w:p>
    <w:p w14:paraId="1644BCCC" w14:textId="39C6EA88" w:rsidR="008E671F" w:rsidRDefault="008E671F" w:rsidP="007E2E2F">
      <w:pPr>
        <w:pStyle w:val="NECBullet-01"/>
      </w:pPr>
      <w:r>
        <w:t>Demand</w:t>
      </w:r>
      <w:r w:rsidR="003364CF">
        <w:t xml:space="preserve"> Edit</w:t>
      </w:r>
    </w:p>
    <w:p w14:paraId="026B98C7" w14:textId="3C5F2F0A" w:rsidR="008E671F" w:rsidRDefault="008E671F" w:rsidP="007E2E2F">
      <w:pPr>
        <w:pStyle w:val="NECBullet-01"/>
      </w:pPr>
      <w:r>
        <w:t>Demand</w:t>
      </w:r>
      <w:r w:rsidR="003364CF">
        <w:t xml:space="preserve"> Create</w:t>
      </w:r>
    </w:p>
    <w:p w14:paraId="445A4A72" w14:textId="77777777" w:rsidR="008E671F" w:rsidRDefault="008E671F" w:rsidP="008E671F"/>
    <w:p w14:paraId="72A69172" w14:textId="64EB1CFC" w:rsidR="008E671F" w:rsidRDefault="008E671F" w:rsidP="008E671F">
      <w:pPr>
        <w:pStyle w:val="Heading5"/>
      </w:pPr>
      <w:bookmarkStart w:id="23" w:name="_Toc153446325"/>
      <w:r>
        <w:t>Splash Screen</w:t>
      </w:r>
      <w:bookmarkEnd w:id="23"/>
    </w:p>
    <w:p w14:paraId="0DEAD662" w14:textId="77777777" w:rsidR="008E671F" w:rsidRDefault="008E671F" w:rsidP="008E671F">
      <w:r>
        <w:t>This is to be common/shared across all usage requirements in Insights Apps</w:t>
      </w:r>
    </w:p>
    <w:p w14:paraId="0E3575F6" w14:textId="6C8B4662" w:rsidR="008E671F" w:rsidRDefault="008E671F" w:rsidP="008E671F">
      <w:r>
        <w:t>It will contain the ‘Declaration’ / ‘Disclaimer’ and Terms of Use that</w:t>
      </w:r>
      <w:r w:rsidR="00663847">
        <w:t xml:space="preserve"> can be enabled so</w:t>
      </w:r>
      <w:r>
        <w:t xml:space="preserve"> the user can Agree to or Decline.</w:t>
      </w:r>
    </w:p>
    <w:p w14:paraId="19D971EC" w14:textId="77777777" w:rsidR="003364CF" w:rsidRDefault="003364CF" w:rsidP="003364CF"/>
    <w:p w14:paraId="642FB951" w14:textId="15E55423" w:rsidR="003364CF" w:rsidRDefault="003364CF" w:rsidP="003364CF">
      <w:r>
        <w:t xml:space="preserve">If they Decline, the App will close. </w:t>
      </w:r>
    </w:p>
    <w:p w14:paraId="5170D32A" w14:textId="6C330B4B" w:rsidR="008E671F" w:rsidRDefault="008E671F" w:rsidP="008E671F">
      <w:r>
        <w:t>Upon Acceptance, the App will progress to the Demand List/Summary Screen</w:t>
      </w:r>
    </w:p>
    <w:p w14:paraId="43B5F294" w14:textId="6525D07E" w:rsidR="003364CF" w:rsidRDefault="003364CF" w:rsidP="001044B3">
      <w:pPr>
        <w:pStyle w:val="NECBullet-01"/>
      </w:pPr>
      <w:r>
        <w:t>The login to the App will then be recorded as an Audit Action</w:t>
      </w:r>
    </w:p>
    <w:p w14:paraId="363F5790" w14:textId="6154DD78" w:rsidR="003364CF" w:rsidRDefault="003364CF" w:rsidP="007E2E2F">
      <w:pPr>
        <w:pStyle w:val="NECBullet-02"/>
      </w:pPr>
      <w:proofErr w:type="spellStart"/>
      <w:r>
        <w:t>UserID</w:t>
      </w:r>
      <w:proofErr w:type="spellEnd"/>
      <w:r>
        <w:t xml:space="preserve">, date, time, </w:t>
      </w:r>
      <w:r w:rsidRPr="003364CF">
        <w:rPr>
          <w:i/>
          <w:iCs/>
        </w:rPr>
        <w:t>action</w:t>
      </w:r>
      <w:r>
        <w:rPr>
          <w:i/>
          <w:iCs/>
        </w:rPr>
        <w:t>, payload</w:t>
      </w:r>
    </w:p>
    <w:p w14:paraId="3DF4E4E2" w14:textId="6AD8F08F" w:rsidR="003364CF" w:rsidRDefault="003364CF" w:rsidP="007E2E2F">
      <w:pPr>
        <w:pStyle w:val="NECBullet-03"/>
      </w:pPr>
      <w:r>
        <w:t>‘action’ is ‘</w:t>
      </w:r>
      <w:proofErr w:type="gramStart"/>
      <w:r>
        <w:t>Login’</w:t>
      </w:r>
      <w:proofErr w:type="gramEnd"/>
    </w:p>
    <w:p w14:paraId="7FFE2B61" w14:textId="7AA04FCB" w:rsidR="003364CF" w:rsidRDefault="003364CF" w:rsidP="007E2E2F">
      <w:pPr>
        <w:pStyle w:val="NECBullet-03"/>
        <w:rPr>
          <w:i/>
          <w:iCs/>
        </w:rPr>
      </w:pPr>
      <w:r w:rsidRPr="003364CF">
        <w:rPr>
          <w:i/>
          <w:iCs/>
        </w:rPr>
        <w:t>‘payload’ is any additional data required for capture against a Login action</w:t>
      </w:r>
      <w:r>
        <w:rPr>
          <w:i/>
          <w:iCs/>
        </w:rPr>
        <w:t xml:space="preserve"> [Nice to have – needs to be reviewed against Audit Model produced in Face Solution]</w:t>
      </w:r>
    </w:p>
    <w:p w14:paraId="7E85E7F8" w14:textId="7FA5AC76" w:rsidR="003364CF" w:rsidRDefault="003364CF" w:rsidP="001044B3">
      <w:pPr>
        <w:pStyle w:val="NECBullet-01"/>
      </w:pPr>
      <w:r>
        <w:t>The App will then set the environment variables that control permission within the App from the AAD response (via Broker)</w:t>
      </w:r>
    </w:p>
    <w:p w14:paraId="60F9FACE" w14:textId="18994350" w:rsidR="003364CF" w:rsidRPr="003364CF" w:rsidRDefault="003364CF" w:rsidP="001044B3">
      <w:pPr>
        <w:pStyle w:val="NECBullet-01"/>
        <w:numPr>
          <w:ilvl w:val="1"/>
          <w:numId w:val="17"/>
        </w:numPr>
      </w:pPr>
      <w:proofErr w:type="gramStart"/>
      <w:r>
        <w:t>E.g.</w:t>
      </w:r>
      <w:proofErr w:type="gramEnd"/>
      <w:r>
        <w:t xml:space="preserve"> </w:t>
      </w:r>
      <w:proofErr w:type="spellStart"/>
      <w:r w:rsidR="007E2E2F">
        <w:t>AdminUser</w:t>
      </w:r>
      <w:proofErr w:type="spellEnd"/>
      <w:r w:rsidR="007E2E2F">
        <w:t xml:space="preserve"> = true, if User is in the </w:t>
      </w:r>
      <w:proofErr w:type="spellStart"/>
      <w:r w:rsidR="007E2E2F">
        <w:t>AdminUserRole</w:t>
      </w:r>
      <w:proofErr w:type="spellEnd"/>
      <w:r w:rsidR="007E2E2F">
        <w:t xml:space="preserve"> group (as defined in config)</w:t>
      </w:r>
    </w:p>
    <w:p w14:paraId="6FB6B54A" w14:textId="77777777" w:rsidR="008E671F" w:rsidRDefault="008E671F" w:rsidP="008E671F"/>
    <w:p w14:paraId="194DA301" w14:textId="5411F58F" w:rsidR="00304843" w:rsidRDefault="00304843" w:rsidP="008E671F">
      <w:r>
        <w:t>If the Declaration/Disclaimer is disabled, then this screen will progress to the main landing page after a few seconds.</w:t>
      </w:r>
    </w:p>
    <w:p w14:paraId="5C6057BA" w14:textId="77777777" w:rsidR="00304843" w:rsidRDefault="00304843" w:rsidP="008E671F"/>
    <w:p w14:paraId="673FA5ED" w14:textId="5D5B97F0" w:rsidR="006D09E3" w:rsidRDefault="0063085C" w:rsidP="006D09E3">
      <w:pPr>
        <w:pStyle w:val="Heading5"/>
      </w:pPr>
      <w:bookmarkStart w:id="24" w:name="_Toc153446326"/>
      <w:r>
        <w:lastRenderedPageBreak/>
        <w:t>Homepage</w:t>
      </w:r>
      <w:bookmarkEnd w:id="24"/>
    </w:p>
    <w:p w14:paraId="570231ED" w14:textId="77777777" w:rsidR="00BF42F6" w:rsidRDefault="00BF42F6" w:rsidP="00BF42F6">
      <w:r>
        <w:t>The user will come here after the Splash Screen and be presented with 2 options (buttons)</w:t>
      </w:r>
    </w:p>
    <w:p w14:paraId="17AB1213" w14:textId="77777777" w:rsidR="004C5811" w:rsidRDefault="00BF42F6" w:rsidP="004C5811">
      <w:pPr>
        <w:pStyle w:val="NECBullet-01"/>
      </w:pPr>
      <w:r>
        <w:t>Create New Demand</w:t>
      </w:r>
    </w:p>
    <w:p w14:paraId="120D74B3" w14:textId="21AA271C" w:rsidR="00BF42F6" w:rsidRPr="00BF42F6" w:rsidRDefault="00BF42F6" w:rsidP="004C5811">
      <w:pPr>
        <w:pStyle w:val="NECBullet-01"/>
      </w:pPr>
      <w:r>
        <w:t>Search/View Existing Demands</w:t>
      </w:r>
    </w:p>
    <w:p w14:paraId="27684C30" w14:textId="77777777" w:rsidR="006D09E3" w:rsidRDefault="006D09E3" w:rsidP="008E671F"/>
    <w:p w14:paraId="3C36D327" w14:textId="4CF157C1" w:rsidR="008E671F" w:rsidRDefault="008E671F" w:rsidP="008E671F">
      <w:pPr>
        <w:pStyle w:val="Heading5"/>
      </w:pPr>
      <w:bookmarkStart w:id="25" w:name="_Toc153446327"/>
      <w:r>
        <w:t xml:space="preserve">Demand </w:t>
      </w:r>
      <w:r w:rsidR="004C5811">
        <w:t>Search/</w:t>
      </w:r>
      <w:r>
        <w:t>View</w:t>
      </w:r>
      <w:bookmarkEnd w:id="25"/>
    </w:p>
    <w:p w14:paraId="2BCA8B64" w14:textId="77777777" w:rsidR="008E671F" w:rsidRDefault="008E671F" w:rsidP="008E671F">
      <w:r>
        <w:t>This will be a gallery view of all current demands.</w:t>
      </w:r>
    </w:p>
    <w:p w14:paraId="49A30167" w14:textId="16640C92" w:rsidR="008E29FD" w:rsidRDefault="008E29FD" w:rsidP="008E671F">
      <w:r>
        <w:t>Likely just a default gallery of the objects in the Demand ‘table’</w:t>
      </w:r>
    </w:p>
    <w:p w14:paraId="31ABA088" w14:textId="77777777" w:rsidR="00A21294" w:rsidRDefault="00A21294" w:rsidP="008E671F"/>
    <w:p w14:paraId="22D7520B" w14:textId="77777777" w:rsidR="00A21294" w:rsidRDefault="00A21294" w:rsidP="00A21294">
      <w:pPr>
        <w:rPr>
          <w:b/>
          <w:bCs/>
          <w:i/>
          <w:iCs/>
          <w:u w:val="single"/>
        </w:rPr>
      </w:pPr>
      <w:r>
        <w:rPr>
          <w:b/>
          <w:bCs/>
          <w:i/>
          <w:iCs/>
          <w:u w:val="single"/>
        </w:rPr>
        <w:t>Layout TBC</w:t>
      </w:r>
    </w:p>
    <w:p w14:paraId="7672B818" w14:textId="47FF5B2F" w:rsidR="00A21294" w:rsidRPr="008E29FD" w:rsidRDefault="40ED31AC" w:rsidP="00A21294">
      <w:r>
        <w:t>It will include buttons to ‘</w:t>
      </w:r>
      <w:proofErr w:type="gramStart"/>
      <w:r>
        <w:t>exit’</w:t>
      </w:r>
      <w:proofErr w:type="gramEnd"/>
    </w:p>
    <w:p w14:paraId="616ABC13" w14:textId="16BA7948" w:rsidR="7768A9B8" w:rsidRDefault="7768A9B8" w:rsidP="7768A9B8">
      <w:pPr>
        <w:rPr>
          <w:i/>
          <w:iCs/>
        </w:rPr>
      </w:pPr>
    </w:p>
    <w:p w14:paraId="72208C6B" w14:textId="74F8B47A" w:rsidR="0540F872" w:rsidRDefault="0540F872" w:rsidP="1D54AA18">
      <w:pPr>
        <w:rPr>
          <w:i/>
          <w:iCs/>
        </w:rPr>
      </w:pPr>
      <w:r w:rsidRPr="1D54AA18">
        <w:rPr>
          <w:i/>
          <w:iCs/>
        </w:rPr>
        <w:t xml:space="preserve">This will include a Search </w:t>
      </w:r>
      <w:r w:rsidR="4F93D242" w:rsidRPr="1D54AA18">
        <w:rPr>
          <w:i/>
          <w:iCs/>
        </w:rPr>
        <w:t>‘</w:t>
      </w:r>
      <w:proofErr w:type="gramStart"/>
      <w:r w:rsidRPr="1D54AA18">
        <w:rPr>
          <w:i/>
          <w:iCs/>
        </w:rPr>
        <w:t>facility’</w:t>
      </w:r>
      <w:proofErr w:type="gramEnd"/>
    </w:p>
    <w:p w14:paraId="3E3221BA" w14:textId="74E72921" w:rsidR="62931BF0" w:rsidRDefault="62931BF0" w:rsidP="1D54AA18">
      <w:pPr>
        <w:pStyle w:val="ListParagraph"/>
        <w:numPr>
          <w:ilvl w:val="0"/>
          <w:numId w:val="6"/>
        </w:numPr>
        <w:spacing w:line="360" w:lineRule="auto"/>
        <w:rPr>
          <w:color w:val="000000" w:themeColor="text1"/>
        </w:rPr>
      </w:pPr>
      <w:r w:rsidRPr="1D54AA18">
        <w:rPr>
          <w:color w:val="000000" w:themeColor="text1"/>
        </w:rPr>
        <w:t>Demand Reference</w:t>
      </w:r>
    </w:p>
    <w:p w14:paraId="71B44DE6" w14:textId="50833C16" w:rsidR="62931BF0" w:rsidRDefault="62931BF0" w:rsidP="1D54AA18">
      <w:pPr>
        <w:pStyle w:val="ListParagraph"/>
        <w:numPr>
          <w:ilvl w:val="0"/>
          <w:numId w:val="6"/>
        </w:numPr>
        <w:spacing w:line="360" w:lineRule="auto"/>
        <w:rPr>
          <w:color w:val="000000" w:themeColor="text1"/>
        </w:rPr>
      </w:pPr>
      <w:r w:rsidRPr="1D54AA18">
        <w:rPr>
          <w:color w:val="000000" w:themeColor="text1"/>
        </w:rPr>
        <w:t>Enabled (Yes / No)</w:t>
      </w:r>
    </w:p>
    <w:p w14:paraId="5B57A442" w14:textId="5FF6B285" w:rsidR="62931BF0" w:rsidRDefault="62931BF0" w:rsidP="1D54AA18">
      <w:pPr>
        <w:pStyle w:val="ListParagraph"/>
        <w:numPr>
          <w:ilvl w:val="0"/>
          <w:numId w:val="6"/>
        </w:numPr>
        <w:spacing w:line="360" w:lineRule="auto"/>
        <w:rPr>
          <w:color w:val="000000" w:themeColor="text1"/>
        </w:rPr>
      </w:pPr>
      <w:r w:rsidRPr="1D54AA18">
        <w:rPr>
          <w:color w:val="000000" w:themeColor="text1"/>
        </w:rPr>
        <w:t>Demand Type</w:t>
      </w:r>
    </w:p>
    <w:p w14:paraId="746E91FF" w14:textId="71A62C55" w:rsidR="62931BF0" w:rsidRDefault="62931BF0" w:rsidP="1D54AA18">
      <w:pPr>
        <w:pStyle w:val="ListParagraph"/>
        <w:numPr>
          <w:ilvl w:val="0"/>
          <w:numId w:val="6"/>
        </w:numPr>
        <w:spacing w:line="360" w:lineRule="auto"/>
        <w:rPr>
          <w:color w:val="000000" w:themeColor="text1"/>
        </w:rPr>
      </w:pPr>
      <w:r w:rsidRPr="1D54AA18">
        <w:rPr>
          <w:color w:val="000000" w:themeColor="text1"/>
        </w:rPr>
        <w:t>Owning Staff Member</w:t>
      </w:r>
    </w:p>
    <w:p w14:paraId="08739FD7" w14:textId="597EBAB0" w:rsidR="62931BF0" w:rsidRDefault="62931BF0" w:rsidP="1D54AA18">
      <w:pPr>
        <w:pStyle w:val="ListParagraph"/>
        <w:numPr>
          <w:ilvl w:val="0"/>
          <w:numId w:val="6"/>
        </w:numPr>
        <w:spacing w:line="360" w:lineRule="auto"/>
        <w:rPr>
          <w:color w:val="000000" w:themeColor="text1"/>
        </w:rPr>
      </w:pPr>
      <w:r w:rsidRPr="1D54AA18">
        <w:rPr>
          <w:color w:val="000000" w:themeColor="text1"/>
        </w:rPr>
        <w:t>Owning Team</w:t>
      </w:r>
    </w:p>
    <w:p w14:paraId="4CB9CE65" w14:textId="3A7BB827" w:rsidR="00680D6A" w:rsidRPr="008E4A74" w:rsidRDefault="00680D6A" w:rsidP="1D54AA18">
      <w:pPr>
        <w:pStyle w:val="ListParagraph"/>
        <w:numPr>
          <w:ilvl w:val="0"/>
          <w:numId w:val="6"/>
        </w:numPr>
        <w:spacing w:line="360" w:lineRule="auto"/>
        <w:rPr>
          <w:color w:val="000000" w:themeColor="text1"/>
        </w:rPr>
      </w:pPr>
      <w:r w:rsidRPr="1D54AA18">
        <w:rPr>
          <w:color w:val="000000" w:themeColor="text1"/>
        </w:rPr>
        <w:t>Location and Proximity to that Location in metres</w:t>
      </w:r>
    </w:p>
    <w:p w14:paraId="1EC58D8A" w14:textId="2F020927" w:rsidR="008E4A74" w:rsidRPr="008E4A74" w:rsidRDefault="008E4A74" w:rsidP="008E4A74">
      <w:pPr>
        <w:pStyle w:val="ListParagraph"/>
        <w:numPr>
          <w:ilvl w:val="1"/>
          <w:numId w:val="6"/>
        </w:numPr>
        <w:spacing w:line="360" w:lineRule="auto"/>
        <w:rPr>
          <w:color w:val="000000" w:themeColor="text1"/>
        </w:rPr>
      </w:pPr>
      <w:r>
        <w:rPr>
          <w:i/>
          <w:iCs/>
          <w:color w:val="000000" w:themeColor="text1"/>
          <w:sz w:val="18"/>
          <w:szCs w:val="18"/>
        </w:rPr>
        <w:t>This will require the user to be able to enter a ‘validated’ location.</w:t>
      </w:r>
    </w:p>
    <w:p w14:paraId="536008FD" w14:textId="35F08AF2" w:rsidR="008E4A74" w:rsidRDefault="008E4A74" w:rsidP="008E4A74">
      <w:pPr>
        <w:pStyle w:val="ListParagraph"/>
        <w:numPr>
          <w:ilvl w:val="1"/>
          <w:numId w:val="6"/>
        </w:numPr>
        <w:spacing w:line="360" w:lineRule="auto"/>
        <w:rPr>
          <w:color w:val="000000" w:themeColor="text1"/>
        </w:rPr>
      </w:pPr>
      <w:r>
        <w:rPr>
          <w:i/>
          <w:iCs/>
          <w:color w:val="000000" w:themeColor="text1"/>
          <w:sz w:val="18"/>
          <w:szCs w:val="18"/>
        </w:rPr>
        <w:t>Is this too complex at this point?</w:t>
      </w:r>
    </w:p>
    <w:p w14:paraId="058057E2" w14:textId="77777777" w:rsidR="008E671F" w:rsidRDefault="008E671F" w:rsidP="008E671F">
      <w:pPr>
        <w:rPr>
          <w:b/>
          <w:bCs/>
          <w:i/>
          <w:iCs/>
          <w:u w:val="single"/>
        </w:rPr>
      </w:pPr>
    </w:p>
    <w:p w14:paraId="35647BD7" w14:textId="77777777" w:rsidR="003364CF" w:rsidRDefault="003364CF" w:rsidP="003364CF">
      <w:pPr>
        <w:pStyle w:val="Heading5"/>
      </w:pPr>
      <w:bookmarkStart w:id="26" w:name="_Toc153446328"/>
      <w:r>
        <w:t>Demand Detail</w:t>
      </w:r>
      <w:bookmarkEnd w:id="26"/>
    </w:p>
    <w:p w14:paraId="013E80F5" w14:textId="77777777" w:rsidR="003364CF" w:rsidRDefault="003364CF" w:rsidP="008E671F">
      <w:r>
        <w:t>This screen will be a view form of the agreed details contained in the Demand.</w:t>
      </w:r>
    </w:p>
    <w:p w14:paraId="2F78C930" w14:textId="77777777" w:rsidR="003364CF" w:rsidRDefault="003364CF" w:rsidP="008E671F">
      <w:pPr>
        <w:rPr>
          <w:b/>
          <w:bCs/>
          <w:i/>
          <w:iCs/>
          <w:u w:val="single"/>
        </w:rPr>
      </w:pPr>
      <w:r>
        <w:rPr>
          <w:b/>
          <w:bCs/>
          <w:i/>
          <w:iCs/>
          <w:u w:val="single"/>
        </w:rPr>
        <w:t>Layout TBC</w:t>
      </w:r>
    </w:p>
    <w:p w14:paraId="3C29288E" w14:textId="65C9F7C8" w:rsidR="003364CF" w:rsidRDefault="003364CF" w:rsidP="008E671F">
      <w:r w:rsidRPr="003364CF">
        <w:t>It</w:t>
      </w:r>
      <w:r>
        <w:t xml:space="preserve"> will include buttons to ‘edit’ </w:t>
      </w:r>
      <w:r w:rsidR="0020393A">
        <w:t>(which will move to the ‘Demand Edit’ screen</w:t>
      </w:r>
      <w:r w:rsidR="008E4A74">
        <w:t xml:space="preserve">) </w:t>
      </w:r>
      <w:r w:rsidR="00F67B2B">
        <w:t>and</w:t>
      </w:r>
      <w:r>
        <w:t xml:space="preserve"> ‘return’ to the </w:t>
      </w:r>
      <w:r w:rsidR="008E4A74">
        <w:t>Search/View</w:t>
      </w:r>
      <w:r>
        <w:t xml:space="preserve"> </w:t>
      </w:r>
      <w:r w:rsidR="008E4A74">
        <w:t>screen</w:t>
      </w:r>
      <w:r>
        <w:t>.</w:t>
      </w:r>
    </w:p>
    <w:p w14:paraId="25AC9CAB" w14:textId="77777777" w:rsidR="00211B48" w:rsidRDefault="00211B48" w:rsidP="008E671F"/>
    <w:p w14:paraId="4C14BF7C" w14:textId="460487A0" w:rsidR="00211B48" w:rsidRDefault="00211B48" w:rsidP="008E671F">
      <w:r>
        <w:t>Selecting a particular Demand will require an Audit Action</w:t>
      </w:r>
      <w:r w:rsidR="008E4A74">
        <w:t xml:space="preserve"> as the page is loaded.</w:t>
      </w:r>
    </w:p>
    <w:p w14:paraId="51929EFF" w14:textId="5365F1B4" w:rsidR="004D6CD5" w:rsidRDefault="004D6CD5" w:rsidP="004D6CD5">
      <w:pPr>
        <w:pStyle w:val="NECBullet-01"/>
      </w:pPr>
      <w:proofErr w:type="spellStart"/>
      <w:r>
        <w:t>UserID</w:t>
      </w:r>
      <w:proofErr w:type="spellEnd"/>
      <w:r>
        <w:t xml:space="preserve">, date, time, </w:t>
      </w:r>
      <w:r w:rsidR="000E3ADB" w:rsidRPr="003364CF">
        <w:rPr>
          <w:i/>
          <w:iCs/>
        </w:rPr>
        <w:t>action</w:t>
      </w:r>
      <w:r w:rsidR="000E3ADB">
        <w:rPr>
          <w:i/>
          <w:iCs/>
        </w:rPr>
        <w:t>, payload</w:t>
      </w:r>
    </w:p>
    <w:p w14:paraId="72CA5B94" w14:textId="6F691F5C" w:rsidR="004D6CD5" w:rsidRDefault="004D6CD5" w:rsidP="008E4A74">
      <w:pPr>
        <w:pStyle w:val="NECBullet-02"/>
        <w:numPr>
          <w:ilvl w:val="1"/>
          <w:numId w:val="18"/>
        </w:numPr>
      </w:pPr>
      <w:r>
        <w:t>Action – ‘View Demand’</w:t>
      </w:r>
    </w:p>
    <w:p w14:paraId="233F1204" w14:textId="42EAF575" w:rsidR="004D6CD5" w:rsidRPr="004D6CD5" w:rsidRDefault="004D6CD5" w:rsidP="008E4A74">
      <w:pPr>
        <w:pStyle w:val="NECBullet-02"/>
        <w:numPr>
          <w:ilvl w:val="1"/>
          <w:numId w:val="18"/>
        </w:numPr>
      </w:pPr>
      <w:r>
        <w:t xml:space="preserve">Payload – </w:t>
      </w:r>
      <w:proofErr w:type="spellStart"/>
      <w:r>
        <w:t>DemandID</w:t>
      </w:r>
      <w:proofErr w:type="spellEnd"/>
      <w:r w:rsidR="000E3ADB">
        <w:t xml:space="preserve">* - </w:t>
      </w:r>
      <w:r w:rsidR="000E3ADB" w:rsidRPr="000E3ADB">
        <w:rPr>
          <w:i/>
          <w:iCs/>
          <w:sz w:val="16"/>
          <w:szCs w:val="20"/>
        </w:rPr>
        <w:t xml:space="preserve">as above review </w:t>
      </w:r>
      <w:r w:rsidR="002424A8">
        <w:rPr>
          <w:i/>
          <w:iCs/>
          <w:sz w:val="16"/>
          <w:szCs w:val="20"/>
        </w:rPr>
        <w:t xml:space="preserve">audit </w:t>
      </w:r>
      <w:r w:rsidR="000E3ADB" w:rsidRPr="000E3ADB">
        <w:rPr>
          <w:i/>
          <w:iCs/>
          <w:sz w:val="16"/>
          <w:szCs w:val="20"/>
        </w:rPr>
        <w:t>data modelling</w:t>
      </w:r>
    </w:p>
    <w:p w14:paraId="5419C704" w14:textId="77777777" w:rsidR="003364CF" w:rsidRDefault="003364CF" w:rsidP="008E671F"/>
    <w:p w14:paraId="5886E6A6" w14:textId="77777777" w:rsidR="003364CF" w:rsidRDefault="003364CF" w:rsidP="003364CF">
      <w:pPr>
        <w:pStyle w:val="Heading5"/>
      </w:pPr>
      <w:bookmarkStart w:id="27" w:name="_Toc153446329"/>
      <w:r>
        <w:t>Demand Edit</w:t>
      </w:r>
      <w:bookmarkEnd w:id="27"/>
    </w:p>
    <w:p w14:paraId="481822B6" w14:textId="1DA136A7" w:rsidR="003364CF" w:rsidRDefault="003364CF" w:rsidP="008E671F">
      <w:r>
        <w:t>This screen will be an edit view/form of the currently selected Demand.</w:t>
      </w:r>
    </w:p>
    <w:p w14:paraId="24C8AA1F" w14:textId="3770C3CB" w:rsidR="003364CF" w:rsidRDefault="003364CF" w:rsidP="008E671F">
      <w:r>
        <w:lastRenderedPageBreak/>
        <w:t xml:space="preserve">Not all fields will be editable, and the ability to edit will also depend on the </w:t>
      </w:r>
      <w:r w:rsidR="00B161DB">
        <w:t>‘</w:t>
      </w:r>
      <w:proofErr w:type="gramStart"/>
      <w:r w:rsidR="00B161DB">
        <w:t>status’</w:t>
      </w:r>
      <w:proofErr w:type="gramEnd"/>
      <w:r>
        <w:t xml:space="preserve"> of the Demand.</w:t>
      </w:r>
    </w:p>
    <w:p w14:paraId="5125D53E" w14:textId="77777777" w:rsidR="003364CF" w:rsidRDefault="003364CF" w:rsidP="008E671F"/>
    <w:p w14:paraId="77B02845" w14:textId="668C95B1" w:rsidR="003364CF" w:rsidRDefault="003364CF" w:rsidP="008E671F">
      <w:r>
        <w:t xml:space="preserve">Those that are to be </w:t>
      </w:r>
      <w:r>
        <w:rPr>
          <w:b/>
          <w:bCs/>
        </w:rPr>
        <w:t>editable</w:t>
      </w:r>
      <w:r>
        <w:t xml:space="preserve"> </w:t>
      </w:r>
      <w:r w:rsidR="00343431">
        <w:t xml:space="preserve">until the Demand </w:t>
      </w:r>
      <w:r w:rsidR="002C7C6D">
        <w:t>has a response</w:t>
      </w:r>
      <w:r w:rsidR="00343431">
        <w:t xml:space="preserve"> </w:t>
      </w:r>
      <w:r>
        <w:t>are:</w:t>
      </w:r>
    </w:p>
    <w:p w14:paraId="7DF7B8B0" w14:textId="5A1E1C0B" w:rsidR="003364CF" w:rsidRDefault="003364CF" w:rsidP="001044B3">
      <w:pPr>
        <w:pStyle w:val="NECBullet-01"/>
      </w:pPr>
      <w:r>
        <w:t>Related Persons (all sub-fields)</w:t>
      </w:r>
    </w:p>
    <w:p w14:paraId="3A724AC1" w14:textId="4B788E9A" w:rsidR="003364CF" w:rsidRDefault="003364CF" w:rsidP="001044B3">
      <w:pPr>
        <w:pStyle w:val="NECBullet-01"/>
      </w:pPr>
      <w:r>
        <w:t>Required Activities (all sub-fields)</w:t>
      </w:r>
    </w:p>
    <w:p w14:paraId="1BE5E981" w14:textId="1345606B" w:rsidR="006415B5" w:rsidRDefault="006415B5" w:rsidP="001044B3">
      <w:pPr>
        <w:pStyle w:val="NECBullet-01"/>
      </w:pPr>
      <w:r>
        <w:t>Ownership details</w:t>
      </w:r>
    </w:p>
    <w:p w14:paraId="4AF0A904" w14:textId="55EF8DB2" w:rsidR="002C7C6D" w:rsidRPr="004A0F75" w:rsidRDefault="002C7C6D" w:rsidP="002C7C6D">
      <w:pPr>
        <w:pStyle w:val="NECBullet-01"/>
        <w:numPr>
          <w:ilvl w:val="0"/>
          <w:numId w:val="0"/>
        </w:numPr>
      </w:pPr>
      <w:r>
        <w:t xml:space="preserve">Those that can be edited at </w:t>
      </w:r>
      <w:r>
        <w:rPr>
          <w:b/>
          <w:bCs/>
        </w:rPr>
        <w:t>any</w:t>
      </w:r>
      <w:r w:rsidR="004A0F75">
        <w:rPr>
          <w:b/>
          <w:bCs/>
        </w:rPr>
        <w:t xml:space="preserve"> time</w:t>
      </w:r>
      <w:r w:rsidR="004A0F75">
        <w:t xml:space="preserve"> are:</w:t>
      </w:r>
    </w:p>
    <w:p w14:paraId="7EEDD21D" w14:textId="77777777" w:rsidR="004A0F75" w:rsidRDefault="004A0F75" w:rsidP="004A0F75">
      <w:pPr>
        <w:pStyle w:val="NECBullet-01"/>
      </w:pPr>
      <w:r>
        <w:t xml:space="preserve">State - </w:t>
      </w:r>
      <w:r w:rsidR="006415B5">
        <w:t>Enabled/Disabled</w:t>
      </w:r>
    </w:p>
    <w:p w14:paraId="1D6EC18A" w14:textId="77777777" w:rsidR="004A0F75" w:rsidRDefault="002961B9" w:rsidP="004A0F75">
      <w:pPr>
        <w:pStyle w:val="NECBullet-01"/>
      </w:pPr>
      <w:r>
        <w:t xml:space="preserve">Demand </w:t>
      </w:r>
      <w:r w:rsidR="00674F70">
        <w:t>End Date/Time</w:t>
      </w:r>
    </w:p>
    <w:p w14:paraId="3B835A52" w14:textId="75FA467B" w:rsidR="004A0F75" w:rsidRPr="004A0F75" w:rsidRDefault="004A0F75" w:rsidP="004A0F75">
      <w:pPr>
        <w:pStyle w:val="NECBullet-01"/>
      </w:pPr>
      <w:r>
        <w:t>Demand Interval</w:t>
      </w:r>
    </w:p>
    <w:p w14:paraId="517EDF7B" w14:textId="77777777" w:rsidR="00EF2739" w:rsidRDefault="00EF2739" w:rsidP="00EF2739">
      <w:pPr>
        <w:rPr>
          <w:b/>
          <w:bCs/>
          <w:i/>
          <w:iCs/>
          <w:u w:val="single"/>
        </w:rPr>
      </w:pPr>
      <w:r>
        <w:br/>
      </w:r>
      <w:r>
        <w:rPr>
          <w:b/>
          <w:bCs/>
          <w:i/>
          <w:iCs/>
          <w:u w:val="single"/>
        </w:rPr>
        <w:t>Layout TBC</w:t>
      </w:r>
    </w:p>
    <w:p w14:paraId="39CCE242" w14:textId="2CBCFB43" w:rsidR="003364CF" w:rsidRDefault="00EF2739" w:rsidP="008E671F">
      <w:r w:rsidRPr="003364CF">
        <w:t>It</w:t>
      </w:r>
      <w:r>
        <w:t xml:space="preserve"> will include buttons to </w:t>
      </w:r>
      <w:r w:rsidR="00243BCA">
        <w:t xml:space="preserve">‘save’ and </w:t>
      </w:r>
      <w:r>
        <w:t>‘</w:t>
      </w:r>
      <w:r w:rsidR="00851E00">
        <w:t>cancel’</w:t>
      </w:r>
      <w:r>
        <w:t xml:space="preserve"> (which will </w:t>
      </w:r>
      <w:r w:rsidR="00851E00">
        <w:t xml:space="preserve">return </w:t>
      </w:r>
      <w:r>
        <w:t xml:space="preserve">to the ‘Demand </w:t>
      </w:r>
      <w:r w:rsidR="00851E00">
        <w:t>Detail</w:t>
      </w:r>
      <w:r>
        <w:t xml:space="preserve">’ screen) </w:t>
      </w:r>
    </w:p>
    <w:p w14:paraId="09C10ACA" w14:textId="77777777" w:rsidR="00B25AC2" w:rsidRDefault="00B25AC2" w:rsidP="00B25AC2"/>
    <w:p w14:paraId="3B45D596" w14:textId="0AAC2982" w:rsidR="00B25AC2" w:rsidRDefault="00B25AC2" w:rsidP="00B25AC2">
      <w:r>
        <w:t>Saving this Demand will require an Audit Action</w:t>
      </w:r>
    </w:p>
    <w:p w14:paraId="011FAF57" w14:textId="77777777" w:rsidR="00B25AC2" w:rsidRDefault="00B25AC2" w:rsidP="00B25AC2">
      <w:pPr>
        <w:pStyle w:val="NECBullet-01"/>
      </w:pPr>
      <w:proofErr w:type="spellStart"/>
      <w:r>
        <w:t>UserID</w:t>
      </w:r>
      <w:proofErr w:type="spellEnd"/>
      <w:r>
        <w:t xml:space="preserve">, date, time, </w:t>
      </w:r>
      <w:r w:rsidRPr="003364CF">
        <w:rPr>
          <w:i/>
          <w:iCs/>
        </w:rPr>
        <w:t>action</w:t>
      </w:r>
      <w:r>
        <w:rPr>
          <w:i/>
          <w:iCs/>
        </w:rPr>
        <w:t>, payload</w:t>
      </w:r>
    </w:p>
    <w:p w14:paraId="379659E6" w14:textId="07861249" w:rsidR="00B25AC2" w:rsidRDefault="00B25AC2" w:rsidP="00B25AC2">
      <w:pPr>
        <w:pStyle w:val="NECBullet-02"/>
      </w:pPr>
      <w:r>
        <w:t>Action – ‘Edit Demand’</w:t>
      </w:r>
    </w:p>
    <w:p w14:paraId="1E03965D" w14:textId="08415C78" w:rsidR="00B25AC2" w:rsidRPr="004D6CD5" w:rsidRDefault="00B25AC2" w:rsidP="00B25AC2">
      <w:pPr>
        <w:pStyle w:val="NECBullet-02"/>
      </w:pPr>
      <w:r>
        <w:t xml:space="preserve">Payload – </w:t>
      </w:r>
      <w:proofErr w:type="spellStart"/>
      <w:r>
        <w:t>DemandID</w:t>
      </w:r>
      <w:proofErr w:type="spellEnd"/>
      <w:r w:rsidR="00B6754C">
        <w:t xml:space="preserve">, </w:t>
      </w:r>
      <w:proofErr w:type="spellStart"/>
      <w:r w:rsidR="00B6754C">
        <w:t>DataChanged</w:t>
      </w:r>
      <w:proofErr w:type="spellEnd"/>
      <w:r w:rsidR="00B6754C">
        <w:t>/Added</w:t>
      </w:r>
      <w:r>
        <w:t xml:space="preserve">* - </w:t>
      </w:r>
      <w:r w:rsidRPr="000E3ADB">
        <w:rPr>
          <w:i/>
          <w:iCs/>
          <w:sz w:val="16"/>
          <w:szCs w:val="20"/>
        </w:rPr>
        <w:t xml:space="preserve">as above review </w:t>
      </w:r>
      <w:r>
        <w:rPr>
          <w:i/>
          <w:iCs/>
          <w:sz w:val="16"/>
          <w:szCs w:val="20"/>
        </w:rPr>
        <w:t xml:space="preserve">audit </w:t>
      </w:r>
      <w:r w:rsidRPr="000E3ADB">
        <w:rPr>
          <w:i/>
          <w:iCs/>
          <w:sz w:val="16"/>
          <w:szCs w:val="20"/>
        </w:rPr>
        <w:t xml:space="preserve">data </w:t>
      </w:r>
      <w:proofErr w:type="gramStart"/>
      <w:r w:rsidRPr="000E3ADB">
        <w:rPr>
          <w:i/>
          <w:iCs/>
          <w:sz w:val="16"/>
          <w:szCs w:val="20"/>
        </w:rPr>
        <w:t>modelling</w:t>
      </w:r>
      <w:proofErr w:type="gramEnd"/>
    </w:p>
    <w:p w14:paraId="5B939F2A" w14:textId="77777777" w:rsidR="00851E00" w:rsidRDefault="00851E00" w:rsidP="008E671F"/>
    <w:p w14:paraId="3EC3C1D8" w14:textId="77777777" w:rsidR="00374226" w:rsidRDefault="003364CF" w:rsidP="003364CF">
      <w:pPr>
        <w:pStyle w:val="Heading5"/>
      </w:pPr>
      <w:bookmarkStart w:id="28" w:name="_Toc153446330"/>
      <w:r>
        <w:t>Demand Create</w:t>
      </w:r>
      <w:bookmarkEnd w:id="28"/>
    </w:p>
    <w:p w14:paraId="0C45FC5A" w14:textId="77777777" w:rsidR="00374226" w:rsidRDefault="00374226" w:rsidP="00374226">
      <w:pPr>
        <w:rPr>
          <w:bCs/>
          <w:u w:val="single"/>
        </w:rPr>
      </w:pPr>
      <w:r>
        <w:t>This screen will be a blank edit view/form of for a Demand</w:t>
      </w:r>
      <w:r w:rsidRPr="004A0F75">
        <w:rPr>
          <w:bCs/>
        </w:rPr>
        <w:t>.</w:t>
      </w:r>
    </w:p>
    <w:p w14:paraId="1B35AD07" w14:textId="3AA211A6" w:rsidR="00A20CCB" w:rsidRDefault="00374226" w:rsidP="00374226">
      <w:pPr>
        <w:rPr>
          <w:bCs/>
        </w:rPr>
      </w:pPr>
      <w:r>
        <w:rPr>
          <w:bCs/>
        </w:rPr>
        <w:t xml:space="preserve">Some </w:t>
      </w:r>
      <w:r w:rsidRPr="00374226">
        <w:rPr>
          <w:bCs/>
        </w:rPr>
        <w:t>Data</w:t>
      </w:r>
      <w:r>
        <w:rPr>
          <w:bCs/>
        </w:rPr>
        <w:t xml:space="preserve"> objects will be collected from the user, some will be automatically populated, and some may be </w:t>
      </w:r>
      <w:r w:rsidR="00EF2739">
        <w:rPr>
          <w:bCs/>
        </w:rPr>
        <w:t>auto populated</w:t>
      </w:r>
      <w:r>
        <w:rPr>
          <w:bCs/>
        </w:rPr>
        <w:t xml:space="preserve"> based on other entries.</w:t>
      </w:r>
      <w:r w:rsidR="008E29FD">
        <w:rPr>
          <w:bCs/>
        </w:rPr>
        <w:t xml:space="preserve">  </w:t>
      </w:r>
    </w:p>
    <w:p w14:paraId="24321AFC" w14:textId="77777777" w:rsidR="000772FB" w:rsidRDefault="00A20CCB" w:rsidP="00374226">
      <w:pPr>
        <w:rPr>
          <w:bCs/>
        </w:rPr>
      </w:pPr>
      <w:r>
        <w:rPr>
          <w:bCs/>
        </w:rPr>
        <w:t>E.G. Demand ID, Date Created</w:t>
      </w:r>
      <w:r w:rsidR="000772FB">
        <w:rPr>
          <w:bCs/>
        </w:rPr>
        <w:t>, State</w:t>
      </w:r>
      <w:r>
        <w:rPr>
          <w:bCs/>
        </w:rPr>
        <w:t xml:space="preserve"> – auto-</w:t>
      </w:r>
      <w:proofErr w:type="gramStart"/>
      <w:r>
        <w:rPr>
          <w:bCs/>
        </w:rPr>
        <w:t>populated</w:t>
      </w:r>
      <w:proofErr w:type="gramEnd"/>
    </w:p>
    <w:p w14:paraId="453A1983" w14:textId="2BFFD1E3" w:rsidR="00563B7A" w:rsidRDefault="000772FB" w:rsidP="00374226">
      <w:pPr>
        <w:rPr>
          <w:bCs/>
        </w:rPr>
      </w:pPr>
      <w:r>
        <w:rPr>
          <w:bCs/>
        </w:rPr>
        <w:tab/>
        <w:t>State = Disabled</w:t>
      </w:r>
    </w:p>
    <w:p w14:paraId="5AF39848" w14:textId="77777777" w:rsidR="00851E00" w:rsidRDefault="00851E00" w:rsidP="00374226">
      <w:pPr>
        <w:rPr>
          <w:bCs/>
        </w:rPr>
      </w:pPr>
    </w:p>
    <w:p w14:paraId="0227FBF4" w14:textId="77777777" w:rsidR="00851E00" w:rsidRDefault="00851E00" w:rsidP="00851E00">
      <w:pPr>
        <w:rPr>
          <w:b/>
          <w:bCs/>
          <w:i/>
          <w:iCs/>
          <w:u w:val="single"/>
        </w:rPr>
      </w:pPr>
      <w:r>
        <w:rPr>
          <w:b/>
          <w:bCs/>
          <w:i/>
          <w:iCs/>
          <w:u w:val="single"/>
        </w:rPr>
        <w:t>Layout TBC</w:t>
      </w:r>
    </w:p>
    <w:p w14:paraId="52F9791C" w14:textId="706B1CCF" w:rsidR="00851E00" w:rsidRDefault="00851E00" w:rsidP="00851E00">
      <w:r w:rsidRPr="003364CF">
        <w:t>It</w:t>
      </w:r>
      <w:r>
        <w:t xml:space="preserve"> will include buttons to</w:t>
      </w:r>
      <w:r w:rsidR="00243BCA">
        <w:t xml:space="preserve"> ‘save’ and</w:t>
      </w:r>
      <w:r>
        <w:t xml:space="preserve"> ‘cancel’ (which will return to the ‘Demand Detail’ screen) or ‘return’ to the List/Summary view.</w:t>
      </w:r>
    </w:p>
    <w:p w14:paraId="50FAF41C" w14:textId="77777777" w:rsidR="002424A8" w:rsidRDefault="002424A8" w:rsidP="002424A8"/>
    <w:p w14:paraId="0345C4B1" w14:textId="2C554C66" w:rsidR="002424A8" w:rsidRDefault="002424A8" w:rsidP="002424A8">
      <w:r>
        <w:t>Saving this Demand will require an Audit Action</w:t>
      </w:r>
    </w:p>
    <w:p w14:paraId="26977A11" w14:textId="77777777" w:rsidR="002424A8" w:rsidRDefault="002424A8" w:rsidP="002424A8">
      <w:pPr>
        <w:pStyle w:val="NECBullet-01"/>
      </w:pPr>
      <w:proofErr w:type="spellStart"/>
      <w:r>
        <w:t>UserID</w:t>
      </w:r>
      <w:proofErr w:type="spellEnd"/>
      <w:r>
        <w:t xml:space="preserve">, date, time, </w:t>
      </w:r>
      <w:r w:rsidRPr="003364CF">
        <w:rPr>
          <w:i/>
          <w:iCs/>
        </w:rPr>
        <w:t>action</w:t>
      </w:r>
      <w:r>
        <w:rPr>
          <w:i/>
          <w:iCs/>
        </w:rPr>
        <w:t>, payload</w:t>
      </w:r>
    </w:p>
    <w:p w14:paraId="1C32A7C3" w14:textId="0E3379E2" w:rsidR="002424A8" w:rsidRDefault="002424A8" w:rsidP="002424A8">
      <w:pPr>
        <w:pStyle w:val="NECBullet-02"/>
      </w:pPr>
      <w:r>
        <w:t>Action – ‘Create Demand’</w:t>
      </w:r>
    </w:p>
    <w:p w14:paraId="5E5A9631" w14:textId="4DBB6A58" w:rsidR="002424A8" w:rsidRPr="004D6CD5" w:rsidRDefault="002424A8" w:rsidP="002424A8">
      <w:pPr>
        <w:pStyle w:val="NECBullet-02"/>
      </w:pPr>
      <w:r>
        <w:t xml:space="preserve">Payload – </w:t>
      </w:r>
      <w:proofErr w:type="spellStart"/>
      <w:r>
        <w:t>DemandID</w:t>
      </w:r>
      <w:proofErr w:type="spellEnd"/>
      <w:r>
        <w:t xml:space="preserve">* - </w:t>
      </w:r>
      <w:r w:rsidRPr="000E3ADB">
        <w:rPr>
          <w:i/>
          <w:iCs/>
          <w:sz w:val="16"/>
          <w:szCs w:val="20"/>
        </w:rPr>
        <w:t xml:space="preserve">as above review </w:t>
      </w:r>
      <w:r>
        <w:rPr>
          <w:i/>
          <w:iCs/>
          <w:sz w:val="16"/>
          <w:szCs w:val="20"/>
        </w:rPr>
        <w:t xml:space="preserve">audit </w:t>
      </w:r>
      <w:r w:rsidRPr="000E3ADB">
        <w:rPr>
          <w:i/>
          <w:iCs/>
          <w:sz w:val="16"/>
          <w:szCs w:val="20"/>
        </w:rPr>
        <w:t>data modelling</w:t>
      </w:r>
    </w:p>
    <w:p w14:paraId="1DFCB13C" w14:textId="77777777" w:rsidR="00851E00" w:rsidRDefault="00851E00" w:rsidP="00374226">
      <w:pPr>
        <w:rPr>
          <w:bCs/>
        </w:rPr>
      </w:pPr>
    </w:p>
    <w:p w14:paraId="31101D2C" w14:textId="77777777" w:rsidR="00563B7A" w:rsidRDefault="00563B7A" w:rsidP="00374226">
      <w:pPr>
        <w:rPr>
          <w:bCs/>
        </w:rPr>
      </w:pPr>
    </w:p>
    <w:p w14:paraId="27788652" w14:textId="77777777" w:rsidR="00784F53" w:rsidRDefault="00784F53" w:rsidP="00784F53">
      <w:pPr>
        <w:pStyle w:val="Heading3"/>
      </w:pPr>
      <w:bookmarkStart w:id="29" w:name="_Toc153446331"/>
      <w:r>
        <w:lastRenderedPageBreak/>
        <w:t xml:space="preserve">Community </w:t>
      </w:r>
      <w:r w:rsidR="00563B7A">
        <w:t>Insights</w:t>
      </w:r>
      <w:bookmarkEnd w:id="29"/>
      <w:r w:rsidR="00563B7A">
        <w:t xml:space="preserve"> </w:t>
      </w:r>
    </w:p>
    <w:p w14:paraId="54B99ED1" w14:textId="51F447A7" w:rsidR="00BE62AD" w:rsidRPr="00040B20" w:rsidRDefault="00BE62AD" w:rsidP="00BE62AD">
      <w:r>
        <w:t xml:space="preserve">This is envisaged as a </w:t>
      </w:r>
      <w:proofErr w:type="spellStart"/>
      <w:r>
        <w:t>PowerApp</w:t>
      </w:r>
      <w:proofErr w:type="spellEnd"/>
      <w:r>
        <w:t xml:space="preserve"> primarily for a Mobile device in Portrait </w:t>
      </w:r>
      <w:r w:rsidR="00156316">
        <w:t>format</w:t>
      </w:r>
      <w:r>
        <w:t xml:space="preserve"> – but could be used on a Tablet.</w:t>
      </w:r>
    </w:p>
    <w:p w14:paraId="7D417F32" w14:textId="77777777" w:rsidR="00BE62AD" w:rsidRPr="00BE62AD" w:rsidRDefault="00BE62AD" w:rsidP="00BE62AD"/>
    <w:p w14:paraId="62EDD9EA" w14:textId="423DBAEB" w:rsidR="00784F53" w:rsidRDefault="000B1455" w:rsidP="000B1455">
      <w:pPr>
        <w:pStyle w:val="Heading4"/>
      </w:pPr>
      <w:bookmarkStart w:id="30" w:name="_Toc153446332"/>
      <w:r>
        <w:t>Config Details</w:t>
      </w:r>
      <w:bookmarkEnd w:id="30"/>
    </w:p>
    <w:p w14:paraId="3AE65BF9" w14:textId="77777777" w:rsidR="00E46B54" w:rsidRDefault="00E46B54" w:rsidP="00E46B54">
      <w:r>
        <w:t>AAD Groups</w:t>
      </w:r>
    </w:p>
    <w:p w14:paraId="326335A0" w14:textId="77777777" w:rsidR="00E46B54" w:rsidRDefault="00E46B54" w:rsidP="00E46B54">
      <w:r>
        <w:t>Mapping is needed of the AAD Group Names to the App ‘Roles’</w:t>
      </w:r>
      <w:r>
        <w:br/>
      </w:r>
      <w:proofErr w:type="spellStart"/>
      <w:r>
        <w:t>UserRole</w:t>
      </w:r>
      <w:proofErr w:type="spellEnd"/>
      <w:r>
        <w:t xml:space="preserve">: </w:t>
      </w:r>
      <w:r>
        <w:tab/>
      </w:r>
      <w:r>
        <w:tab/>
      </w:r>
      <w:r>
        <w:tab/>
      </w:r>
      <w:proofErr w:type="spellStart"/>
      <w:r>
        <w:t>Insights_Situ_User</w:t>
      </w:r>
      <w:proofErr w:type="spellEnd"/>
    </w:p>
    <w:p w14:paraId="230D109F" w14:textId="77777777" w:rsidR="00E46B54" w:rsidRDefault="00E46B54" w:rsidP="00E46B54">
      <w:proofErr w:type="spellStart"/>
      <w:r>
        <w:t>SuperUserRole</w:t>
      </w:r>
      <w:proofErr w:type="spellEnd"/>
      <w:r>
        <w:t>:</w:t>
      </w:r>
      <w:r>
        <w:tab/>
      </w:r>
      <w:r>
        <w:tab/>
      </w:r>
      <w:proofErr w:type="spellStart"/>
      <w:r>
        <w:t>Insights_Situ_SuperUser</w:t>
      </w:r>
      <w:proofErr w:type="spellEnd"/>
    </w:p>
    <w:p w14:paraId="38EB6DF7" w14:textId="474360E7" w:rsidR="00E46B54" w:rsidRDefault="00E46B54" w:rsidP="00E46B54">
      <w:proofErr w:type="spellStart"/>
      <w:r>
        <w:t>AdminUserRole</w:t>
      </w:r>
      <w:proofErr w:type="spellEnd"/>
      <w:r>
        <w:t>:</w:t>
      </w:r>
      <w:r>
        <w:tab/>
      </w:r>
      <w:r>
        <w:tab/>
      </w:r>
      <w:proofErr w:type="spellStart"/>
      <w:r>
        <w:t>Insights_Situ_Admin</w:t>
      </w:r>
      <w:proofErr w:type="spellEnd"/>
    </w:p>
    <w:p w14:paraId="6B4F0F30" w14:textId="77777777" w:rsidR="00E46B54" w:rsidRDefault="00E46B54" w:rsidP="00E46B54"/>
    <w:p w14:paraId="47EBF694" w14:textId="16802445" w:rsidR="00BB3ED0" w:rsidRDefault="00BB3ED0" w:rsidP="00BB3ED0">
      <w:r>
        <w:t xml:space="preserve">It is envisaged that this App will only be accessible to users having the </w:t>
      </w:r>
      <w:proofErr w:type="spellStart"/>
      <w:r>
        <w:t>UserRole</w:t>
      </w:r>
      <w:proofErr w:type="spellEnd"/>
      <w:r>
        <w:t xml:space="preserve"> permission.</w:t>
      </w:r>
    </w:p>
    <w:p w14:paraId="71904D22" w14:textId="77777777" w:rsidR="00BB3ED0" w:rsidRDefault="00BB3ED0" w:rsidP="00E46B54"/>
    <w:p w14:paraId="3E0CDA2D" w14:textId="120F94C9" w:rsidR="00E46B54" w:rsidRDefault="00DC1AC3" w:rsidP="00E46B54">
      <w:r>
        <w:t xml:space="preserve">Default Zoom Level of Map – pulled from </w:t>
      </w:r>
      <w:r w:rsidR="00D72488">
        <w:t>config.</w:t>
      </w:r>
    </w:p>
    <w:p w14:paraId="37371473" w14:textId="51D3F2E5" w:rsidR="00ED108F" w:rsidRPr="00E46B54" w:rsidRDefault="00494970" w:rsidP="00E46B54">
      <w:r>
        <w:t xml:space="preserve">Max </w:t>
      </w:r>
      <w:r w:rsidR="00ED108F">
        <w:t xml:space="preserve">Number of </w:t>
      </w:r>
      <w:r>
        <w:t xml:space="preserve">Demands/Tasks/Events to show - pulled from </w:t>
      </w:r>
      <w:proofErr w:type="gramStart"/>
      <w:r>
        <w:t>config</w:t>
      </w:r>
      <w:proofErr w:type="gramEnd"/>
    </w:p>
    <w:p w14:paraId="3AF2A828" w14:textId="77777777" w:rsidR="000B1455" w:rsidRPr="000B1455" w:rsidRDefault="000B1455" w:rsidP="000B1455">
      <w:pPr>
        <w:pStyle w:val="Heading4"/>
      </w:pPr>
      <w:bookmarkStart w:id="31" w:name="_Toc153446333"/>
      <w:r>
        <w:t>App Details</w:t>
      </w:r>
      <w:bookmarkEnd w:id="31"/>
    </w:p>
    <w:p w14:paraId="21938EF2" w14:textId="77EDE59D" w:rsidR="000B1455" w:rsidRDefault="000B1455" w:rsidP="000B1455">
      <w:r>
        <w:t xml:space="preserve">The App will contain at least </w:t>
      </w:r>
      <w:r w:rsidR="00B34E5D">
        <w:t>5</w:t>
      </w:r>
      <w:r>
        <w:t>x screens:</w:t>
      </w:r>
    </w:p>
    <w:p w14:paraId="34DFA7D7" w14:textId="77777777" w:rsidR="000B1455" w:rsidRDefault="000B1455" w:rsidP="000B1455">
      <w:pPr>
        <w:pStyle w:val="NECBullet-01"/>
      </w:pPr>
      <w:r>
        <w:t>Splash Screen / Landing Page</w:t>
      </w:r>
    </w:p>
    <w:p w14:paraId="6B998BFF" w14:textId="77777777" w:rsidR="001616D4" w:rsidRDefault="00B34E5D" w:rsidP="000B1455">
      <w:pPr>
        <w:pStyle w:val="NECBullet-01"/>
      </w:pPr>
      <w:r>
        <w:t>Demand Map</w:t>
      </w:r>
    </w:p>
    <w:p w14:paraId="0336B95A" w14:textId="37783FAB" w:rsidR="000B1455" w:rsidRDefault="00B34E5D" w:rsidP="001616D4">
      <w:pPr>
        <w:pStyle w:val="NECBullet-01"/>
        <w:numPr>
          <w:ilvl w:val="1"/>
          <w:numId w:val="17"/>
        </w:numPr>
      </w:pPr>
      <w:r>
        <w:t xml:space="preserve"> </w:t>
      </w:r>
      <w:r w:rsidR="00146B1B">
        <w:t xml:space="preserve">– Map/List may be same screen with 2x overlays, or separate – no requirement </w:t>
      </w:r>
      <w:r w:rsidR="001616D4">
        <w:t>either way – but performant solution required.</w:t>
      </w:r>
    </w:p>
    <w:p w14:paraId="5BA166AA" w14:textId="72D3412C" w:rsidR="00B34E5D" w:rsidRPr="00B34E5D" w:rsidRDefault="00B34E5D" w:rsidP="00581F15">
      <w:pPr>
        <w:pStyle w:val="NECBullet-01"/>
      </w:pPr>
      <w:r>
        <w:t>Demand List</w:t>
      </w:r>
    </w:p>
    <w:p w14:paraId="657167CB" w14:textId="77777777" w:rsidR="000B1455" w:rsidRDefault="000B1455" w:rsidP="000B1455">
      <w:pPr>
        <w:pStyle w:val="NECBullet-01"/>
      </w:pPr>
      <w:r>
        <w:t>Demand Detail</w:t>
      </w:r>
    </w:p>
    <w:p w14:paraId="4849313C" w14:textId="22F65900" w:rsidR="000B1455" w:rsidRDefault="000B1455" w:rsidP="000B1455">
      <w:pPr>
        <w:pStyle w:val="NECBullet-01"/>
      </w:pPr>
      <w:r>
        <w:t>Demand Edit</w:t>
      </w:r>
      <w:r w:rsidR="00581F15">
        <w:t xml:space="preserve"> (To add Response Activity) [Update]</w:t>
      </w:r>
    </w:p>
    <w:p w14:paraId="10792199" w14:textId="77777777" w:rsidR="00AC7D78" w:rsidRPr="00AC7D78" w:rsidRDefault="00AC7D78" w:rsidP="00AC7D78">
      <w:pPr>
        <w:rPr>
          <w:lang w:eastAsia="en-US"/>
        </w:rPr>
      </w:pPr>
    </w:p>
    <w:p w14:paraId="67B53438" w14:textId="3398A13F" w:rsidR="00A335E5" w:rsidRDefault="00A335E5" w:rsidP="00A335E5">
      <w:pPr>
        <w:pStyle w:val="Heading5"/>
      </w:pPr>
      <w:bookmarkStart w:id="32" w:name="_Toc153446334"/>
      <w:r>
        <w:t>Splash Screen</w:t>
      </w:r>
      <w:bookmarkEnd w:id="32"/>
    </w:p>
    <w:p w14:paraId="2DA140E8" w14:textId="77777777" w:rsidR="00A335E5" w:rsidRDefault="00A335E5" w:rsidP="00A335E5">
      <w:r>
        <w:t>This is to be common/shared across all usage requirements in Insights Apps</w:t>
      </w:r>
    </w:p>
    <w:p w14:paraId="1E43C1BA" w14:textId="26DF5BDB" w:rsidR="00A335E5" w:rsidRDefault="00A335E5" w:rsidP="00A335E5">
      <w:r>
        <w:t>Behaviour exactly as defined previously.</w:t>
      </w:r>
    </w:p>
    <w:p w14:paraId="0F86708E" w14:textId="77777777" w:rsidR="00A335E5" w:rsidRDefault="00A335E5" w:rsidP="00A335E5"/>
    <w:p w14:paraId="05A04364" w14:textId="077AAAE4" w:rsidR="00A335E5" w:rsidRDefault="00B52F19" w:rsidP="00552122">
      <w:pPr>
        <w:pStyle w:val="Heading5"/>
        <w:rPr>
          <w:lang w:eastAsia="en-US"/>
        </w:rPr>
      </w:pPr>
      <w:bookmarkStart w:id="33" w:name="_Toc153446335"/>
      <w:r>
        <w:t xml:space="preserve">Record </w:t>
      </w:r>
      <w:r w:rsidR="00552122">
        <w:rPr>
          <w:lang w:eastAsia="en-US"/>
        </w:rPr>
        <w:t>Map/List</w:t>
      </w:r>
      <w:bookmarkEnd w:id="33"/>
    </w:p>
    <w:p w14:paraId="6D295CA3" w14:textId="519C356D" w:rsidR="00552122" w:rsidRDefault="00552122" w:rsidP="00552122">
      <w:pPr>
        <w:rPr>
          <w:lang w:eastAsia="en-US"/>
        </w:rPr>
      </w:pPr>
      <w:r>
        <w:rPr>
          <w:lang w:eastAsia="en-US"/>
        </w:rPr>
        <w:t>This is the main landing page (post Splash Screen)</w:t>
      </w:r>
      <w:r w:rsidR="00DC1AC3">
        <w:rPr>
          <w:lang w:eastAsia="en-US"/>
        </w:rPr>
        <w:br/>
      </w:r>
      <w:r w:rsidR="00DC1AC3">
        <w:rPr>
          <w:lang w:eastAsia="en-US"/>
        </w:rPr>
        <w:br/>
        <w:t>it will show a map of the current location centred around the GPS of the device, showing a Pin of said device in the middle.</w:t>
      </w:r>
    </w:p>
    <w:p w14:paraId="3E440A28" w14:textId="58AD2CCD" w:rsidR="00DC1AC3" w:rsidRDefault="00DC1AC3" w:rsidP="00552122">
      <w:pPr>
        <w:rPr>
          <w:lang w:eastAsia="en-US"/>
        </w:rPr>
      </w:pPr>
      <w:r>
        <w:rPr>
          <w:lang w:eastAsia="en-US"/>
        </w:rPr>
        <w:t xml:space="preserve">The nearest </w:t>
      </w:r>
      <w:r>
        <w:rPr>
          <w:i/>
          <w:iCs/>
          <w:lang w:eastAsia="en-US"/>
        </w:rPr>
        <w:t>x</w:t>
      </w:r>
      <w:r>
        <w:rPr>
          <w:lang w:eastAsia="en-US"/>
        </w:rPr>
        <w:t xml:space="preserve"> demands/tasks/recent events will be indicated via </w:t>
      </w:r>
      <w:r w:rsidR="00ED108F">
        <w:rPr>
          <w:lang w:eastAsia="en-US"/>
        </w:rPr>
        <w:t>specific pins/</w:t>
      </w:r>
      <w:proofErr w:type="gramStart"/>
      <w:r w:rsidR="00ED108F">
        <w:rPr>
          <w:lang w:eastAsia="en-US"/>
        </w:rPr>
        <w:t>icons</w:t>
      </w:r>
      <w:proofErr w:type="gramEnd"/>
    </w:p>
    <w:p w14:paraId="3EC767D7" w14:textId="6EDF8B46" w:rsidR="00ED108F" w:rsidRDefault="00ED108F" w:rsidP="00552122">
      <w:pPr>
        <w:rPr>
          <w:lang w:eastAsia="en-US"/>
        </w:rPr>
      </w:pPr>
      <w:r>
        <w:rPr>
          <w:lang w:eastAsia="en-US"/>
        </w:rPr>
        <w:t>(</w:t>
      </w:r>
      <w:r>
        <w:rPr>
          <w:i/>
          <w:iCs/>
          <w:lang w:eastAsia="en-US"/>
        </w:rPr>
        <w:t>x</w:t>
      </w:r>
      <w:r>
        <w:rPr>
          <w:lang w:eastAsia="en-US"/>
        </w:rPr>
        <w:t xml:space="preserve"> is defined from the config)</w:t>
      </w:r>
    </w:p>
    <w:p w14:paraId="461DF552" w14:textId="77777777" w:rsidR="00184164" w:rsidRDefault="00184164" w:rsidP="00552122">
      <w:pPr>
        <w:rPr>
          <w:lang w:eastAsia="en-US"/>
        </w:rPr>
      </w:pPr>
    </w:p>
    <w:p w14:paraId="22B15F40" w14:textId="33D57F15" w:rsidR="00184164" w:rsidRDefault="00184164" w:rsidP="00552122">
      <w:pPr>
        <w:rPr>
          <w:lang w:eastAsia="en-US"/>
        </w:rPr>
      </w:pPr>
      <w:r>
        <w:rPr>
          <w:lang w:eastAsia="en-US"/>
        </w:rPr>
        <w:lastRenderedPageBreak/>
        <w:t>User can zoom in/out</w:t>
      </w:r>
      <w:r w:rsidR="00670E58">
        <w:rPr>
          <w:lang w:eastAsia="en-US"/>
        </w:rPr>
        <w:t>.</w:t>
      </w:r>
    </w:p>
    <w:p w14:paraId="5F0A2B59" w14:textId="64084F2B" w:rsidR="00670E58" w:rsidRDefault="00670E58" w:rsidP="00552122">
      <w:pPr>
        <w:rPr>
          <w:lang w:eastAsia="en-US"/>
        </w:rPr>
      </w:pPr>
      <w:r>
        <w:rPr>
          <w:i/>
          <w:iCs/>
          <w:lang w:eastAsia="en-US"/>
        </w:rPr>
        <w:t xml:space="preserve">This can be done on Azure Maps (native in </w:t>
      </w:r>
      <w:proofErr w:type="spellStart"/>
      <w:r>
        <w:rPr>
          <w:i/>
          <w:iCs/>
          <w:lang w:eastAsia="en-US"/>
        </w:rPr>
        <w:t>PowerApp</w:t>
      </w:r>
      <w:proofErr w:type="spellEnd"/>
      <w:r>
        <w:rPr>
          <w:i/>
          <w:iCs/>
          <w:lang w:eastAsia="en-US"/>
        </w:rPr>
        <w:t xml:space="preserve">), but the Zoom Levels cannot be restricted. </w:t>
      </w:r>
    </w:p>
    <w:p w14:paraId="7243B4C7" w14:textId="77777777" w:rsidR="004A0563" w:rsidRDefault="004A0563" w:rsidP="00552122">
      <w:pPr>
        <w:rPr>
          <w:lang w:eastAsia="en-US"/>
        </w:rPr>
      </w:pPr>
    </w:p>
    <w:p w14:paraId="51A791BF" w14:textId="7EF5629E" w:rsidR="004A0563" w:rsidRDefault="004A0563" w:rsidP="00552122">
      <w:pPr>
        <w:rPr>
          <w:lang w:eastAsia="en-US"/>
        </w:rPr>
      </w:pPr>
      <w:r>
        <w:rPr>
          <w:lang w:eastAsia="en-US"/>
        </w:rPr>
        <w:t>Selecting a pin will offer a summary of the Demand/Task/Event</w:t>
      </w:r>
    </w:p>
    <w:p w14:paraId="3B13D1BB" w14:textId="7C5AFBFF" w:rsidR="004A0563" w:rsidRDefault="004A0563" w:rsidP="00552122">
      <w:pPr>
        <w:rPr>
          <w:lang w:eastAsia="en-US"/>
        </w:rPr>
      </w:pPr>
      <w:r>
        <w:rPr>
          <w:lang w:eastAsia="en-US"/>
        </w:rPr>
        <w:t xml:space="preserve">Selecting within the Summary will take the user to the ‘Demand Detail’ </w:t>
      </w:r>
      <w:r w:rsidR="00D72488">
        <w:rPr>
          <w:lang w:eastAsia="en-US"/>
        </w:rPr>
        <w:t>screen.</w:t>
      </w:r>
    </w:p>
    <w:p w14:paraId="67847F66" w14:textId="77777777" w:rsidR="0014237B" w:rsidRDefault="0014237B" w:rsidP="00552122">
      <w:pPr>
        <w:rPr>
          <w:lang w:eastAsia="en-US"/>
        </w:rPr>
      </w:pPr>
    </w:p>
    <w:p w14:paraId="51A15248" w14:textId="2B05AE1E" w:rsidR="005471F0" w:rsidRDefault="0014237B" w:rsidP="005471F0">
      <w:pPr>
        <w:rPr>
          <w:lang w:eastAsia="en-US"/>
        </w:rPr>
      </w:pPr>
      <w:r>
        <w:rPr>
          <w:lang w:eastAsia="en-US"/>
        </w:rPr>
        <w:t xml:space="preserve">There </w:t>
      </w:r>
      <w:r w:rsidR="006B2C29">
        <w:rPr>
          <w:lang w:eastAsia="en-US"/>
        </w:rPr>
        <w:t>should be a button for the user to force a data refresh.</w:t>
      </w:r>
    </w:p>
    <w:p w14:paraId="4DE7C08A" w14:textId="77777777" w:rsidR="006B2C29" w:rsidRDefault="006B2C29" w:rsidP="005471F0">
      <w:pPr>
        <w:rPr>
          <w:b/>
          <w:bCs/>
          <w:i/>
          <w:iCs/>
          <w:u w:val="single"/>
        </w:rPr>
      </w:pPr>
    </w:p>
    <w:p w14:paraId="2F42A1CE" w14:textId="61F3661D" w:rsidR="005471F0" w:rsidRDefault="005471F0" w:rsidP="005471F0">
      <w:pPr>
        <w:rPr>
          <w:b/>
          <w:bCs/>
          <w:i/>
          <w:iCs/>
          <w:u w:val="single"/>
        </w:rPr>
      </w:pPr>
      <w:r>
        <w:rPr>
          <w:b/>
          <w:bCs/>
          <w:i/>
          <w:iCs/>
          <w:u w:val="single"/>
        </w:rPr>
        <w:t>Layout TBC</w:t>
      </w:r>
    </w:p>
    <w:p w14:paraId="2A4631DB" w14:textId="3ED6FE16" w:rsidR="005471F0" w:rsidRDefault="005471F0" w:rsidP="005471F0">
      <w:r w:rsidRPr="003364CF">
        <w:t>It</w:t>
      </w:r>
      <w:r>
        <w:t xml:space="preserve"> will include buttons to ‘switch view’ – this will allow the user to change between map and list view (may or may not be different screens</w:t>
      </w:r>
      <w:r w:rsidR="00A21294">
        <w:t>)</w:t>
      </w:r>
      <w:r w:rsidR="007458F0">
        <w:t>, and an ‘exit’ button.</w:t>
      </w:r>
    </w:p>
    <w:p w14:paraId="69AD4719" w14:textId="77777777" w:rsidR="007458F0" w:rsidRDefault="007458F0" w:rsidP="005471F0"/>
    <w:p w14:paraId="5885869F" w14:textId="39FED518" w:rsidR="007458F0" w:rsidRDefault="00A36530" w:rsidP="007458F0">
      <w:pPr>
        <w:pStyle w:val="Heading5"/>
      </w:pPr>
      <w:r>
        <w:t xml:space="preserve"> </w:t>
      </w:r>
      <w:bookmarkStart w:id="34" w:name="_Toc153446336"/>
      <w:r w:rsidR="00B52F19">
        <w:t xml:space="preserve">Record </w:t>
      </w:r>
      <w:r w:rsidR="007458F0">
        <w:t>Detail</w:t>
      </w:r>
      <w:bookmarkEnd w:id="34"/>
    </w:p>
    <w:p w14:paraId="158A6904" w14:textId="0A8C114F" w:rsidR="007458F0" w:rsidRDefault="007458F0" w:rsidP="007458F0">
      <w:r>
        <w:t>This screen will be a view form of the agreed details contained in the Demand</w:t>
      </w:r>
      <w:r w:rsidR="00112E0B">
        <w:t>/Task/Event</w:t>
      </w:r>
      <w:r>
        <w:t>.</w:t>
      </w:r>
    </w:p>
    <w:p w14:paraId="79EB7D77" w14:textId="77777777" w:rsidR="007458F0" w:rsidRDefault="007458F0" w:rsidP="007458F0">
      <w:pPr>
        <w:rPr>
          <w:b/>
          <w:bCs/>
          <w:i/>
          <w:iCs/>
          <w:u w:val="single"/>
        </w:rPr>
      </w:pPr>
      <w:r>
        <w:rPr>
          <w:b/>
          <w:bCs/>
          <w:i/>
          <w:iCs/>
          <w:u w:val="single"/>
        </w:rPr>
        <w:t>Layout TBC</w:t>
      </w:r>
    </w:p>
    <w:p w14:paraId="5A393537" w14:textId="38450599" w:rsidR="007458F0" w:rsidRDefault="007458F0" w:rsidP="007458F0">
      <w:r w:rsidRPr="003364CF">
        <w:t>It</w:t>
      </w:r>
      <w:r>
        <w:t xml:space="preserve"> will include buttons to ‘edit’ (which will move to the ‘</w:t>
      </w:r>
      <w:r w:rsidR="00F41A15">
        <w:t>Demand Update’</w:t>
      </w:r>
      <w:r>
        <w:t xml:space="preserve"> screen), ‘return’ to the </w:t>
      </w:r>
      <w:r w:rsidR="00F372F1">
        <w:t>previous</w:t>
      </w:r>
      <w:r>
        <w:t xml:space="preserve"> view</w:t>
      </w:r>
      <w:r w:rsidR="00F372F1">
        <w:t xml:space="preserve"> (Map or List)</w:t>
      </w:r>
    </w:p>
    <w:p w14:paraId="6100BD05" w14:textId="79368D4B" w:rsidR="006A1C05" w:rsidRDefault="006A1C05" w:rsidP="007458F0">
      <w:r>
        <w:t>Edit not available unless Demand (</w:t>
      </w:r>
      <w:r w:rsidR="00D72488">
        <w:t>i.e.,</w:t>
      </w:r>
      <w:r>
        <w:t xml:space="preserve"> Not Task/Event)</w:t>
      </w:r>
    </w:p>
    <w:p w14:paraId="5FBB69E7" w14:textId="77777777" w:rsidR="007458F0" w:rsidRDefault="007458F0" w:rsidP="007458F0"/>
    <w:p w14:paraId="33DAA47A" w14:textId="06C85C95" w:rsidR="007458F0" w:rsidRDefault="007458F0" w:rsidP="007458F0">
      <w:r>
        <w:t xml:space="preserve">Selecting </w:t>
      </w:r>
      <w:r w:rsidR="00F372F1">
        <w:t>this</w:t>
      </w:r>
      <w:r>
        <w:t xml:space="preserve"> </w:t>
      </w:r>
      <w:r w:rsidR="00F372F1">
        <w:t>Demand</w:t>
      </w:r>
      <w:r>
        <w:t xml:space="preserve"> will require an Audit Action</w:t>
      </w:r>
    </w:p>
    <w:p w14:paraId="65E4A2D3" w14:textId="77777777" w:rsidR="007458F0" w:rsidRDefault="007458F0" w:rsidP="007458F0">
      <w:pPr>
        <w:pStyle w:val="NECBullet-01"/>
      </w:pPr>
      <w:proofErr w:type="spellStart"/>
      <w:r>
        <w:t>UserID</w:t>
      </w:r>
      <w:proofErr w:type="spellEnd"/>
      <w:r>
        <w:t xml:space="preserve">, date, time, </w:t>
      </w:r>
      <w:r w:rsidRPr="003364CF">
        <w:rPr>
          <w:i/>
          <w:iCs/>
        </w:rPr>
        <w:t>action</w:t>
      </w:r>
      <w:r>
        <w:rPr>
          <w:i/>
          <w:iCs/>
        </w:rPr>
        <w:t>, payload</w:t>
      </w:r>
    </w:p>
    <w:p w14:paraId="0F4775F0" w14:textId="23A74E0A" w:rsidR="007458F0" w:rsidRDefault="007458F0" w:rsidP="007458F0">
      <w:pPr>
        <w:pStyle w:val="NECBullet-02"/>
      </w:pPr>
      <w:r>
        <w:t xml:space="preserve">Action – ‘View </w:t>
      </w:r>
      <w:r w:rsidR="00F41A15">
        <w:t>Record’</w:t>
      </w:r>
    </w:p>
    <w:p w14:paraId="43842046" w14:textId="4776E46C" w:rsidR="007458F0" w:rsidRPr="004D6CD5" w:rsidRDefault="007458F0" w:rsidP="007458F0">
      <w:pPr>
        <w:pStyle w:val="NECBullet-02"/>
      </w:pPr>
      <w:r>
        <w:t xml:space="preserve">Payload – </w:t>
      </w:r>
      <w:proofErr w:type="spellStart"/>
      <w:r>
        <w:t>DemandID</w:t>
      </w:r>
      <w:proofErr w:type="spellEnd"/>
      <w:r w:rsidR="00F41A15">
        <w:t>/</w:t>
      </w:r>
      <w:proofErr w:type="spellStart"/>
      <w:r w:rsidR="00F41A15">
        <w:t>TaskID</w:t>
      </w:r>
      <w:proofErr w:type="spellEnd"/>
      <w:r w:rsidR="00F41A15">
        <w:t>/</w:t>
      </w:r>
      <w:proofErr w:type="spellStart"/>
      <w:r w:rsidR="00F41A15">
        <w:t>EventID</w:t>
      </w:r>
      <w:proofErr w:type="spellEnd"/>
      <w:r>
        <w:t xml:space="preserve">* - </w:t>
      </w:r>
      <w:r w:rsidRPr="000E3ADB">
        <w:rPr>
          <w:i/>
          <w:iCs/>
          <w:sz w:val="16"/>
          <w:szCs w:val="20"/>
        </w:rPr>
        <w:t xml:space="preserve">as </w:t>
      </w:r>
      <w:r w:rsidR="002424A8">
        <w:rPr>
          <w:i/>
          <w:iCs/>
          <w:sz w:val="16"/>
          <w:szCs w:val="20"/>
        </w:rPr>
        <w:t xml:space="preserve">audit </w:t>
      </w:r>
      <w:r w:rsidRPr="000E3ADB">
        <w:rPr>
          <w:i/>
          <w:iCs/>
          <w:sz w:val="16"/>
          <w:szCs w:val="20"/>
        </w:rPr>
        <w:t>above review data modelling</w:t>
      </w:r>
    </w:p>
    <w:p w14:paraId="0A9D0A48" w14:textId="3B42FD04" w:rsidR="00F372F1" w:rsidRDefault="00F372F1" w:rsidP="00F372F1">
      <w:pPr>
        <w:pStyle w:val="Heading5"/>
      </w:pPr>
      <w:bookmarkStart w:id="35" w:name="_Toc153446337"/>
      <w:r>
        <w:t xml:space="preserve">Demand </w:t>
      </w:r>
      <w:r w:rsidR="006A3095">
        <w:t>Update</w:t>
      </w:r>
      <w:bookmarkEnd w:id="35"/>
    </w:p>
    <w:p w14:paraId="45A01EA8" w14:textId="663180E6" w:rsidR="00F372F1" w:rsidRDefault="00F372F1" w:rsidP="00F372F1">
      <w:r>
        <w:t xml:space="preserve">This screen will be an edit view/form of the currently selected </w:t>
      </w:r>
      <w:r w:rsidR="00240D72">
        <w:t xml:space="preserve">Record (a </w:t>
      </w:r>
      <w:r>
        <w:t>Demand</w:t>
      </w:r>
      <w:r w:rsidR="00240D72">
        <w:t>).</w:t>
      </w:r>
    </w:p>
    <w:p w14:paraId="449D1042" w14:textId="77777777" w:rsidR="007458F0" w:rsidRDefault="007458F0" w:rsidP="005471F0"/>
    <w:p w14:paraId="311F4520" w14:textId="0492CA94" w:rsidR="00AF22C8" w:rsidRDefault="00AF22C8" w:rsidP="005471F0">
      <w:r>
        <w:t xml:space="preserve">The user should be able to add </w:t>
      </w:r>
      <w:r w:rsidR="00240D72">
        <w:t>a response</w:t>
      </w:r>
      <w:r>
        <w:t xml:space="preserve"> to </w:t>
      </w:r>
      <w:r w:rsidR="009823CE">
        <w:t>activities</w:t>
      </w:r>
      <w:r>
        <w:t xml:space="preserve">, but not change </w:t>
      </w:r>
      <w:r w:rsidR="00240D72">
        <w:t>a previous response</w:t>
      </w:r>
      <w:r>
        <w:t>.</w:t>
      </w:r>
    </w:p>
    <w:p w14:paraId="486E26A3" w14:textId="7697FC53" w:rsidR="00AF22C8" w:rsidRDefault="00AF22C8" w:rsidP="005471F0">
      <w:r>
        <w:tab/>
      </w:r>
      <w:proofErr w:type="gramStart"/>
      <w:r>
        <w:t>i.e.</w:t>
      </w:r>
      <w:proofErr w:type="gramEnd"/>
      <w:r>
        <w:t xml:space="preserve"> add a start/end date or response.</w:t>
      </w:r>
      <w:r>
        <w:br/>
      </w:r>
      <w:r>
        <w:tab/>
      </w:r>
      <w:r>
        <w:tab/>
        <w:t>But, if start date already present – NOT change it.</w:t>
      </w:r>
    </w:p>
    <w:p w14:paraId="37884AAA" w14:textId="77777777" w:rsidR="00AF22C8" w:rsidRDefault="00AF22C8" w:rsidP="00AF22C8">
      <w:pPr>
        <w:rPr>
          <w:b/>
          <w:bCs/>
          <w:i/>
          <w:iCs/>
          <w:u w:val="single"/>
        </w:rPr>
      </w:pPr>
      <w:r>
        <w:rPr>
          <w:b/>
          <w:bCs/>
          <w:i/>
          <w:iCs/>
          <w:u w:val="single"/>
        </w:rPr>
        <w:t>Layout TBC</w:t>
      </w:r>
    </w:p>
    <w:p w14:paraId="02A54064" w14:textId="2631AF05" w:rsidR="00AF22C8" w:rsidRDefault="00AF22C8" w:rsidP="00AF22C8">
      <w:r w:rsidRPr="003364CF">
        <w:t>It</w:t>
      </w:r>
      <w:r>
        <w:t xml:space="preserve"> will include buttons to</w:t>
      </w:r>
      <w:r w:rsidR="00243BCA">
        <w:t xml:space="preserve"> ‘save’, and </w:t>
      </w:r>
      <w:r>
        <w:t>‘cancel’ (which will return to the ‘</w:t>
      </w:r>
      <w:r w:rsidR="00240D72">
        <w:t>Record</w:t>
      </w:r>
      <w:r>
        <w:t xml:space="preserve"> Detail’ screen) </w:t>
      </w:r>
    </w:p>
    <w:p w14:paraId="5C38493F" w14:textId="77777777" w:rsidR="00B25AC2" w:rsidRDefault="00B25AC2" w:rsidP="00B25AC2">
      <w:r>
        <w:t>Saving this Demand will require an Audit Action</w:t>
      </w:r>
    </w:p>
    <w:p w14:paraId="765EE4A1" w14:textId="77777777" w:rsidR="00B25AC2" w:rsidRDefault="00B25AC2" w:rsidP="00B25AC2">
      <w:pPr>
        <w:pStyle w:val="NECBullet-01"/>
      </w:pPr>
      <w:proofErr w:type="spellStart"/>
      <w:r>
        <w:t>UserID</w:t>
      </w:r>
      <w:proofErr w:type="spellEnd"/>
      <w:r>
        <w:t xml:space="preserve">, date, time, </w:t>
      </w:r>
      <w:r w:rsidRPr="003364CF">
        <w:rPr>
          <w:i/>
          <w:iCs/>
        </w:rPr>
        <w:t>action</w:t>
      </w:r>
      <w:r>
        <w:rPr>
          <w:i/>
          <w:iCs/>
        </w:rPr>
        <w:t>, payload</w:t>
      </w:r>
    </w:p>
    <w:p w14:paraId="3175E029" w14:textId="47D9B80F" w:rsidR="00B25AC2" w:rsidRDefault="00B25AC2" w:rsidP="00B25AC2">
      <w:pPr>
        <w:pStyle w:val="NECBullet-02"/>
      </w:pPr>
      <w:r>
        <w:t>Action – ‘Update Demand’</w:t>
      </w:r>
    </w:p>
    <w:p w14:paraId="12255F7C" w14:textId="7D420238" w:rsidR="00B25AC2" w:rsidRPr="004D6CD5" w:rsidRDefault="00B25AC2" w:rsidP="00B25AC2">
      <w:pPr>
        <w:pStyle w:val="NECBullet-02"/>
      </w:pPr>
      <w:r>
        <w:lastRenderedPageBreak/>
        <w:t xml:space="preserve">Payload – </w:t>
      </w:r>
      <w:proofErr w:type="spellStart"/>
      <w:r>
        <w:t>DemandID</w:t>
      </w:r>
      <w:proofErr w:type="spellEnd"/>
      <w:r w:rsidR="005E48E5">
        <w:t>, Activity, Activity Response, Response Note</w:t>
      </w:r>
      <w:r>
        <w:t xml:space="preserve">* - </w:t>
      </w:r>
      <w:r w:rsidRPr="000E3ADB">
        <w:rPr>
          <w:i/>
          <w:iCs/>
          <w:sz w:val="16"/>
          <w:szCs w:val="20"/>
        </w:rPr>
        <w:t xml:space="preserve">as above review </w:t>
      </w:r>
      <w:r>
        <w:rPr>
          <w:i/>
          <w:iCs/>
          <w:sz w:val="16"/>
          <w:szCs w:val="20"/>
        </w:rPr>
        <w:t xml:space="preserve">audit </w:t>
      </w:r>
      <w:r w:rsidRPr="000E3ADB">
        <w:rPr>
          <w:i/>
          <w:iCs/>
          <w:sz w:val="16"/>
          <w:szCs w:val="20"/>
        </w:rPr>
        <w:t>data modelling</w:t>
      </w:r>
    </w:p>
    <w:p w14:paraId="14AA04D2" w14:textId="77777777" w:rsidR="005471F0" w:rsidRDefault="005471F0" w:rsidP="00552122">
      <w:pPr>
        <w:rPr>
          <w:lang w:eastAsia="en-US"/>
        </w:rPr>
      </w:pPr>
    </w:p>
    <w:p w14:paraId="03A6A122" w14:textId="726F10D2" w:rsidR="000B1455" w:rsidRDefault="00784F53" w:rsidP="00784F53">
      <w:pPr>
        <w:pStyle w:val="Heading3"/>
      </w:pPr>
      <w:bookmarkStart w:id="36" w:name="_Toc153446338"/>
      <w:r>
        <w:t>Insights Management/Admin Console</w:t>
      </w:r>
      <w:bookmarkEnd w:id="36"/>
    </w:p>
    <w:p w14:paraId="0302243A" w14:textId="7CD900A8" w:rsidR="00724C8D" w:rsidRPr="00684D68" w:rsidRDefault="00724C8D" w:rsidP="00684D68">
      <w:r>
        <w:t>This is envisaged as a WebApp primarily used on a Tablet/Desktop device in Landscape format.</w:t>
      </w:r>
    </w:p>
    <w:p w14:paraId="36D13278" w14:textId="77777777" w:rsidR="000B1455" w:rsidRDefault="000B1455" w:rsidP="000B1455">
      <w:pPr>
        <w:pStyle w:val="Heading4"/>
      </w:pPr>
      <w:bookmarkStart w:id="37" w:name="_Toc153446339"/>
      <w:r>
        <w:t>Config Details</w:t>
      </w:r>
      <w:bookmarkEnd w:id="37"/>
    </w:p>
    <w:p w14:paraId="42E6A372" w14:textId="77777777" w:rsidR="00BB3ED0" w:rsidRDefault="00BB3ED0" w:rsidP="00BB3ED0">
      <w:r>
        <w:t>AAD Groups</w:t>
      </w:r>
    </w:p>
    <w:p w14:paraId="25192CA0" w14:textId="77777777" w:rsidR="00BB3ED0" w:rsidRDefault="00BB3ED0" w:rsidP="00BB3ED0">
      <w:r>
        <w:t>Mapping is needed of the AAD Group Names to the App ‘Roles’</w:t>
      </w:r>
      <w:r>
        <w:br/>
      </w:r>
      <w:proofErr w:type="spellStart"/>
      <w:r>
        <w:t>UserRole</w:t>
      </w:r>
      <w:proofErr w:type="spellEnd"/>
      <w:r>
        <w:t xml:space="preserve">: </w:t>
      </w:r>
      <w:r>
        <w:tab/>
      </w:r>
      <w:r>
        <w:tab/>
      </w:r>
      <w:r>
        <w:tab/>
      </w:r>
      <w:proofErr w:type="spellStart"/>
      <w:r>
        <w:t>Insights_Situ_User</w:t>
      </w:r>
      <w:proofErr w:type="spellEnd"/>
    </w:p>
    <w:p w14:paraId="51D1B24B" w14:textId="77777777" w:rsidR="00BB3ED0" w:rsidRDefault="00BB3ED0" w:rsidP="00BB3ED0">
      <w:proofErr w:type="spellStart"/>
      <w:r>
        <w:t>SuperUserRole</w:t>
      </w:r>
      <w:proofErr w:type="spellEnd"/>
      <w:r>
        <w:t>:</w:t>
      </w:r>
      <w:r>
        <w:tab/>
      </w:r>
      <w:r>
        <w:tab/>
      </w:r>
      <w:proofErr w:type="spellStart"/>
      <w:r>
        <w:t>Insights_Situ_SuperUser</w:t>
      </w:r>
      <w:proofErr w:type="spellEnd"/>
    </w:p>
    <w:p w14:paraId="74B1BB9D" w14:textId="77777777" w:rsidR="00BB3ED0" w:rsidRDefault="00BB3ED0" w:rsidP="00BB3ED0">
      <w:proofErr w:type="spellStart"/>
      <w:r>
        <w:t>AdminUserRole</w:t>
      </w:r>
      <w:proofErr w:type="spellEnd"/>
      <w:r>
        <w:t>:</w:t>
      </w:r>
      <w:r>
        <w:tab/>
      </w:r>
      <w:r>
        <w:tab/>
      </w:r>
      <w:proofErr w:type="spellStart"/>
      <w:r>
        <w:t>Insights_Situ_Admin</w:t>
      </w:r>
      <w:proofErr w:type="spellEnd"/>
    </w:p>
    <w:p w14:paraId="3E7C5571" w14:textId="77777777" w:rsidR="00BB3ED0" w:rsidRPr="00BB3ED0" w:rsidRDefault="00BB3ED0" w:rsidP="00BB3ED0"/>
    <w:p w14:paraId="1DB66405" w14:textId="141A9A55" w:rsidR="00BA37D4" w:rsidRDefault="00BA37D4" w:rsidP="00BA37D4">
      <w:r>
        <w:t xml:space="preserve">There will be multiple </w:t>
      </w:r>
      <w:r w:rsidR="00EE0F5C">
        <w:t>areas</w:t>
      </w:r>
      <w:r>
        <w:t xml:space="preserve"> of config.</w:t>
      </w:r>
    </w:p>
    <w:p w14:paraId="73CF9A45" w14:textId="6406CE79" w:rsidR="00BA37D4" w:rsidRDefault="00BA37D4" w:rsidP="00B20C91">
      <w:pPr>
        <w:pStyle w:val="NECBullet-01"/>
      </w:pPr>
      <w:r>
        <w:t>Demand Creation App</w:t>
      </w:r>
    </w:p>
    <w:p w14:paraId="5543B56B" w14:textId="64354BB3" w:rsidR="00BA37D4" w:rsidRDefault="00BA37D4" w:rsidP="00B20C91">
      <w:pPr>
        <w:pStyle w:val="NECBullet-01"/>
      </w:pPr>
      <w:r>
        <w:t>Insights App</w:t>
      </w:r>
    </w:p>
    <w:p w14:paraId="57733407" w14:textId="68638204" w:rsidR="00BA37D4" w:rsidRDefault="00BA37D4" w:rsidP="00B20C91">
      <w:pPr>
        <w:pStyle w:val="NECBullet-01"/>
      </w:pPr>
      <w:r>
        <w:t xml:space="preserve">Environment </w:t>
      </w:r>
    </w:p>
    <w:p w14:paraId="1A2D84A3" w14:textId="6AB3DF10" w:rsidR="00DF2318" w:rsidRPr="00DF2318" w:rsidRDefault="00DF2318" w:rsidP="00DF2318">
      <w:pPr>
        <w:pStyle w:val="NECBullet-01"/>
      </w:pPr>
      <w:r>
        <w:t>Connectors/Adapters</w:t>
      </w:r>
    </w:p>
    <w:p w14:paraId="5D079B4D" w14:textId="472C2107" w:rsidR="00BA37D4" w:rsidRDefault="00BA37D4" w:rsidP="00B20C91">
      <w:pPr>
        <w:pStyle w:val="NECBullet-01"/>
      </w:pPr>
      <w:r>
        <w:t xml:space="preserve">NEC </w:t>
      </w:r>
      <w:r w:rsidR="00B20C91">
        <w:t>specified.</w:t>
      </w:r>
    </w:p>
    <w:p w14:paraId="160C843B" w14:textId="78AF9939" w:rsidR="00B20C91" w:rsidRPr="00B20C91" w:rsidRDefault="00B20C91" w:rsidP="00B20C91">
      <w:pPr>
        <w:rPr>
          <w:lang w:eastAsia="en-US"/>
        </w:rPr>
      </w:pPr>
      <w:r>
        <w:rPr>
          <w:lang w:eastAsia="en-US"/>
        </w:rPr>
        <w:t xml:space="preserve">Most of these will be visible and some editable from the </w:t>
      </w:r>
      <w:proofErr w:type="gramStart"/>
      <w:r>
        <w:rPr>
          <w:lang w:eastAsia="en-US"/>
        </w:rPr>
        <w:t>Admin</w:t>
      </w:r>
      <w:proofErr w:type="gramEnd"/>
      <w:r>
        <w:rPr>
          <w:lang w:eastAsia="en-US"/>
        </w:rPr>
        <w:t xml:space="preserve"> facility.</w:t>
      </w:r>
    </w:p>
    <w:p w14:paraId="3B415B46" w14:textId="4A8F7014" w:rsidR="000B1455" w:rsidRPr="000B1455" w:rsidRDefault="000B1455" w:rsidP="000B1455">
      <w:pPr>
        <w:pStyle w:val="Heading4"/>
      </w:pPr>
      <w:bookmarkStart w:id="38" w:name="_Toc153446340"/>
      <w:r>
        <w:t>App Details</w:t>
      </w:r>
      <w:bookmarkEnd w:id="38"/>
    </w:p>
    <w:p w14:paraId="529404DA" w14:textId="106BA452" w:rsidR="000B1455" w:rsidRDefault="000B1455" w:rsidP="000B1455">
      <w:r>
        <w:t>The App will contain at least:</w:t>
      </w:r>
    </w:p>
    <w:p w14:paraId="138B09F9" w14:textId="77777777" w:rsidR="000B1455" w:rsidRDefault="000B1455" w:rsidP="000B1455">
      <w:pPr>
        <w:pStyle w:val="NECBullet-01"/>
      </w:pPr>
      <w:r>
        <w:t>Splash Screen / Landing Page</w:t>
      </w:r>
    </w:p>
    <w:p w14:paraId="569A5F70" w14:textId="3E8A070A" w:rsidR="000B1455" w:rsidRDefault="00182E0D" w:rsidP="000B1455">
      <w:pPr>
        <w:pStyle w:val="NECBullet-01"/>
      </w:pPr>
      <w:r>
        <w:t>Config View</w:t>
      </w:r>
    </w:p>
    <w:p w14:paraId="48BFC5EE" w14:textId="60A74C10" w:rsidR="00C91AA4" w:rsidRDefault="00C91AA4" w:rsidP="00AE4F51">
      <w:pPr>
        <w:pStyle w:val="NECBullet-02"/>
        <w:numPr>
          <w:ilvl w:val="1"/>
          <w:numId w:val="18"/>
        </w:numPr>
      </w:pPr>
      <w:r>
        <w:t xml:space="preserve">Including Config ‘export’ </w:t>
      </w:r>
      <w:r w:rsidR="00684D68">
        <w:t>feature/option</w:t>
      </w:r>
    </w:p>
    <w:p w14:paraId="7B6E7651" w14:textId="264E232C" w:rsidR="0044166C" w:rsidRDefault="00EC03D1" w:rsidP="00AE4F51">
      <w:pPr>
        <w:pStyle w:val="NECBullet-02"/>
        <w:numPr>
          <w:ilvl w:val="1"/>
          <w:numId w:val="18"/>
        </w:numPr>
      </w:pPr>
      <w:r>
        <w:t>Complexity and levels of Config may require splitting into further screens.</w:t>
      </w:r>
    </w:p>
    <w:p w14:paraId="0B3D5975" w14:textId="58169D9B" w:rsidR="0044166C" w:rsidRPr="0044166C" w:rsidRDefault="0044166C" w:rsidP="00AE4F51">
      <w:pPr>
        <w:pStyle w:val="NECBullet-02"/>
        <w:numPr>
          <w:ilvl w:val="1"/>
          <w:numId w:val="18"/>
        </w:numPr>
      </w:pPr>
      <w:r>
        <w:t>Editing of Config Settings.</w:t>
      </w:r>
    </w:p>
    <w:p w14:paraId="64DC5E7B" w14:textId="624607B0" w:rsidR="00182E0D" w:rsidRDefault="00182E0D" w:rsidP="00C91AA4">
      <w:pPr>
        <w:pStyle w:val="NECBullet-01"/>
      </w:pPr>
      <w:r>
        <w:t>Audit Log View</w:t>
      </w:r>
    </w:p>
    <w:p w14:paraId="3C28FCEB" w14:textId="31A3FF1E" w:rsidR="00C91AA4" w:rsidRDefault="00C91AA4" w:rsidP="00AE4F51">
      <w:pPr>
        <w:pStyle w:val="NECBullet-02"/>
        <w:numPr>
          <w:ilvl w:val="1"/>
          <w:numId w:val="18"/>
        </w:numPr>
      </w:pPr>
      <w:r>
        <w:t xml:space="preserve">Including Audit ‘export’ </w:t>
      </w:r>
      <w:r w:rsidR="00684D68">
        <w:t>feature/option</w:t>
      </w:r>
    </w:p>
    <w:p w14:paraId="03233E85" w14:textId="77777777" w:rsidR="00BB3ED0" w:rsidRDefault="00BB3ED0" w:rsidP="00BB3ED0">
      <w:pPr>
        <w:rPr>
          <w:lang w:eastAsia="en-US"/>
        </w:rPr>
      </w:pPr>
    </w:p>
    <w:p w14:paraId="2187E6C7" w14:textId="4F50C13E" w:rsidR="00BB3ED0" w:rsidRDefault="00BB3ED0" w:rsidP="00BB3ED0">
      <w:r>
        <w:t xml:space="preserve">It is envisaged that this WebApp will only be accessible to users having the </w:t>
      </w:r>
      <w:proofErr w:type="spellStart"/>
      <w:r>
        <w:t>AdminRole</w:t>
      </w:r>
      <w:proofErr w:type="spellEnd"/>
      <w:r>
        <w:t xml:space="preserve"> permission.</w:t>
      </w:r>
    </w:p>
    <w:p w14:paraId="0BC203E6" w14:textId="77777777" w:rsidR="00BB3ED0" w:rsidRPr="00BB3ED0" w:rsidRDefault="00BB3ED0" w:rsidP="00BB3ED0">
      <w:pPr>
        <w:rPr>
          <w:lang w:eastAsia="en-US"/>
        </w:rPr>
      </w:pPr>
    </w:p>
    <w:p w14:paraId="5ABDFF95" w14:textId="77777777" w:rsidR="00D70785" w:rsidRDefault="00D70785" w:rsidP="00D70785">
      <w:pPr>
        <w:pStyle w:val="Heading5"/>
      </w:pPr>
      <w:bookmarkStart w:id="39" w:name="_Toc153446341"/>
      <w:r>
        <w:t>Splash Screen</w:t>
      </w:r>
      <w:bookmarkEnd w:id="39"/>
    </w:p>
    <w:p w14:paraId="4602DCBB" w14:textId="77777777" w:rsidR="00D70785" w:rsidRDefault="00D70785" w:rsidP="00D70785">
      <w:r>
        <w:t>This is to be common/shared across all usage requirements in Insights Apps</w:t>
      </w:r>
    </w:p>
    <w:p w14:paraId="76DAD775" w14:textId="1930695F" w:rsidR="00D70785" w:rsidRDefault="00D70785" w:rsidP="00D70785">
      <w:r>
        <w:t>Behaviour exactly as defined previously.</w:t>
      </w:r>
    </w:p>
    <w:p w14:paraId="7C554967" w14:textId="77777777" w:rsidR="00F063CA" w:rsidRDefault="00F063CA" w:rsidP="00F063CA">
      <w:pPr>
        <w:rPr>
          <w:lang w:eastAsia="en-US"/>
        </w:rPr>
      </w:pPr>
    </w:p>
    <w:p w14:paraId="49B2406E" w14:textId="7C146E1E" w:rsidR="00D70785" w:rsidRDefault="00D70785" w:rsidP="00D70785">
      <w:pPr>
        <w:pStyle w:val="Heading5"/>
        <w:rPr>
          <w:lang w:eastAsia="en-US"/>
        </w:rPr>
      </w:pPr>
      <w:bookmarkStart w:id="40" w:name="_Toc153446342"/>
      <w:r>
        <w:rPr>
          <w:lang w:eastAsia="en-US"/>
        </w:rPr>
        <w:lastRenderedPageBreak/>
        <w:t>Config View</w:t>
      </w:r>
      <w:bookmarkEnd w:id="40"/>
    </w:p>
    <w:p w14:paraId="0291A28F" w14:textId="2D6A475C" w:rsidR="00A64886" w:rsidRDefault="00A64886" w:rsidP="00A64886">
      <w:pPr>
        <w:rPr>
          <w:lang w:eastAsia="en-US"/>
        </w:rPr>
      </w:pPr>
      <w:r>
        <w:rPr>
          <w:lang w:eastAsia="en-US"/>
        </w:rPr>
        <w:t xml:space="preserve">Screens </w:t>
      </w:r>
      <w:r w:rsidR="00AE4F51">
        <w:rPr>
          <w:lang w:eastAsia="en-US"/>
        </w:rPr>
        <w:t xml:space="preserve">/ Views </w:t>
      </w:r>
      <w:r w:rsidR="00983A11">
        <w:rPr>
          <w:lang w:eastAsia="en-US"/>
        </w:rPr>
        <w:t xml:space="preserve">/ Boxes to control the configuration for the various components </w:t>
      </w:r>
      <w:r w:rsidR="00742923">
        <w:rPr>
          <w:lang w:eastAsia="en-US"/>
        </w:rPr>
        <w:t>of the So</w:t>
      </w:r>
      <w:r w:rsidR="00B974FD">
        <w:rPr>
          <w:lang w:eastAsia="en-US"/>
        </w:rPr>
        <w:t>l</w:t>
      </w:r>
      <w:r w:rsidR="00742923">
        <w:rPr>
          <w:lang w:eastAsia="en-US"/>
        </w:rPr>
        <w:t>ution.</w:t>
      </w:r>
    </w:p>
    <w:p w14:paraId="601D2F97" w14:textId="77777777" w:rsidR="00742923" w:rsidRPr="00A64886" w:rsidRDefault="00742923" w:rsidP="00A64886">
      <w:pPr>
        <w:rPr>
          <w:lang w:eastAsia="en-US"/>
        </w:rPr>
      </w:pPr>
    </w:p>
    <w:p w14:paraId="527AF75C" w14:textId="5CC0CFF1" w:rsidR="00611CD9" w:rsidRPr="00E02FF4" w:rsidRDefault="00611CD9" w:rsidP="00611CD9">
      <w:pPr>
        <w:rPr>
          <w:i/>
          <w:iCs/>
          <w:lang w:eastAsia="en-US"/>
        </w:rPr>
      </w:pPr>
      <w:r w:rsidRPr="00E02FF4">
        <w:rPr>
          <w:i/>
          <w:iCs/>
          <w:lang w:eastAsia="en-US"/>
        </w:rPr>
        <w:t>Spl</w:t>
      </w:r>
      <w:r w:rsidR="000045FC" w:rsidRPr="00E02FF4">
        <w:rPr>
          <w:i/>
          <w:iCs/>
          <w:lang w:eastAsia="en-US"/>
        </w:rPr>
        <w:t>ash Screen ‘prompt’ and disclaimer/declaration text to be controlled – on/</w:t>
      </w:r>
      <w:proofErr w:type="gramStart"/>
      <w:r w:rsidR="000045FC" w:rsidRPr="00E02FF4">
        <w:rPr>
          <w:i/>
          <w:iCs/>
          <w:lang w:eastAsia="en-US"/>
        </w:rPr>
        <w:t>off</w:t>
      </w:r>
      <w:proofErr w:type="gramEnd"/>
    </w:p>
    <w:p w14:paraId="216DBCAF" w14:textId="10213D5D" w:rsidR="003A72E4" w:rsidRPr="00E02FF4" w:rsidRDefault="003A72E4" w:rsidP="003A72E4">
      <w:pPr>
        <w:pStyle w:val="ListParagraph"/>
        <w:numPr>
          <w:ilvl w:val="0"/>
          <w:numId w:val="26"/>
        </w:numPr>
        <w:rPr>
          <w:i/>
          <w:iCs/>
          <w:lang w:eastAsia="en-US"/>
        </w:rPr>
      </w:pPr>
      <w:r w:rsidRPr="00E02FF4">
        <w:rPr>
          <w:i/>
          <w:iCs/>
          <w:lang w:eastAsia="en-US"/>
        </w:rPr>
        <w:t xml:space="preserve">Splash Screen should still show logo etc, but not display any text and immediately move onto </w:t>
      </w:r>
      <w:r w:rsidR="00FE3578" w:rsidRPr="00E02FF4">
        <w:rPr>
          <w:i/>
          <w:iCs/>
          <w:lang w:eastAsia="en-US"/>
        </w:rPr>
        <w:t>the ‘landing’ page for that App/component.</w:t>
      </w:r>
    </w:p>
    <w:p w14:paraId="0C05C0E4" w14:textId="074F50D3" w:rsidR="00D70785" w:rsidRDefault="00D70785" w:rsidP="00D70785">
      <w:pPr>
        <w:pStyle w:val="Heading5"/>
        <w:rPr>
          <w:lang w:eastAsia="en-US"/>
        </w:rPr>
      </w:pPr>
      <w:bookmarkStart w:id="41" w:name="_Toc153446343"/>
      <w:r>
        <w:rPr>
          <w:lang w:eastAsia="en-US"/>
        </w:rPr>
        <w:t>Audit Log View</w:t>
      </w:r>
      <w:bookmarkEnd w:id="41"/>
    </w:p>
    <w:p w14:paraId="39537AA1" w14:textId="77777777" w:rsidR="00E02FF4" w:rsidRDefault="00E02FF4">
      <w:r>
        <w:t>Report / Table based screen that allows filtering/listing of the audit data.</w:t>
      </w:r>
    </w:p>
    <w:p w14:paraId="5222190E" w14:textId="77777777" w:rsidR="00E02FF4" w:rsidRDefault="00E02FF4" w:rsidP="00E02FF4">
      <w:r>
        <w:t>Audit data includes:</w:t>
      </w:r>
    </w:p>
    <w:p w14:paraId="402C2C17" w14:textId="77777777" w:rsidR="00E02FF4" w:rsidRPr="00E02FF4" w:rsidRDefault="00E02FF4" w:rsidP="00E02FF4">
      <w:pPr>
        <w:pStyle w:val="ListParagraph"/>
        <w:numPr>
          <w:ilvl w:val="0"/>
          <w:numId w:val="26"/>
        </w:numPr>
        <w:rPr>
          <w:color w:val="EB6E00"/>
          <w:sz w:val="26"/>
          <w:szCs w:val="26"/>
        </w:rPr>
      </w:pPr>
      <w:r>
        <w:t xml:space="preserve">User activity in </w:t>
      </w:r>
      <w:r>
        <w:rPr>
          <w:b/>
          <w:bCs/>
        </w:rPr>
        <w:t>using</w:t>
      </w:r>
      <w:r>
        <w:t xml:space="preserve"> the app, what did they create, what did they do.</w:t>
      </w:r>
    </w:p>
    <w:p w14:paraId="12BB2F49" w14:textId="77777777" w:rsidR="00E02FF4" w:rsidRPr="00E02FF4" w:rsidRDefault="00E02FF4" w:rsidP="00E02FF4">
      <w:pPr>
        <w:pStyle w:val="ListParagraph"/>
        <w:numPr>
          <w:ilvl w:val="0"/>
          <w:numId w:val="26"/>
        </w:numPr>
        <w:rPr>
          <w:color w:val="EB6E00"/>
          <w:sz w:val="26"/>
          <w:szCs w:val="26"/>
        </w:rPr>
      </w:pPr>
      <w:r>
        <w:t xml:space="preserve">Admin activity in </w:t>
      </w:r>
      <w:r>
        <w:rPr>
          <w:b/>
          <w:bCs/>
        </w:rPr>
        <w:t>using</w:t>
      </w:r>
      <w:r>
        <w:t xml:space="preserve"> the ‘Admin </w:t>
      </w:r>
      <w:proofErr w:type="gramStart"/>
      <w:r>
        <w:t>Portal’</w:t>
      </w:r>
      <w:proofErr w:type="gramEnd"/>
    </w:p>
    <w:p w14:paraId="6672E410" w14:textId="77777777" w:rsidR="00DB26D8" w:rsidRPr="00DB26D8" w:rsidRDefault="00E02FF4" w:rsidP="00DB26D8">
      <w:pPr>
        <w:pStyle w:val="ListParagraph"/>
        <w:numPr>
          <w:ilvl w:val="0"/>
          <w:numId w:val="26"/>
        </w:numPr>
        <w:rPr>
          <w:color w:val="EB6E00"/>
          <w:sz w:val="26"/>
          <w:szCs w:val="26"/>
        </w:rPr>
      </w:pPr>
      <w:r>
        <w:t xml:space="preserve">Admin activity in </w:t>
      </w:r>
      <w:r>
        <w:rPr>
          <w:b/>
          <w:bCs/>
        </w:rPr>
        <w:t>changing</w:t>
      </w:r>
      <w:r>
        <w:t xml:space="preserve"> configuration settings</w:t>
      </w:r>
    </w:p>
    <w:p w14:paraId="19340154" w14:textId="473BFB59" w:rsidR="001C3385" w:rsidRDefault="001C3385" w:rsidP="001C3385">
      <w:pPr>
        <w:pStyle w:val="Heading2"/>
      </w:pPr>
      <w:bookmarkStart w:id="42" w:name="_Toc153446344"/>
      <w:r>
        <w:t>Solution Detail Design</w:t>
      </w:r>
      <w:bookmarkEnd w:id="42"/>
      <w:r>
        <w:t xml:space="preserve"> </w:t>
      </w:r>
    </w:p>
    <w:p w14:paraId="4CF5D02D" w14:textId="77777777" w:rsidR="00F06369" w:rsidRDefault="00F06369" w:rsidP="00F06369">
      <w:pPr>
        <w:pStyle w:val="Heading3"/>
      </w:pPr>
      <w:bookmarkStart w:id="43" w:name="_Toc153446345"/>
      <w:r>
        <w:t>Data Dictionary</w:t>
      </w:r>
      <w:bookmarkEnd w:id="43"/>
    </w:p>
    <w:p w14:paraId="21AEC722" w14:textId="6C0F3107" w:rsidR="007D3F25" w:rsidRDefault="007D3F25" w:rsidP="007D3F25">
      <w:r>
        <w:t xml:space="preserve">Consider implementing POLE PDS standards </w:t>
      </w:r>
      <w:r w:rsidR="00BF66AE">
        <w:t xml:space="preserve">for objects </w:t>
      </w:r>
      <w:r>
        <w:t>wherever possible. (Currently v1.1)</w:t>
      </w:r>
    </w:p>
    <w:p w14:paraId="24F9A11C" w14:textId="629CFFBB" w:rsidR="008F6639" w:rsidRDefault="00C62240" w:rsidP="007D3F25">
      <w:r>
        <w:t xml:space="preserve">No inference intended here in the data storage structure / design beyond the elements being needed and a suggestion as to how the objects could be stored, </w:t>
      </w:r>
      <w:proofErr w:type="gramStart"/>
      <w:r>
        <w:t>grouped</w:t>
      </w:r>
      <w:proofErr w:type="gramEnd"/>
      <w:r>
        <w:t xml:space="preserve"> and normalised.</w:t>
      </w:r>
    </w:p>
    <w:p w14:paraId="20DB5526" w14:textId="77777777" w:rsidR="00C62240" w:rsidRDefault="00C62240" w:rsidP="007D3F25"/>
    <w:p w14:paraId="4A382B4B" w14:textId="58514596" w:rsidR="004849D9" w:rsidRDefault="001E08EE" w:rsidP="00F06369">
      <w:proofErr w:type="spellStart"/>
      <w:r w:rsidRPr="001E08EE">
        <w:t>Date</w:t>
      </w:r>
      <w:r>
        <w:t>Times</w:t>
      </w:r>
      <w:proofErr w:type="spellEnd"/>
      <w:r>
        <w:t xml:space="preserve"> should all be stored in UTC timestamps.</w:t>
      </w:r>
    </w:p>
    <w:p w14:paraId="2475E4A1" w14:textId="77777777" w:rsidR="00707DC3" w:rsidRPr="001E08EE" w:rsidRDefault="00707DC3" w:rsidP="00F06369"/>
    <w:p w14:paraId="5A74CBC1" w14:textId="681EB95E" w:rsidR="004849D9" w:rsidRPr="004076FD" w:rsidRDefault="004849D9" w:rsidP="001F4798">
      <w:pPr>
        <w:pBdr>
          <w:top w:val="nil"/>
          <w:left w:val="nil"/>
          <w:bottom w:val="nil"/>
          <w:right w:val="nil"/>
          <w:between w:val="nil"/>
        </w:pBdr>
        <w:spacing w:line="280" w:lineRule="auto"/>
        <w:rPr>
          <w:b/>
          <w:bCs/>
          <w:u w:val="single"/>
        </w:rPr>
      </w:pPr>
      <w:r w:rsidRPr="004076FD">
        <w:rPr>
          <w:b/>
          <w:bCs/>
          <w:u w:val="single"/>
        </w:rPr>
        <w:t>D</w:t>
      </w:r>
      <w:r w:rsidR="004D0B51">
        <w:rPr>
          <w:b/>
          <w:bCs/>
          <w:u w:val="single"/>
        </w:rPr>
        <w:t>emand</w:t>
      </w:r>
    </w:p>
    <w:tbl>
      <w:tblPr>
        <w:tblStyle w:val="TableGrid"/>
        <w:tblW w:w="0" w:type="auto"/>
        <w:tblLook w:val="04A0" w:firstRow="1" w:lastRow="0" w:firstColumn="1" w:lastColumn="0" w:noHBand="0" w:noVBand="1"/>
      </w:tblPr>
      <w:tblGrid>
        <w:gridCol w:w="2081"/>
        <w:gridCol w:w="1570"/>
        <w:gridCol w:w="3574"/>
        <w:gridCol w:w="1794"/>
      </w:tblGrid>
      <w:tr w:rsidR="00222B5D" w14:paraId="6636F474" w14:textId="59D9255D" w:rsidTr="006040DD">
        <w:tc>
          <w:tcPr>
            <w:tcW w:w="2081" w:type="dxa"/>
          </w:tcPr>
          <w:p w14:paraId="6E0C8DAA" w14:textId="19B80A6E" w:rsidR="00222B5D" w:rsidRPr="00AE7287" w:rsidRDefault="00222B5D" w:rsidP="00A92ED4">
            <w:pPr>
              <w:jc w:val="center"/>
              <w:rPr>
                <w:b/>
                <w:bCs/>
                <w:sz w:val="16"/>
                <w:szCs w:val="16"/>
              </w:rPr>
            </w:pPr>
            <w:r w:rsidRPr="00AE7287">
              <w:rPr>
                <w:b/>
                <w:bCs/>
                <w:sz w:val="16"/>
                <w:szCs w:val="16"/>
              </w:rPr>
              <w:t>Field / Property</w:t>
            </w:r>
          </w:p>
        </w:tc>
        <w:tc>
          <w:tcPr>
            <w:tcW w:w="1570" w:type="dxa"/>
          </w:tcPr>
          <w:p w14:paraId="72A39895" w14:textId="61C32DFA" w:rsidR="00222B5D" w:rsidRPr="00AE7287" w:rsidRDefault="00357B58" w:rsidP="00A92ED4">
            <w:pPr>
              <w:jc w:val="center"/>
              <w:rPr>
                <w:b/>
                <w:bCs/>
                <w:sz w:val="16"/>
                <w:szCs w:val="16"/>
              </w:rPr>
            </w:pPr>
            <w:proofErr w:type="spellStart"/>
            <w:r>
              <w:rPr>
                <w:b/>
                <w:bCs/>
                <w:sz w:val="16"/>
                <w:szCs w:val="16"/>
              </w:rPr>
              <w:t>Data</w:t>
            </w:r>
            <w:r w:rsidR="00222B5D" w:rsidRPr="00AE7287">
              <w:rPr>
                <w:b/>
                <w:bCs/>
                <w:sz w:val="16"/>
                <w:szCs w:val="16"/>
              </w:rPr>
              <w:t>Type</w:t>
            </w:r>
            <w:proofErr w:type="spellEnd"/>
          </w:p>
        </w:tc>
        <w:tc>
          <w:tcPr>
            <w:tcW w:w="3574" w:type="dxa"/>
          </w:tcPr>
          <w:p w14:paraId="092186A4" w14:textId="03923804" w:rsidR="00222B5D" w:rsidRPr="00AE7287" w:rsidRDefault="00222B5D" w:rsidP="00A92ED4">
            <w:pPr>
              <w:jc w:val="center"/>
              <w:rPr>
                <w:b/>
                <w:bCs/>
                <w:sz w:val="16"/>
                <w:szCs w:val="16"/>
              </w:rPr>
            </w:pPr>
            <w:r w:rsidRPr="00AE7287">
              <w:rPr>
                <w:b/>
                <w:bCs/>
                <w:sz w:val="16"/>
                <w:szCs w:val="16"/>
              </w:rPr>
              <w:t>Restrictions</w:t>
            </w:r>
          </w:p>
        </w:tc>
        <w:tc>
          <w:tcPr>
            <w:tcW w:w="1794" w:type="dxa"/>
          </w:tcPr>
          <w:p w14:paraId="7A7B57FE" w14:textId="3D93558B" w:rsidR="00222B5D" w:rsidRPr="00A92ED4" w:rsidRDefault="00222B5D" w:rsidP="00A92ED4">
            <w:pPr>
              <w:jc w:val="center"/>
              <w:rPr>
                <w:b/>
                <w:bCs/>
              </w:rPr>
            </w:pPr>
            <w:r>
              <w:rPr>
                <w:b/>
                <w:bCs/>
              </w:rPr>
              <w:t>Notes</w:t>
            </w:r>
          </w:p>
        </w:tc>
      </w:tr>
      <w:tr w:rsidR="00222B5D" w14:paraId="678A10D8" w14:textId="5F22EFF3" w:rsidTr="006040DD">
        <w:tc>
          <w:tcPr>
            <w:tcW w:w="2081" w:type="dxa"/>
          </w:tcPr>
          <w:p w14:paraId="69F17323" w14:textId="7869B246" w:rsidR="00222B5D" w:rsidRPr="00AE7287" w:rsidRDefault="00222B5D" w:rsidP="00F06369">
            <w:pPr>
              <w:rPr>
                <w:sz w:val="16"/>
                <w:szCs w:val="16"/>
              </w:rPr>
            </w:pPr>
            <w:r w:rsidRPr="00AE7287">
              <w:rPr>
                <w:sz w:val="16"/>
                <w:szCs w:val="16"/>
              </w:rPr>
              <w:t>Demand ID</w:t>
            </w:r>
          </w:p>
        </w:tc>
        <w:tc>
          <w:tcPr>
            <w:tcW w:w="1570" w:type="dxa"/>
          </w:tcPr>
          <w:p w14:paraId="6EDAF894" w14:textId="49056398" w:rsidR="00222B5D" w:rsidRPr="00AE7287" w:rsidRDefault="00984656" w:rsidP="00F06369">
            <w:pPr>
              <w:rPr>
                <w:sz w:val="16"/>
                <w:szCs w:val="16"/>
              </w:rPr>
            </w:pPr>
            <w:r>
              <w:rPr>
                <w:sz w:val="16"/>
                <w:szCs w:val="16"/>
              </w:rPr>
              <w:t>Numeric</w:t>
            </w:r>
          </w:p>
        </w:tc>
        <w:tc>
          <w:tcPr>
            <w:tcW w:w="3574" w:type="dxa"/>
          </w:tcPr>
          <w:p w14:paraId="617F3110" w14:textId="77777777" w:rsidR="00222B5D" w:rsidRPr="00AE7287" w:rsidRDefault="00222B5D" w:rsidP="00F06369">
            <w:pPr>
              <w:rPr>
                <w:sz w:val="16"/>
                <w:szCs w:val="16"/>
              </w:rPr>
            </w:pPr>
          </w:p>
        </w:tc>
        <w:tc>
          <w:tcPr>
            <w:tcW w:w="1794" w:type="dxa"/>
          </w:tcPr>
          <w:p w14:paraId="5A5C27C0" w14:textId="1BBBC5BC" w:rsidR="00222B5D" w:rsidRDefault="00907C55" w:rsidP="00F06369">
            <w:r w:rsidRPr="00907C55">
              <w:rPr>
                <w:sz w:val="16"/>
                <w:szCs w:val="16"/>
              </w:rPr>
              <w:t>Sequential Number</w:t>
            </w:r>
            <w:r>
              <w:rPr>
                <w:sz w:val="16"/>
                <w:szCs w:val="16"/>
              </w:rPr>
              <w:t xml:space="preserve"> from Config/DB seed.</w:t>
            </w:r>
          </w:p>
        </w:tc>
      </w:tr>
      <w:tr w:rsidR="002921CF" w14:paraId="5B82B801" w14:textId="77777777" w:rsidTr="006040DD">
        <w:tc>
          <w:tcPr>
            <w:tcW w:w="2081" w:type="dxa"/>
          </w:tcPr>
          <w:p w14:paraId="2B39531D" w14:textId="62EE79AB" w:rsidR="002921CF" w:rsidRPr="00AE7287" w:rsidRDefault="002921CF" w:rsidP="00F06369">
            <w:pPr>
              <w:rPr>
                <w:sz w:val="16"/>
                <w:szCs w:val="16"/>
              </w:rPr>
            </w:pPr>
            <w:r>
              <w:rPr>
                <w:sz w:val="16"/>
                <w:szCs w:val="16"/>
              </w:rPr>
              <w:t>Reference</w:t>
            </w:r>
          </w:p>
        </w:tc>
        <w:tc>
          <w:tcPr>
            <w:tcW w:w="1570" w:type="dxa"/>
          </w:tcPr>
          <w:p w14:paraId="51364CA3" w14:textId="5545E5D7" w:rsidR="002921CF" w:rsidRPr="00AE7287" w:rsidRDefault="00D77CED" w:rsidP="00F06369">
            <w:pPr>
              <w:rPr>
                <w:sz w:val="16"/>
                <w:szCs w:val="16"/>
              </w:rPr>
            </w:pPr>
            <w:r>
              <w:rPr>
                <w:sz w:val="16"/>
                <w:szCs w:val="16"/>
              </w:rPr>
              <w:t>String</w:t>
            </w:r>
          </w:p>
        </w:tc>
        <w:tc>
          <w:tcPr>
            <w:tcW w:w="3574" w:type="dxa"/>
          </w:tcPr>
          <w:p w14:paraId="2B26DF89" w14:textId="2DBA938F" w:rsidR="002921CF" w:rsidRPr="00AE7287" w:rsidRDefault="00873E2C" w:rsidP="00F06369">
            <w:pPr>
              <w:rPr>
                <w:sz w:val="16"/>
                <w:szCs w:val="16"/>
              </w:rPr>
            </w:pPr>
            <w:r>
              <w:rPr>
                <w:sz w:val="16"/>
                <w:szCs w:val="16"/>
              </w:rPr>
              <w:t xml:space="preserve">Prefix (from Config) + sequential number (for </w:t>
            </w:r>
            <w:r w:rsidR="00C02B40">
              <w:rPr>
                <w:sz w:val="16"/>
                <w:szCs w:val="16"/>
              </w:rPr>
              <w:t>year) + year</w:t>
            </w:r>
            <w:r w:rsidR="00C02B40">
              <w:rPr>
                <w:sz w:val="16"/>
                <w:szCs w:val="16"/>
              </w:rPr>
              <w:br/>
            </w:r>
            <w:r w:rsidR="00C02B40">
              <w:rPr>
                <w:sz w:val="16"/>
                <w:szCs w:val="16"/>
              </w:rPr>
              <w:br/>
            </w:r>
            <w:r w:rsidR="002D3201">
              <w:rPr>
                <w:sz w:val="16"/>
                <w:szCs w:val="16"/>
              </w:rPr>
              <w:t>E.G.,</w:t>
            </w:r>
            <w:r w:rsidR="00C02B40">
              <w:rPr>
                <w:sz w:val="16"/>
                <w:szCs w:val="16"/>
              </w:rPr>
              <w:t xml:space="preserve"> 01/12345/23</w:t>
            </w:r>
          </w:p>
        </w:tc>
        <w:tc>
          <w:tcPr>
            <w:tcW w:w="1794" w:type="dxa"/>
          </w:tcPr>
          <w:p w14:paraId="0D5A47D7" w14:textId="22981D77" w:rsidR="002921CF" w:rsidRDefault="00C02B40" w:rsidP="00F06369">
            <w:r w:rsidRPr="006040DD">
              <w:rPr>
                <w:sz w:val="16"/>
                <w:szCs w:val="16"/>
              </w:rPr>
              <w:t>Sequence in config – reset each year</w:t>
            </w:r>
            <w:r w:rsidR="006040DD" w:rsidRPr="006040DD">
              <w:rPr>
                <w:sz w:val="16"/>
                <w:szCs w:val="16"/>
              </w:rPr>
              <w:br/>
              <w:t xml:space="preserve">Prefix = </w:t>
            </w:r>
            <w:proofErr w:type="spellStart"/>
            <w:r w:rsidR="006040DD" w:rsidRPr="006040DD">
              <w:rPr>
                <w:sz w:val="16"/>
                <w:szCs w:val="16"/>
              </w:rPr>
              <w:t>ForceID</w:t>
            </w:r>
            <w:proofErr w:type="spellEnd"/>
          </w:p>
        </w:tc>
      </w:tr>
      <w:tr w:rsidR="00222B5D" w14:paraId="6A2323A8" w14:textId="5DF0AC33" w:rsidTr="006040DD">
        <w:tc>
          <w:tcPr>
            <w:tcW w:w="2081" w:type="dxa"/>
          </w:tcPr>
          <w:p w14:paraId="132325F6" w14:textId="3129A18A" w:rsidR="00222B5D" w:rsidRPr="00AE7287" w:rsidRDefault="00222B5D" w:rsidP="00F06369">
            <w:pPr>
              <w:rPr>
                <w:sz w:val="16"/>
                <w:szCs w:val="16"/>
              </w:rPr>
            </w:pPr>
            <w:r w:rsidRPr="00AE7287">
              <w:rPr>
                <w:sz w:val="16"/>
                <w:szCs w:val="16"/>
              </w:rPr>
              <w:t>Created By</w:t>
            </w:r>
          </w:p>
        </w:tc>
        <w:tc>
          <w:tcPr>
            <w:tcW w:w="1570" w:type="dxa"/>
          </w:tcPr>
          <w:p w14:paraId="467409EF" w14:textId="49DB2B7A" w:rsidR="00222B5D" w:rsidRPr="00AE7287" w:rsidRDefault="000B0D4B" w:rsidP="00F06369">
            <w:pPr>
              <w:rPr>
                <w:sz w:val="16"/>
                <w:szCs w:val="16"/>
              </w:rPr>
            </w:pPr>
            <w:r>
              <w:rPr>
                <w:sz w:val="16"/>
                <w:szCs w:val="16"/>
              </w:rPr>
              <w:t>String</w:t>
            </w:r>
          </w:p>
        </w:tc>
        <w:tc>
          <w:tcPr>
            <w:tcW w:w="3574" w:type="dxa"/>
          </w:tcPr>
          <w:p w14:paraId="6CADFF2C" w14:textId="77777777" w:rsidR="00222B5D" w:rsidRPr="00AE7287" w:rsidRDefault="00222B5D" w:rsidP="00F06369">
            <w:pPr>
              <w:rPr>
                <w:sz w:val="16"/>
                <w:szCs w:val="16"/>
              </w:rPr>
            </w:pPr>
          </w:p>
        </w:tc>
        <w:tc>
          <w:tcPr>
            <w:tcW w:w="1794" w:type="dxa"/>
          </w:tcPr>
          <w:p w14:paraId="750B041B" w14:textId="77777777" w:rsidR="00222B5D" w:rsidRPr="00501E19" w:rsidRDefault="00222B5D" w:rsidP="00F06369">
            <w:pPr>
              <w:rPr>
                <w:sz w:val="16"/>
                <w:szCs w:val="16"/>
              </w:rPr>
            </w:pPr>
          </w:p>
        </w:tc>
      </w:tr>
      <w:tr w:rsidR="00222B5D" w14:paraId="3A802837" w14:textId="233849CC" w:rsidTr="006040DD">
        <w:tc>
          <w:tcPr>
            <w:tcW w:w="2081" w:type="dxa"/>
          </w:tcPr>
          <w:p w14:paraId="0F1EEAE9" w14:textId="75AF2C0B" w:rsidR="00222B5D" w:rsidRPr="00AE7287" w:rsidRDefault="00222B5D" w:rsidP="00F06369">
            <w:pPr>
              <w:rPr>
                <w:sz w:val="16"/>
                <w:szCs w:val="16"/>
              </w:rPr>
            </w:pPr>
            <w:r w:rsidRPr="00AE7287">
              <w:rPr>
                <w:sz w:val="16"/>
                <w:szCs w:val="16"/>
              </w:rPr>
              <w:t>Created Date</w:t>
            </w:r>
          </w:p>
        </w:tc>
        <w:tc>
          <w:tcPr>
            <w:tcW w:w="1570" w:type="dxa"/>
          </w:tcPr>
          <w:p w14:paraId="3026A01F" w14:textId="062AE718" w:rsidR="00222B5D" w:rsidRPr="00AE7287" w:rsidRDefault="00222B5D" w:rsidP="00F06369">
            <w:pPr>
              <w:rPr>
                <w:sz w:val="16"/>
                <w:szCs w:val="16"/>
              </w:rPr>
            </w:pPr>
            <w:r w:rsidRPr="00AE7287">
              <w:rPr>
                <w:sz w:val="16"/>
                <w:szCs w:val="16"/>
              </w:rPr>
              <w:t>Date/Time</w:t>
            </w:r>
          </w:p>
        </w:tc>
        <w:tc>
          <w:tcPr>
            <w:tcW w:w="3574" w:type="dxa"/>
          </w:tcPr>
          <w:p w14:paraId="54D996EF" w14:textId="0D585A3C" w:rsidR="00222B5D" w:rsidRPr="00AE7287" w:rsidRDefault="00222B5D" w:rsidP="00F06369">
            <w:pPr>
              <w:rPr>
                <w:sz w:val="16"/>
                <w:szCs w:val="16"/>
              </w:rPr>
            </w:pPr>
            <w:r w:rsidRPr="00AE7287">
              <w:rPr>
                <w:sz w:val="16"/>
                <w:szCs w:val="16"/>
              </w:rPr>
              <w:t>DD/MM/YYYY HH:</w:t>
            </w:r>
            <w:proofErr w:type="gramStart"/>
            <w:r w:rsidRPr="00AE7287">
              <w:rPr>
                <w:sz w:val="16"/>
                <w:szCs w:val="16"/>
              </w:rPr>
              <w:t>MM:SS</w:t>
            </w:r>
            <w:proofErr w:type="gramEnd"/>
          </w:p>
        </w:tc>
        <w:tc>
          <w:tcPr>
            <w:tcW w:w="1794" w:type="dxa"/>
          </w:tcPr>
          <w:p w14:paraId="4173E58F" w14:textId="77777777" w:rsidR="00222B5D" w:rsidRPr="00501E19" w:rsidRDefault="00222B5D" w:rsidP="00F06369">
            <w:pPr>
              <w:rPr>
                <w:sz w:val="16"/>
                <w:szCs w:val="16"/>
              </w:rPr>
            </w:pPr>
          </w:p>
        </w:tc>
      </w:tr>
      <w:tr w:rsidR="00222B5D" w14:paraId="3D400896" w14:textId="38A82987" w:rsidTr="006040DD">
        <w:tc>
          <w:tcPr>
            <w:tcW w:w="2081" w:type="dxa"/>
          </w:tcPr>
          <w:p w14:paraId="303CC5E1" w14:textId="2930D53C" w:rsidR="00222B5D" w:rsidRPr="00AE7287" w:rsidRDefault="00222B5D" w:rsidP="00F06369">
            <w:pPr>
              <w:rPr>
                <w:sz w:val="16"/>
                <w:szCs w:val="16"/>
              </w:rPr>
            </w:pPr>
            <w:r w:rsidRPr="00AE7287">
              <w:rPr>
                <w:sz w:val="16"/>
                <w:szCs w:val="16"/>
              </w:rPr>
              <w:t>Modified By</w:t>
            </w:r>
          </w:p>
        </w:tc>
        <w:tc>
          <w:tcPr>
            <w:tcW w:w="1570" w:type="dxa"/>
          </w:tcPr>
          <w:p w14:paraId="26801278" w14:textId="48824ED3" w:rsidR="00222B5D" w:rsidRPr="00AE7287" w:rsidRDefault="000B0D4B" w:rsidP="00F06369">
            <w:pPr>
              <w:rPr>
                <w:sz w:val="16"/>
                <w:szCs w:val="16"/>
              </w:rPr>
            </w:pPr>
            <w:r>
              <w:rPr>
                <w:sz w:val="16"/>
                <w:szCs w:val="16"/>
              </w:rPr>
              <w:t>String</w:t>
            </w:r>
          </w:p>
        </w:tc>
        <w:tc>
          <w:tcPr>
            <w:tcW w:w="3574" w:type="dxa"/>
          </w:tcPr>
          <w:p w14:paraId="1A51553F" w14:textId="77777777" w:rsidR="00222B5D" w:rsidRPr="00AE7287" w:rsidRDefault="00222B5D" w:rsidP="00F06369">
            <w:pPr>
              <w:rPr>
                <w:sz w:val="16"/>
                <w:szCs w:val="16"/>
              </w:rPr>
            </w:pPr>
          </w:p>
        </w:tc>
        <w:tc>
          <w:tcPr>
            <w:tcW w:w="1794" w:type="dxa"/>
          </w:tcPr>
          <w:p w14:paraId="264DEA00" w14:textId="77777777" w:rsidR="00222B5D" w:rsidRPr="00501E19" w:rsidRDefault="00222B5D" w:rsidP="00F06369">
            <w:pPr>
              <w:rPr>
                <w:sz w:val="16"/>
                <w:szCs w:val="16"/>
              </w:rPr>
            </w:pPr>
          </w:p>
        </w:tc>
      </w:tr>
      <w:tr w:rsidR="00222B5D" w14:paraId="67D5FC1F" w14:textId="52FF4207" w:rsidTr="006040DD">
        <w:tc>
          <w:tcPr>
            <w:tcW w:w="2081" w:type="dxa"/>
          </w:tcPr>
          <w:p w14:paraId="0585855E" w14:textId="1B9ED1E8" w:rsidR="00222B5D" w:rsidRPr="00AE7287" w:rsidRDefault="00222B5D" w:rsidP="00F06369">
            <w:pPr>
              <w:rPr>
                <w:sz w:val="16"/>
                <w:szCs w:val="16"/>
              </w:rPr>
            </w:pPr>
            <w:r w:rsidRPr="00AE7287">
              <w:rPr>
                <w:sz w:val="16"/>
                <w:szCs w:val="16"/>
              </w:rPr>
              <w:t>Modified Date</w:t>
            </w:r>
          </w:p>
        </w:tc>
        <w:tc>
          <w:tcPr>
            <w:tcW w:w="1570" w:type="dxa"/>
          </w:tcPr>
          <w:p w14:paraId="6E5A1F0B" w14:textId="5E67A0FE" w:rsidR="00222B5D" w:rsidRPr="00AE7287" w:rsidRDefault="00222B5D" w:rsidP="00F06369">
            <w:pPr>
              <w:rPr>
                <w:sz w:val="16"/>
                <w:szCs w:val="16"/>
              </w:rPr>
            </w:pPr>
            <w:r w:rsidRPr="00AE7287">
              <w:rPr>
                <w:sz w:val="16"/>
                <w:szCs w:val="16"/>
              </w:rPr>
              <w:t>Date/Time</w:t>
            </w:r>
          </w:p>
        </w:tc>
        <w:tc>
          <w:tcPr>
            <w:tcW w:w="3574" w:type="dxa"/>
          </w:tcPr>
          <w:p w14:paraId="1265D62B" w14:textId="48981487" w:rsidR="00222B5D" w:rsidRPr="00AE7287" w:rsidRDefault="00222B5D" w:rsidP="00F06369">
            <w:pPr>
              <w:rPr>
                <w:sz w:val="16"/>
                <w:szCs w:val="16"/>
              </w:rPr>
            </w:pPr>
            <w:r w:rsidRPr="00AE7287">
              <w:rPr>
                <w:sz w:val="16"/>
                <w:szCs w:val="16"/>
              </w:rPr>
              <w:t>DD/MM/YYYY HH:</w:t>
            </w:r>
            <w:proofErr w:type="gramStart"/>
            <w:r w:rsidRPr="00AE7287">
              <w:rPr>
                <w:sz w:val="16"/>
                <w:szCs w:val="16"/>
              </w:rPr>
              <w:t>MM:SS</w:t>
            </w:r>
            <w:proofErr w:type="gramEnd"/>
          </w:p>
        </w:tc>
        <w:tc>
          <w:tcPr>
            <w:tcW w:w="1794" w:type="dxa"/>
          </w:tcPr>
          <w:p w14:paraId="2594E3FC" w14:textId="77777777" w:rsidR="00222B5D" w:rsidRPr="00501E19" w:rsidRDefault="00222B5D" w:rsidP="00F06369">
            <w:pPr>
              <w:rPr>
                <w:sz w:val="16"/>
                <w:szCs w:val="16"/>
              </w:rPr>
            </w:pPr>
          </w:p>
        </w:tc>
      </w:tr>
      <w:tr w:rsidR="00222B5D" w14:paraId="54617877" w14:textId="46E833AE" w:rsidTr="006040DD">
        <w:tc>
          <w:tcPr>
            <w:tcW w:w="2081" w:type="dxa"/>
          </w:tcPr>
          <w:p w14:paraId="703324A4" w14:textId="7735571F" w:rsidR="00222B5D" w:rsidRPr="00AE7287" w:rsidRDefault="00222B5D" w:rsidP="00F06369">
            <w:pPr>
              <w:rPr>
                <w:sz w:val="16"/>
                <w:szCs w:val="16"/>
              </w:rPr>
            </w:pPr>
            <w:r w:rsidRPr="00AE7287">
              <w:rPr>
                <w:sz w:val="16"/>
                <w:szCs w:val="16"/>
              </w:rPr>
              <w:t>Version</w:t>
            </w:r>
          </w:p>
        </w:tc>
        <w:tc>
          <w:tcPr>
            <w:tcW w:w="1570" w:type="dxa"/>
          </w:tcPr>
          <w:p w14:paraId="75119798" w14:textId="2A9D8F9B" w:rsidR="00222B5D" w:rsidRPr="00AE7287" w:rsidRDefault="00222B5D" w:rsidP="00F06369">
            <w:pPr>
              <w:rPr>
                <w:sz w:val="16"/>
                <w:szCs w:val="16"/>
              </w:rPr>
            </w:pPr>
            <w:r w:rsidRPr="00AE7287">
              <w:rPr>
                <w:sz w:val="16"/>
                <w:szCs w:val="16"/>
              </w:rPr>
              <w:t>Numeric</w:t>
            </w:r>
          </w:p>
        </w:tc>
        <w:tc>
          <w:tcPr>
            <w:tcW w:w="3574" w:type="dxa"/>
          </w:tcPr>
          <w:p w14:paraId="3EF19156" w14:textId="77777777" w:rsidR="00222B5D" w:rsidRPr="00AE7287" w:rsidRDefault="00222B5D" w:rsidP="00F06369">
            <w:pPr>
              <w:rPr>
                <w:sz w:val="16"/>
                <w:szCs w:val="16"/>
              </w:rPr>
            </w:pPr>
          </w:p>
        </w:tc>
        <w:tc>
          <w:tcPr>
            <w:tcW w:w="1794" w:type="dxa"/>
          </w:tcPr>
          <w:p w14:paraId="55137CAA" w14:textId="77777777" w:rsidR="00222B5D" w:rsidRPr="00501E19" w:rsidRDefault="00222B5D" w:rsidP="00F06369">
            <w:pPr>
              <w:rPr>
                <w:sz w:val="16"/>
                <w:szCs w:val="16"/>
              </w:rPr>
            </w:pPr>
          </w:p>
        </w:tc>
      </w:tr>
      <w:tr w:rsidR="00222B5D" w14:paraId="0BAD7CB2" w14:textId="7037AF2B" w:rsidTr="006040DD">
        <w:tc>
          <w:tcPr>
            <w:tcW w:w="2081" w:type="dxa"/>
          </w:tcPr>
          <w:p w14:paraId="1F51CCDB" w14:textId="334115CF" w:rsidR="00222B5D" w:rsidRPr="00AE7287" w:rsidRDefault="00222B5D" w:rsidP="00F06369">
            <w:pPr>
              <w:rPr>
                <w:sz w:val="16"/>
                <w:szCs w:val="16"/>
              </w:rPr>
            </w:pPr>
            <w:r w:rsidRPr="00AE7287">
              <w:rPr>
                <w:sz w:val="16"/>
                <w:szCs w:val="16"/>
              </w:rPr>
              <w:t>Type</w:t>
            </w:r>
          </w:p>
        </w:tc>
        <w:tc>
          <w:tcPr>
            <w:tcW w:w="1570" w:type="dxa"/>
          </w:tcPr>
          <w:p w14:paraId="202CA4A2" w14:textId="74BB0232" w:rsidR="00222B5D" w:rsidRPr="00AE7287" w:rsidRDefault="00222B5D" w:rsidP="00F06369">
            <w:pPr>
              <w:rPr>
                <w:sz w:val="16"/>
                <w:szCs w:val="16"/>
              </w:rPr>
            </w:pPr>
            <w:r w:rsidRPr="00AE7287">
              <w:rPr>
                <w:sz w:val="16"/>
                <w:szCs w:val="16"/>
              </w:rPr>
              <w:t>String</w:t>
            </w:r>
          </w:p>
        </w:tc>
        <w:tc>
          <w:tcPr>
            <w:tcW w:w="3574" w:type="dxa"/>
          </w:tcPr>
          <w:p w14:paraId="6BB4A1BB" w14:textId="1391949C" w:rsidR="00222B5D" w:rsidRPr="00AE7287" w:rsidRDefault="00222B5D" w:rsidP="00F06369">
            <w:pPr>
              <w:rPr>
                <w:sz w:val="16"/>
                <w:szCs w:val="16"/>
              </w:rPr>
            </w:pPr>
            <w:r w:rsidRPr="00AE7287">
              <w:rPr>
                <w:sz w:val="16"/>
                <w:szCs w:val="16"/>
              </w:rPr>
              <w:t>From ‘Config List’</w:t>
            </w:r>
          </w:p>
        </w:tc>
        <w:tc>
          <w:tcPr>
            <w:tcW w:w="1794" w:type="dxa"/>
          </w:tcPr>
          <w:p w14:paraId="234807BF" w14:textId="174A837F" w:rsidR="00222B5D" w:rsidRPr="00501E19" w:rsidRDefault="00432592" w:rsidP="00F06369">
            <w:pPr>
              <w:rPr>
                <w:sz w:val="16"/>
                <w:szCs w:val="16"/>
              </w:rPr>
            </w:pPr>
            <w:r w:rsidRPr="00432592">
              <w:rPr>
                <w:sz w:val="16"/>
                <w:szCs w:val="16"/>
              </w:rPr>
              <w:t>DB List?</w:t>
            </w:r>
          </w:p>
        </w:tc>
      </w:tr>
      <w:tr w:rsidR="00222B5D" w14:paraId="1F797DE1" w14:textId="0570376A" w:rsidTr="006040DD">
        <w:tc>
          <w:tcPr>
            <w:tcW w:w="2081" w:type="dxa"/>
          </w:tcPr>
          <w:p w14:paraId="2F8A7123" w14:textId="4F8A3E1A" w:rsidR="00222B5D" w:rsidRPr="00AE7287" w:rsidRDefault="00222B5D" w:rsidP="00F06369">
            <w:pPr>
              <w:rPr>
                <w:sz w:val="16"/>
                <w:szCs w:val="16"/>
              </w:rPr>
            </w:pPr>
            <w:r w:rsidRPr="00AE7287">
              <w:rPr>
                <w:sz w:val="16"/>
                <w:szCs w:val="16"/>
              </w:rPr>
              <w:t>Owning Person</w:t>
            </w:r>
          </w:p>
        </w:tc>
        <w:tc>
          <w:tcPr>
            <w:tcW w:w="1570" w:type="dxa"/>
          </w:tcPr>
          <w:p w14:paraId="6D2305C8" w14:textId="2A7B6299" w:rsidR="00222B5D" w:rsidRPr="00AE7287" w:rsidRDefault="00222B5D" w:rsidP="00F06369">
            <w:pPr>
              <w:rPr>
                <w:sz w:val="16"/>
                <w:szCs w:val="16"/>
              </w:rPr>
            </w:pPr>
            <w:r w:rsidRPr="00AE7287">
              <w:rPr>
                <w:sz w:val="16"/>
                <w:szCs w:val="16"/>
              </w:rPr>
              <w:t>String</w:t>
            </w:r>
          </w:p>
        </w:tc>
        <w:tc>
          <w:tcPr>
            <w:tcW w:w="3574" w:type="dxa"/>
          </w:tcPr>
          <w:p w14:paraId="73A1C117" w14:textId="7D118BFC" w:rsidR="00222B5D" w:rsidRPr="00AE7287" w:rsidRDefault="00222B5D" w:rsidP="00F06369">
            <w:pPr>
              <w:rPr>
                <w:sz w:val="16"/>
                <w:szCs w:val="16"/>
              </w:rPr>
            </w:pPr>
            <w:r w:rsidRPr="00AE7287">
              <w:rPr>
                <w:sz w:val="16"/>
                <w:szCs w:val="16"/>
              </w:rPr>
              <w:t>Validated against Control</w:t>
            </w:r>
          </w:p>
        </w:tc>
        <w:tc>
          <w:tcPr>
            <w:tcW w:w="1794" w:type="dxa"/>
          </w:tcPr>
          <w:p w14:paraId="3D0A93C2" w14:textId="33BD7264" w:rsidR="00222B5D" w:rsidRPr="00501E19" w:rsidRDefault="00432592" w:rsidP="00F06369">
            <w:pPr>
              <w:rPr>
                <w:sz w:val="16"/>
                <w:szCs w:val="16"/>
              </w:rPr>
            </w:pPr>
            <w:r w:rsidRPr="00432592">
              <w:rPr>
                <w:sz w:val="16"/>
                <w:szCs w:val="16"/>
              </w:rPr>
              <w:t>DB List?</w:t>
            </w:r>
          </w:p>
        </w:tc>
      </w:tr>
      <w:tr w:rsidR="00222B5D" w14:paraId="144790F3" w14:textId="12628807" w:rsidTr="006040DD">
        <w:tc>
          <w:tcPr>
            <w:tcW w:w="2081" w:type="dxa"/>
          </w:tcPr>
          <w:p w14:paraId="62DC6F05" w14:textId="583BAA83" w:rsidR="00222B5D" w:rsidRPr="00AE7287" w:rsidRDefault="00222B5D" w:rsidP="00F06369">
            <w:pPr>
              <w:rPr>
                <w:sz w:val="16"/>
                <w:szCs w:val="16"/>
              </w:rPr>
            </w:pPr>
            <w:r w:rsidRPr="00AE7287">
              <w:rPr>
                <w:sz w:val="16"/>
                <w:szCs w:val="16"/>
              </w:rPr>
              <w:t>Owning Team</w:t>
            </w:r>
          </w:p>
        </w:tc>
        <w:tc>
          <w:tcPr>
            <w:tcW w:w="1570" w:type="dxa"/>
          </w:tcPr>
          <w:p w14:paraId="3D9BFCFE" w14:textId="62C3B6B8" w:rsidR="00222B5D" w:rsidRPr="00AE7287" w:rsidRDefault="00222B5D" w:rsidP="00F06369">
            <w:pPr>
              <w:rPr>
                <w:sz w:val="16"/>
                <w:szCs w:val="16"/>
              </w:rPr>
            </w:pPr>
            <w:r w:rsidRPr="00AE7287">
              <w:rPr>
                <w:sz w:val="16"/>
                <w:szCs w:val="16"/>
              </w:rPr>
              <w:t>String</w:t>
            </w:r>
          </w:p>
        </w:tc>
        <w:tc>
          <w:tcPr>
            <w:tcW w:w="3574" w:type="dxa"/>
          </w:tcPr>
          <w:p w14:paraId="24455E83" w14:textId="16E920EB" w:rsidR="00222B5D" w:rsidRPr="00AE7287" w:rsidRDefault="00222B5D" w:rsidP="00F06369">
            <w:pPr>
              <w:rPr>
                <w:sz w:val="16"/>
                <w:szCs w:val="16"/>
              </w:rPr>
            </w:pPr>
            <w:r w:rsidRPr="00AE7287">
              <w:rPr>
                <w:sz w:val="16"/>
                <w:szCs w:val="16"/>
              </w:rPr>
              <w:t>Validated against Control</w:t>
            </w:r>
          </w:p>
        </w:tc>
        <w:tc>
          <w:tcPr>
            <w:tcW w:w="1794" w:type="dxa"/>
          </w:tcPr>
          <w:p w14:paraId="69093115" w14:textId="05DA40EC" w:rsidR="00222B5D" w:rsidRPr="00501E19" w:rsidRDefault="00432592" w:rsidP="00F06369">
            <w:pPr>
              <w:rPr>
                <w:sz w:val="16"/>
                <w:szCs w:val="16"/>
              </w:rPr>
            </w:pPr>
            <w:r w:rsidRPr="00432592">
              <w:rPr>
                <w:sz w:val="16"/>
                <w:szCs w:val="16"/>
              </w:rPr>
              <w:t>DB List?</w:t>
            </w:r>
          </w:p>
        </w:tc>
      </w:tr>
      <w:tr w:rsidR="00222B5D" w14:paraId="4465514C" w14:textId="51CFD43B" w:rsidTr="006040DD">
        <w:tc>
          <w:tcPr>
            <w:tcW w:w="2081" w:type="dxa"/>
          </w:tcPr>
          <w:p w14:paraId="3A22E23C" w14:textId="28874AD9" w:rsidR="00222B5D" w:rsidRPr="00AE7287" w:rsidRDefault="00222B5D" w:rsidP="00F06369">
            <w:pPr>
              <w:rPr>
                <w:sz w:val="16"/>
                <w:szCs w:val="16"/>
              </w:rPr>
            </w:pPr>
            <w:r w:rsidRPr="00AE7287">
              <w:rPr>
                <w:sz w:val="16"/>
                <w:szCs w:val="16"/>
              </w:rPr>
              <w:t>State</w:t>
            </w:r>
          </w:p>
        </w:tc>
        <w:tc>
          <w:tcPr>
            <w:tcW w:w="1570" w:type="dxa"/>
          </w:tcPr>
          <w:p w14:paraId="674DDA08" w14:textId="23DDBE45" w:rsidR="00222B5D" w:rsidRPr="00AE7287" w:rsidRDefault="00222B5D" w:rsidP="00F06369">
            <w:pPr>
              <w:rPr>
                <w:sz w:val="16"/>
                <w:szCs w:val="16"/>
              </w:rPr>
            </w:pPr>
            <w:r w:rsidRPr="00AE7287">
              <w:rPr>
                <w:sz w:val="16"/>
                <w:szCs w:val="16"/>
              </w:rPr>
              <w:t>Boolean</w:t>
            </w:r>
          </w:p>
        </w:tc>
        <w:tc>
          <w:tcPr>
            <w:tcW w:w="3574" w:type="dxa"/>
          </w:tcPr>
          <w:p w14:paraId="30B254A0" w14:textId="2F1FF0CD" w:rsidR="00222B5D" w:rsidRPr="00AE7287" w:rsidRDefault="00222B5D" w:rsidP="00F06369">
            <w:pPr>
              <w:rPr>
                <w:sz w:val="16"/>
                <w:szCs w:val="16"/>
              </w:rPr>
            </w:pPr>
            <w:r w:rsidRPr="00AE7287">
              <w:rPr>
                <w:sz w:val="16"/>
                <w:szCs w:val="16"/>
              </w:rPr>
              <w:t>Enabled/Disabled</w:t>
            </w:r>
          </w:p>
        </w:tc>
        <w:tc>
          <w:tcPr>
            <w:tcW w:w="1794" w:type="dxa"/>
          </w:tcPr>
          <w:p w14:paraId="2D0DC96E" w14:textId="77777777" w:rsidR="00222B5D" w:rsidRPr="00501E19" w:rsidRDefault="00222B5D" w:rsidP="00F06369">
            <w:pPr>
              <w:rPr>
                <w:sz w:val="16"/>
                <w:szCs w:val="16"/>
              </w:rPr>
            </w:pPr>
          </w:p>
        </w:tc>
      </w:tr>
      <w:tr w:rsidR="00222B5D" w14:paraId="7F66AE00" w14:textId="7F795A76" w:rsidTr="006040DD">
        <w:tc>
          <w:tcPr>
            <w:tcW w:w="2081" w:type="dxa"/>
          </w:tcPr>
          <w:p w14:paraId="480ACD61" w14:textId="42A6BDA0" w:rsidR="00222B5D" w:rsidRPr="00AE7287" w:rsidRDefault="00222B5D" w:rsidP="00F06369">
            <w:pPr>
              <w:rPr>
                <w:sz w:val="16"/>
                <w:szCs w:val="16"/>
              </w:rPr>
            </w:pPr>
            <w:proofErr w:type="spellStart"/>
            <w:r w:rsidRPr="00AE7287">
              <w:rPr>
                <w:sz w:val="16"/>
                <w:szCs w:val="16"/>
              </w:rPr>
              <w:t>ActiveFrom</w:t>
            </w:r>
            <w:proofErr w:type="spellEnd"/>
          </w:p>
        </w:tc>
        <w:tc>
          <w:tcPr>
            <w:tcW w:w="1570" w:type="dxa"/>
          </w:tcPr>
          <w:p w14:paraId="6175E4B1" w14:textId="0D561FFB" w:rsidR="00222B5D" w:rsidRPr="00AE7287" w:rsidRDefault="00222B5D" w:rsidP="00F06369">
            <w:pPr>
              <w:rPr>
                <w:sz w:val="16"/>
                <w:szCs w:val="16"/>
              </w:rPr>
            </w:pPr>
            <w:r w:rsidRPr="00AE7287">
              <w:rPr>
                <w:sz w:val="16"/>
                <w:szCs w:val="16"/>
              </w:rPr>
              <w:t>Date/Time</w:t>
            </w:r>
          </w:p>
        </w:tc>
        <w:tc>
          <w:tcPr>
            <w:tcW w:w="3574" w:type="dxa"/>
          </w:tcPr>
          <w:p w14:paraId="02D34E12" w14:textId="77777777" w:rsidR="00222B5D" w:rsidRPr="00AE7287" w:rsidRDefault="00222B5D" w:rsidP="00F06369">
            <w:pPr>
              <w:rPr>
                <w:sz w:val="16"/>
                <w:szCs w:val="16"/>
              </w:rPr>
            </w:pPr>
          </w:p>
        </w:tc>
        <w:tc>
          <w:tcPr>
            <w:tcW w:w="1794" w:type="dxa"/>
          </w:tcPr>
          <w:p w14:paraId="6D904D23" w14:textId="77777777" w:rsidR="00222B5D" w:rsidRPr="00501E19" w:rsidRDefault="00222B5D" w:rsidP="00F06369">
            <w:pPr>
              <w:rPr>
                <w:sz w:val="16"/>
                <w:szCs w:val="16"/>
              </w:rPr>
            </w:pPr>
          </w:p>
        </w:tc>
      </w:tr>
      <w:tr w:rsidR="00222B5D" w14:paraId="449A4D66" w14:textId="20A924C8" w:rsidTr="006040DD">
        <w:tc>
          <w:tcPr>
            <w:tcW w:w="2081" w:type="dxa"/>
          </w:tcPr>
          <w:p w14:paraId="78BCBCA5" w14:textId="263A0495" w:rsidR="00222B5D" w:rsidRPr="00AE7287" w:rsidRDefault="00222B5D" w:rsidP="00F06369">
            <w:pPr>
              <w:rPr>
                <w:sz w:val="16"/>
                <w:szCs w:val="16"/>
              </w:rPr>
            </w:pPr>
            <w:proofErr w:type="spellStart"/>
            <w:r w:rsidRPr="00AE7287">
              <w:rPr>
                <w:sz w:val="16"/>
                <w:szCs w:val="16"/>
              </w:rPr>
              <w:t>ActiveUntil</w:t>
            </w:r>
            <w:proofErr w:type="spellEnd"/>
          </w:p>
        </w:tc>
        <w:tc>
          <w:tcPr>
            <w:tcW w:w="1570" w:type="dxa"/>
          </w:tcPr>
          <w:p w14:paraId="7B9E004C" w14:textId="1DC055BC" w:rsidR="00222B5D" w:rsidRPr="00AE7287" w:rsidRDefault="00222B5D" w:rsidP="00F06369">
            <w:pPr>
              <w:rPr>
                <w:sz w:val="16"/>
                <w:szCs w:val="16"/>
              </w:rPr>
            </w:pPr>
            <w:r w:rsidRPr="00AE7287">
              <w:rPr>
                <w:sz w:val="16"/>
                <w:szCs w:val="16"/>
              </w:rPr>
              <w:t>Date/Time</w:t>
            </w:r>
          </w:p>
        </w:tc>
        <w:tc>
          <w:tcPr>
            <w:tcW w:w="3574" w:type="dxa"/>
          </w:tcPr>
          <w:p w14:paraId="777E5546" w14:textId="77777777" w:rsidR="00222B5D" w:rsidRPr="00AE7287" w:rsidRDefault="00222B5D" w:rsidP="00F06369">
            <w:pPr>
              <w:rPr>
                <w:sz w:val="16"/>
                <w:szCs w:val="16"/>
              </w:rPr>
            </w:pPr>
          </w:p>
        </w:tc>
        <w:tc>
          <w:tcPr>
            <w:tcW w:w="1794" w:type="dxa"/>
          </w:tcPr>
          <w:p w14:paraId="13F4BE56" w14:textId="77777777" w:rsidR="00222B5D" w:rsidRPr="00501E19" w:rsidRDefault="00222B5D" w:rsidP="00F06369">
            <w:pPr>
              <w:rPr>
                <w:sz w:val="16"/>
                <w:szCs w:val="16"/>
              </w:rPr>
            </w:pPr>
          </w:p>
        </w:tc>
      </w:tr>
      <w:tr w:rsidR="00222B5D" w14:paraId="7840E16E" w14:textId="1D3FC88B" w:rsidTr="006040DD">
        <w:tc>
          <w:tcPr>
            <w:tcW w:w="2081" w:type="dxa"/>
          </w:tcPr>
          <w:p w14:paraId="150C063A" w14:textId="2AA912C0" w:rsidR="00222B5D" w:rsidRPr="00AE7287" w:rsidRDefault="0009154C" w:rsidP="00F06369">
            <w:pPr>
              <w:rPr>
                <w:sz w:val="16"/>
                <w:szCs w:val="16"/>
              </w:rPr>
            </w:pPr>
            <w:r>
              <w:rPr>
                <w:sz w:val="16"/>
                <w:szCs w:val="16"/>
              </w:rPr>
              <w:t>Title</w:t>
            </w:r>
          </w:p>
        </w:tc>
        <w:tc>
          <w:tcPr>
            <w:tcW w:w="1570" w:type="dxa"/>
          </w:tcPr>
          <w:p w14:paraId="0957AD86" w14:textId="1BE1B6FD" w:rsidR="00222B5D" w:rsidRPr="00AE7287" w:rsidRDefault="0009154C" w:rsidP="00F06369">
            <w:pPr>
              <w:rPr>
                <w:sz w:val="16"/>
                <w:szCs w:val="16"/>
              </w:rPr>
            </w:pPr>
            <w:r>
              <w:rPr>
                <w:sz w:val="16"/>
                <w:szCs w:val="16"/>
              </w:rPr>
              <w:t>String</w:t>
            </w:r>
          </w:p>
        </w:tc>
        <w:tc>
          <w:tcPr>
            <w:tcW w:w="3574" w:type="dxa"/>
          </w:tcPr>
          <w:p w14:paraId="03A8A7FA" w14:textId="78220CCA" w:rsidR="00222B5D" w:rsidRPr="00AE7287" w:rsidRDefault="0009154C" w:rsidP="00F06369">
            <w:pPr>
              <w:rPr>
                <w:sz w:val="16"/>
                <w:szCs w:val="16"/>
              </w:rPr>
            </w:pPr>
            <w:r>
              <w:rPr>
                <w:sz w:val="16"/>
                <w:szCs w:val="16"/>
              </w:rPr>
              <w:t xml:space="preserve">Max </w:t>
            </w:r>
            <w:r w:rsidR="00FC2D71">
              <w:rPr>
                <w:sz w:val="16"/>
                <w:szCs w:val="16"/>
              </w:rPr>
              <w:t>chars</w:t>
            </w:r>
            <w:r w:rsidR="00EB6CB7">
              <w:rPr>
                <w:sz w:val="16"/>
                <w:szCs w:val="16"/>
              </w:rPr>
              <w:t xml:space="preserve"> </w:t>
            </w:r>
            <w:r w:rsidR="00DD5E8B" w:rsidRPr="00D0781C">
              <w:rPr>
                <w:sz w:val="16"/>
                <w:szCs w:val="16"/>
              </w:rPr>
              <w:t>50</w:t>
            </w:r>
          </w:p>
        </w:tc>
        <w:tc>
          <w:tcPr>
            <w:tcW w:w="1794" w:type="dxa"/>
          </w:tcPr>
          <w:p w14:paraId="32FD42A1" w14:textId="1F673D9E" w:rsidR="00222B5D" w:rsidRPr="00501E19" w:rsidRDefault="00222B5D" w:rsidP="00F06369">
            <w:pPr>
              <w:rPr>
                <w:sz w:val="16"/>
                <w:szCs w:val="16"/>
              </w:rPr>
            </w:pPr>
          </w:p>
        </w:tc>
      </w:tr>
      <w:tr w:rsidR="00222B5D" w14:paraId="244AFE56" w14:textId="0E0EB5F5" w:rsidTr="006040DD">
        <w:tc>
          <w:tcPr>
            <w:tcW w:w="2081" w:type="dxa"/>
          </w:tcPr>
          <w:p w14:paraId="1D3460E1" w14:textId="71BE7C4B" w:rsidR="00222B5D" w:rsidRPr="00AE7287" w:rsidRDefault="00EB6CB7" w:rsidP="00F06369">
            <w:pPr>
              <w:rPr>
                <w:sz w:val="16"/>
                <w:szCs w:val="16"/>
              </w:rPr>
            </w:pPr>
            <w:r>
              <w:rPr>
                <w:sz w:val="16"/>
                <w:szCs w:val="16"/>
              </w:rPr>
              <w:t>Description</w:t>
            </w:r>
          </w:p>
        </w:tc>
        <w:tc>
          <w:tcPr>
            <w:tcW w:w="1570" w:type="dxa"/>
          </w:tcPr>
          <w:p w14:paraId="7D75509B" w14:textId="458895E9" w:rsidR="00222B5D" w:rsidRPr="00AE7287" w:rsidRDefault="00EB6CB7" w:rsidP="00F06369">
            <w:pPr>
              <w:rPr>
                <w:sz w:val="16"/>
                <w:szCs w:val="16"/>
              </w:rPr>
            </w:pPr>
            <w:r>
              <w:rPr>
                <w:sz w:val="16"/>
                <w:szCs w:val="16"/>
              </w:rPr>
              <w:t>String</w:t>
            </w:r>
          </w:p>
        </w:tc>
        <w:tc>
          <w:tcPr>
            <w:tcW w:w="3574" w:type="dxa"/>
          </w:tcPr>
          <w:p w14:paraId="18A24558" w14:textId="4D51A70E" w:rsidR="00222B5D" w:rsidRPr="00AE7287" w:rsidRDefault="00DD5E8B" w:rsidP="00F06369">
            <w:pPr>
              <w:rPr>
                <w:sz w:val="16"/>
                <w:szCs w:val="16"/>
              </w:rPr>
            </w:pPr>
            <w:r>
              <w:rPr>
                <w:sz w:val="16"/>
                <w:szCs w:val="16"/>
              </w:rPr>
              <w:t xml:space="preserve">Max </w:t>
            </w:r>
            <w:proofErr w:type="gramStart"/>
            <w:r>
              <w:rPr>
                <w:sz w:val="16"/>
                <w:szCs w:val="16"/>
              </w:rPr>
              <w:t>chars</w:t>
            </w:r>
            <w:proofErr w:type="gramEnd"/>
            <w:r>
              <w:rPr>
                <w:sz w:val="16"/>
                <w:szCs w:val="16"/>
              </w:rPr>
              <w:t xml:space="preserve"> </w:t>
            </w:r>
            <w:r w:rsidRPr="00D0781C">
              <w:rPr>
                <w:sz w:val="16"/>
                <w:szCs w:val="16"/>
              </w:rPr>
              <w:t>400</w:t>
            </w:r>
          </w:p>
        </w:tc>
        <w:tc>
          <w:tcPr>
            <w:tcW w:w="1794" w:type="dxa"/>
          </w:tcPr>
          <w:p w14:paraId="656722DC" w14:textId="77777777" w:rsidR="00222B5D" w:rsidRPr="00501E19" w:rsidRDefault="00222B5D" w:rsidP="00F06369">
            <w:pPr>
              <w:rPr>
                <w:sz w:val="16"/>
                <w:szCs w:val="16"/>
              </w:rPr>
            </w:pPr>
          </w:p>
        </w:tc>
      </w:tr>
      <w:tr w:rsidR="00327258" w14:paraId="06830ABA" w14:textId="77777777" w:rsidTr="006040DD">
        <w:tc>
          <w:tcPr>
            <w:tcW w:w="2081" w:type="dxa"/>
          </w:tcPr>
          <w:p w14:paraId="0840F980" w14:textId="5F2FE38B" w:rsidR="00327258" w:rsidRPr="00AE7287" w:rsidRDefault="00501E19" w:rsidP="00F06369">
            <w:pPr>
              <w:rPr>
                <w:sz w:val="16"/>
                <w:szCs w:val="16"/>
              </w:rPr>
            </w:pPr>
            <w:r>
              <w:rPr>
                <w:sz w:val="16"/>
                <w:szCs w:val="16"/>
              </w:rPr>
              <w:t>Activities</w:t>
            </w:r>
          </w:p>
        </w:tc>
        <w:tc>
          <w:tcPr>
            <w:tcW w:w="1570" w:type="dxa"/>
          </w:tcPr>
          <w:p w14:paraId="3FB05B79" w14:textId="588561C8" w:rsidR="00327258" w:rsidRPr="00AE7287" w:rsidRDefault="000B0D4B" w:rsidP="00F06369">
            <w:pPr>
              <w:rPr>
                <w:sz w:val="16"/>
                <w:szCs w:val="16"/>
              </w:rPr>
            </w:pPr>
            <w:r>
              <w:rPr>
                <w:sz w:val="16"/>
                <w:szCs w:val="16"/>
              </w:rPr>
              <w:t>Object</w:t>
            </w:r>
          </w:p>
        </w:tc>
        <w:tc>
          <w:tcPr>
            <w:tcW w:w="3574" w:type="dxa"/>
          </w:tcPr>
          <w:p w14:paraId="6BB1FEBB" w14:textId="77777777" w:rsidR="00327258" w:rsidRPr="00AE7287" w:rsidRDefault="00327258" w:rsidP="00F06369">
            <w:pPr>
              <w:rPr>
                <w:sz w:val="16"/>
                <w:szCs w:val="16"/>
              </w:rPr>
            </w:pPr>
          </w:p>
        </w:tc>
        <w:tc>
          <w:tcPr>
            <w:tcW w:w="1794" w:type="dxa"/>
          </w:tcPr>
          <w:p w14:paraId="77FF3417" w14:textId="77777777" w:rsidR="002F2DE6" w:rsidRDefault="00501E19" w:rsidP="00F06369">
            <w:pPr>
              <w:rPr>
                <w:sz w:val="16"/>
                <w:szCs w:val="16"/>
              </w:rPr>
            </w:pPr>
            <w:r w:rsidRPr="00501E19">
              <w:rPr>
                <w:sz w:val="16"/>
                <w:szCs w:val="16"/>
              </w:rPr>
              <w:t xml:space="preserve">Object </w:t>
            </w:r>
            <w:r>
              <w:rPr>
                <w:sz w:val="16"/>
                <w:szCs w:val="16"/>
              </w:rPr>
              <w:t xml:space="preserve">list/array </w:t>
            </w:r>
            <w:r w:rsidRPr="00501E19">
              <w:rPr>
                <w:sz w:val="16"/>
                <w:szCs w:val="16"/>
              </w:rPr>
              <w:t>of activity IDs</w:t>
            </w:r>
            <w:r>
              <w:rPr>
                <w:sz w:val="16"/>
                <w:szCs w:val="16"/>
              </w:rPr>
              <w:t>?</w:t>
            </w:r>
          </w:p>
          <w:p w14:paraId="3C156F8C" w14:textId="26986928" w:rsidR="005E29FE" w:rsidRPr="005E29FE" w:rsidRDefault="005E29FE" w:rsidP="00F06369">
            <w:pPr>
              <w:rPr>
                <w:color w:val="FF0000"/>
                <w:sz w:val="16"/>
                <w:szCs w:val="16"/>
              </w:rPr>
            </w:pPr>
            <w:r w:rsidRPr="005E29FE">
              <w:rPr>
                <w:color w:val="FF0000"/>
                <w:sz w:val="16"/>
                <w:szCs w:val="16"/>
              </w:rPr>
              <w:lastRenderedPageBreak/>
              <w:t>RR: Can be stored in separate table?</w:t>
            </w:r>
          </w:p>
          <w:p w14:paraId="26863A9B" w14:textId="71B64197" w:rsidR="00327258" w:rsidRPr="00501E19" w:rsidRDefault="00501E19" w:rsidP="00F06369">
            <w:pPr>
              <w:rPr>
                <w:sz w:val="16"/>
                <w:szCs w:val="16"/>
              </w:rPr>
            </w:pPr>
            <w:r>
              <w:rPr>
                <w:sz w:val="16"/>
                <w:szCs w:val="16"/>
              </w:rPr>
              <w:br/>
              <w:t xml:space="preserve">Is this needed or can it just be pulled from </w:t>
            </w:r>
            <w:r w:rsidR="002F2DE6">
              <w:rPr>
                <w:sz w:val="16"/>
                <w:szCs w:val="16"/>
              </w:rPr>
              <w:t>table?</w:t>
            </w:r>
          </w:p>
        </w:tc>
      </w:tr>
      <w:tr w:rsidR="00E64BCE" w14:paraId="5EF6D613" w14:textId="77777777" w:rsidTr="006040DD">
        <w:tc>
          <w:tcPr>
            <w:tcW w:w="2081" w:type="dxa"/>
          </w:tcPr>
          <w:p w14:paraId="6B469040" w14:textId="58EAE98B" w:rsidR="00E64BCE" w:rsidRDefault="00E64BCE" w:rsidP="00F06369">
            <w:pPr>
              <w:rPr>
                <w:sz w:val="16"/>
                <w:szCs w:val="16"/>
              </w:rPr>
            </w:pPr>
            <w:r>
              <w:rPr>
                <w:sz w:val="16"/>
                <w:szCs w:val="16"/>
              </w:rPr>
              <w:lastRenderedPageBreak/>
              <w:t>Location</w:t>
            </w:r>
          </w:p>
        </w:tc>
        <w:tc>
          <w:tcPr>
            <w:tcW w:w="1570" w:type="dxa"/>
          </w:tcPr>
          <w:p w14:paraId="0D18DFD0" w14:textId="400A819B" w:rsidR="00E64BCE" w:rsidRDefault="00714DC8" w:rsidP="00F06369">
            <w:pPr>
              <w:rPr>
                <w:sz w:val="16"/>
                <w:szCs w:val="16"/>
              </w:rPr>
            </w:pPr>
            <w:r>
              <w:rPr>
                <w:sz w:val="16"/>
                <w:szCs w:val="16"/>
              </w:rPr>
              <w:t>Location</w:t>
            </w:r>
          </w:p>
        </w:tc>
        <w:tc>
          <w:tcPr>
            <w:tcW w:w="3574" w:type="dxa"/>
          </w:tcPr>
          <w:p w14:paraId="0E4EEC15" w14:textId="77777777" w:rsidR="00E64BCE" w:rsidRPr="00AE7287" w:rsidRDefault="00E64BCE" w:rsidP="00F06369">
            <w:pPr>
              <w:rPr>
                <w:sz w:val="16"/>
                <w:szCs w:val="16"/>
              </w:rPr>
            </w:pPr>
          </w:p>
        </w:tc>
        <w:tc>
          <w:tcPr>
            <w:tcW w:w="1794" w:type="dxa"/>
          </w:tcPr>
          <w:p w14:paraId="04C399FB" w14:textId="2C91ED97" w:rsidR="005E29FE" w:rsidRPr="00501E19" w:rsidRDefault="006A4A1E" w:rsidP="00F06369">
            <w:pPr>
              <w:rPr>
                <w:sz w:val="16"/>
                <w:szCs w:val="16"/>
              </w:rPr>
            </w:pPr>
            <w:r>
              <w:rPr>
                <w:sz w:val="16"/>
                <w:szCs w:val="16"/>
              </w:rPr>
              <w:t>Easting &amp; Northing</w:t>
            </w:r>
          </w:p>
        </w:tc>
      </w:tr>
      <w:tr w:rsidR="003D56FE" w14:paraId="0A2768ED" w14:textId="77777777" w:rsidTr="006040DD">
        <w:tc>
          <w:tcPr>
            <w:tcW w:w="2081" w:type="dxa"/>
          </w:tcPr>
          <w:p w14:paraId="6C396E69" w14:textId="2ECCEB14" w:rsidR="003D56FE" w:rsidRDefault="003D56FE" w:rsidP="00F06369">
            <w:pPr>
              <w:rPr>
                <w:sz w:val="16"/>
                <w:szCs w:val="16"/>
              </w:rPr>
            </w:pPr>
            <w:proofErr w:type="spellStart"/>
            <w:r>
              <w:rPr>
                <w:sz w:val="16"/>
                <w:szCs w:val="16"/>
              </w:rPr>
              <w:t>LocationRadius</w:t>
            </w:r>
            <w:proofErr w:type="spellEnd"/>
          </w:p>
        </w:tc>
        <w:tc>
          <w:tcPr>
            <w:tcW w:w="1570" w:type="dxa"/>
          </w:tcPr>
          <w:p w14:paraId="724DB005" w14:textId="1C7DDF06" w:rsidR="003D56FE" w:rsidRDefault="00714DC8" w:rsidP="00F06369">
            <w:pPr>
              <w:rPr>
                <w:sz w:val="16"/>
                <w:szCs w:val="16"/>
              </w:rPr>
            </w:pPr>
            <w:r>
              <w:rPr>
                <w:sz w:val="16"/>
                <w:szCs w:val="16"/>
              </w:rPr>
              <w:t>Numeric</w:t>
            </w:r>
          </w:p>
        </w:tc>
        <w:tc>
          <w:tcPr>
            <w:tcW w:w="3574" w:type="dxa"/>
          </w:tcPr>
          <w:p w14:paraId="2966B604" w14:textId="77777777" w:rsidR="003D56FE" w:rsidRPr="00AE7287" w:rsidRDefault="003D56FE" w:rsidP="00F06369">
            <w:pPr>
              <w:rPr>
                <w:sz w:val="16"/>
                <w:szCs w:val="16"/>
              </w:rPr>
            </w:pPr>
          </w:p>
        </w:tc>
        <w:tc>
          <w:tcPr>
            <w:tcW w:w="1794" w:type="dxa"/>
          </w:tcPr>
          <w:p w14:paraId="44859572" w14:textId="77777777" w:rsidR="003D56FE" w:rsidRDefault="00D879F0" w:rsidP="00F06369">
            <w:pPr>
              <w:rPr>
                <w:sz w:val="16"/>
                <w:szCs w:val="16"/>
              </w:rPr>
            </w:pPr>
            <w:r>
              <w:rPr>
                <w:sz w:val="16"/>
                <w:szCs w:val="16"/>
              </w:rPr>
              <w:t>Specified in Metres</w:t>
            </w:r>
          </w:p>
          <w:p w14:paraId="7D0E6263" w14:textId="77777777" w:rsidR="009C4016" w:rsidRDefault="009C4016" w:rsidP="00F06369">
            <w:pPr>
              <w:rPr>
                <w:sz w:val="16"/>
                <w:szCs w:val="16"/>
              </w:rPr>
            </w:pPr>
          </w:p>
          <w:p w14:paraId="64617737" w14:textId="2BE15F89" w:rsidR="009C4016" w:rsidRDefault="009C4016" w:rsidP="00F06369">
            <w:pPr>
              <w:rPr>
                <w:sz w:val="16"/>
                <w:szCs w:val="16"/>
              </w:rPr>
            </w:pPr>
            <w:r w:rsidRPr="00C44E08">
              <w:rPr>
                <w:color w:val="FF0000"/>
                <w:sz w:val="16"/>
                <w:szCs w:val="16"/>
              </w:rPr>
              <w:t xml:space="preserve">RR: Can be pulled from </w:t>
            </w:r>
            <w:proofErr w:type="spellStart"/>
            <w:r w:rsidRPr="00C44E08">
              <w:rPr>
                <w:color w:val="FF0000"/>
                <w:sz w:val="16"/>
                <w:szCs w:val="16"/>
              </w:rPr>
              <w:t>DemandConfig</w:t>
            </w:r>
            <w:proofErr w:type="spellEnd"/>
            <w:r w:rsidRPr="00C44E08">
              <w:rPr>
                <w:color w:val="FF0000"/>
                <w:sz w:val="16"/>
                <w:szCs w:val="16"/>
              </w:rPr>
              <w:t>?</w:t>
            </w:r>
          </w:p>
        </w:tc>
      </w:tr>
      <w:tr w:rsidR="00E64BCE" w14:paraId="74122A69" w14:textId="77777777" w:rsidTr="006040DD">
        <w:tc>
          <w:tcPr>
            <w:tcW w:w="2081" w:type="dxa"/>
          </w:tcPr>
          <w:p w14:paraId="1B2ED93D" w14:textId="0C13973C" w:rsidR="00E64BCE" w:rsidRDefault="00E64BCE" w:rsidP="00F06369">
            <w:pPr>
              <w:rPr>
                <w:sz w:val="16"/>
                <w:szCs w:val="16"/>
              </w:rPr>
            </w:pPr>
            <w:proofErr w:type="spellStart"/>
            <w:r>
              <w:rPr>
                <w:sz w:val="16"/>
                <w:szCs w:val="16"/>
              </w:rPr>
              <w:t>GeoFence</w:t>
            </w:r>
            <w:proofErr w:type="spellEnd"/>
          </w:p>
        </w:tc>
        <w:tc>
          <w:tcPr>
            <w:tcW w:w="1570" w:type="dxa"/>
          </w:tcPr>
          <w:p w14:paraId="6F50A9A3" w14:textId="24BB0A75" w:rsidR="00E64BCE" w:rsidRDefault="00714DC8" w:rsidP="00F06369">
            <w:pPr>
              <w:rPr>
                <w:sz w:val="16"/>
                <w:szCs w:val="16"/>
              </w:rPr>
            </w:pPr>
            <w:r>
              <w:rPr>
                <w:sz w:val="16"/>
                <w:szCs w:val="16"/>
              </w:rPr>
              <w:t>Object</w:t>
            </w:r>
          </w:p>
        </w:tc>
        <w:tc>
          <w:tcPr>
            <w:tcW w:w="3574" w:type="dxa"/>
          </w:tcPr>
          <w:p w14:paraId="0488C010" w14:textId="77777777" w:rsidR="00E64BCE" w:rsidRPr="00AE7287" w:rsidRDefault="00E64BCE" w:rsidP="00F06369">
            <w:pPr>
              <w:rPr>
                <w:sz w:val="16"/>
                <w:szCs w:val="16"/>
              </w:rPr>
            </w:pPr>
          </w:p>
        </w:tc>
        <w:tc>
          <w:tcPr>
            <w:tcW w:w="1794" w:type="dxa"/>
          </w:tcPr>
          <w:p w14:paraId="1FAD69C8" w14:textId="77777777" w:rsidR="00E64BCE" w:rsidRDefault="00E64BCE" w:rsidP="00F06369">
            <w:pPr>
              <w:rPr>
                <w:sz w:val="16"/>
                <w:szCs w:val="16"/>
              </w:rPr>
            </w:pPr>
            <w:r>
              <w:rPr>
                <w:sz w:val="16"/>
                <w:szCs w:val="16"/>
              </w:rPr>
              <w:t>Polygon info</w:t>
            </w:r>
          </w:p>
          <w:p w14:paraId="0E33C97B" w14:textId="77777777" w:rsidR="009C4016" w:rsidRDefault="009C4016" w:rsidP="00F06369">
            <w:pPr>
              <w:rPr>
                <w:sz w:val="16"/>
                <w:szCs w:val="16"/>
              </w:rPr>
            </w:pPr>
          </w:p>
          <w:p w14:paraId="0D3CE462" w14:textId="31847F6B" w:rsidR="009C4016" w:rsidRPr="00501E19" w:rsidRDefault="009C4016" w:rsidP="00F06369">
            <w:pPr>
              <w:rPr>
                <w:sz w:val="16"/>
                <w:szCs w:val="16"/>
              </w:rPr>
            </w:pPr>
            <w:r w:rsidRPr="009C4016">
              <w:rPr>
                <w:color w:val="FF0000"/>
                <w:sz w:val="16"/>
                <w:szCs w:val="16"/>
              </w:rPr>
              <w:t>RR: Where it will be used?</w:t>
            </w:r>
            <w:r w:rsidR="00C57F76">
              <w:rPr>
                <w:color w:val="FF0000"/>
                <w:sz w:val="16"/>
                <w:szCs w:val="16"/>
              </w:rPr>
              <w:t xml:space="preserve"> </w:t>
            </w:r>
            <w:proofErr w:type="spellStart"/>
            <w:r w:rsidR="00C57F76">
              <w:rPr>
                <w:color w:val="FF0000"/>
                <w:sz w:val="16"/>
                <w:szCs w:val="16"/>
              </w:rPr>
              <w:t>EndUser</w:t>
            </w:r>
            <w:proofErr w:type="spellEnd"/>
            <w:r w:rsidR="00C57F76">
              <w:rPr>
                <w:color w:val="FF0000"/>
                <w:sz w:val="16"/>
                <w:szCs w:val="16"/>
              </w:rPr>
              <w:t xml:space="preserve"> will be shown with the nearest </w:t>
            </w:r>
            <w:r w:rsidR="00B30218">
              <w:rPr>
                <w:color w:val="FF0000"/>
                <w:sz w:val="16"/>
                <w:szCs w:val="16"/>
              </w:rPr>
              <w:t>demand, then where this info will be used?</w:t>
            </w:r>
          </w:p>
        </w:tc>
      </w:tr>
      <w:tr w:rsidR="00B24D0D" w14:paraId="08E26B7C" w14:textId="77777777" w:rsidTr="006040DD">
        <w:tc>
          <w:tcPr>
            <w:tcW w:w="2081" w:type="dxa"/>
          </w:tcPr>
          <w:p w14:paraId="1E359E00" w14:textId="29501E09" w:rsidR="00B24D0D" w:rsidRDefault="00B24D0D" w:rsidP="00F06369">
            <w:pPr>
              <w:rPr>
                <w:sz w:val="16"/>
                <w:szCs w:val="16"/>
              </w:rPr>
            </w:pPr>
            <w:proofErr w:type="spellStart"/>
            <w:r>
              <w:rPr>
                <w:sz w:val="16"/>
                <w:szCs w:val="16"/>
              </w:rPr>
              <w:t>GeoFenceCentre</w:t>
            </w:r>
            <w:proofErr w:type="spellEnd"/>
          </w:p>
        </w:tc>
        <w:tc>
          <w:tcPr>
            <w:tcW w:w="1570" w:type="dxa"/>
          </w:tcPr>
          <w:p w14:paraId="09FB373A" w14:textId="36C8B802" w:rsidR="00B24D0D" w:rsidRDefault="00714DC8" w:rsidP="00F06369">
            <w:pPr>
              <w:rPr>
                <w:sz w:val="16"/>
                <w:szCs w:val="16"/>
              </w:rPr>
            </w:pPr>
            <w:r>
              <w:rPr>
                <w:sz w:val="16"/>
                <w:szCs w:val="16"/>
              </w:rPr>
              <w:t>Location</w:t>
            </w:r>
          </w:p>
        </w:tc>
        <w:tc>
          <w:tcPr>
            <w:tcW w:w="3574" w:type="dxa"/>
          </w:tcPr>
          <w:p w14:paraId="05825BA7" w14:textId="77777777" w:rsidR="00B24D0D" w:rsidRPr="00AE7287" w:rsidRDefault="00B24D0D" w:rsidP="00F06369">
            <w:pPr>
              <w:rPr>
                <w:sz w:val="16"/>
                <w:szCs w:val="16"/>
              </w:rPr>
            </w:pPr>
          </w:p>
        </w:tc>
        <w:tc>
          <w:tcPr>
            <w:tcW w:w="1794" w:type="dxa"/>
          </w:tcPr>
          <w:p w14:paraId="21A35706" w14:textId="77777777" w:rsidR="00B24D0D" w:rsidRDefault="00B24D0D" w:rsidP="00F06369">
            <w:pPr>
              <w:rPr>
                <w:sz w:val="16"/>
                <w:szCs w:val="16"/>
              </w:rPr>
            </w:pPr>
            <w:r>
              <w:rPr>
                <w:sz w:val="16"/>
                <w:szCs w:val="16"/>
              </w:rPr>
              <w:t>Easting &amp; Northing</w:t>
            </w:r>
          </w:p>
          <w:p w14:paraId="6151B425" w14:textId="77777777" w:rsidR="009C4016" w:rsidRDefault="009C4016" w:rsidP="00F06369">
            <w:pPr>
              <w:rPr>
                <w:sz w:val="16"/>
                <w:szCs w:val="16"/>
              </w:rPr>
            </w:pPr>
          </w:p>
          <w:p w14:paraId="7502D641" w14:textId="1678D56C" w:rsidR="009C4016" w:rsidRDefault="009C4016" w:rsidP="00F06369">
            <w:pPr>
              <w:rPr>
                <w:sz w:val="16"/>
                <w:szCs w:val="16"/>
              </w:rPr>
            </w:pPr>
            <w:r w:rsidRPr="009C4016">
              <w:rPr>
                <w:color w:val="FF0000"/>
                <w:sz w:val="16"/>
                <w:szCs w:val="16"/>
              </w:rPr>
              <w:t>RR: Where it will be used?</w:t>
            </w:r>
          </w:p>
        </w:tc>
      </w:tr>
      <w:tr w:rsidR="00B24D0D" w14:paraId="7404C6AD" w14:textId="77777777" w:rsidTr="006040DD">
        <w:tc>
          <w:tcPr>
            <w:tcW w:w="2081" w:type="dxa"/>
          </w:tcPr>
          <w:p w14:paraId="091B5C4C" w14:textId="77777777" w:rsidR="00B24D0D" w:rsidRDefault="00B24D0D" w:rsidP="00F06369">
            <w:pPr>
              <w:rPr>
                <w:sz w:val="16"/>
                <w:szCs w:val="16"/>
              </w:rPr>
            </w:pPr>
          </w:p>
        </w:tc>
        <w:tc>
          <w:tcPr>
            <w:tcW w:w="1570" w:type="dxa"/>
          </w:tcPr>
          <w:p w14:paraId="79B08D59" w14:textId="77777777" w:rsidR="00B24D0D" w:rsidRDefault="00B24D0D" w:rsidP="00F06369">
            <w:pPr>
              <w:rPr>
                <w:sz w:val="16"/>
                <w:szCs w:val="16"/>
              </w:rPr>
            </w:pPr>
          </w:p>
        </w:tc>
        <w:tc>
          <w:tcPr>
            <w:tcW w:w="3574" w:type="dxa"/>
          </w:tcPr>
          <w:p w14:paraId="052B82F3" w14:textId="77777777" w:rsidR="00B24D0D" w:rsidRPr="00AE7287" w:rsidRDefault="00B24D0D" w:rsidP="00F06369">
            <w:pPr>
              <w:rPr>
                <w:sz w:val="16"/>
                <w:szCs w:val="16"/>
              </w:rPr>
            </w:pPr>
          </w:p>
        </w:tc>
        <w:tc>
          <w:tcPr>
            <w:tcW w:w="1794" w:type="dxa"/>
          </w:tcPr>
          <w:p w14:paraId="714B623E" w14:textId="77777777" w:rsidR="00B24D0D" w:rsidRDefault="00B24D0D" w:rsidP="00F06369">
            <w:pPr>
              <w:rPr>
                <w:sz w:val="16"/>
                <w:szCs w:val="16"/>
              </w:rPr>
            </w:pPr>
          </w:p>
        </w:tc>
      </w:tr>
    </w:tbl>
    <w:p w14:paraId="4EFCAAA3" w14:textId="4684E3E1" w:rsidR="004076FD" w:rsidRPr="004D0B51" w:rsidRDefault="00327258" w:rsidP="00F06369">
      <w:pPr>
        <w:rPr>
          <w:b/>
          <w:bCs/>
          <w:u w:val="single"/>
        </w:rPr>
      </w:pPr>
      <w:proofErr w:type="spellStart"/>
      <w:r w:rsidRPr="004D0B51">
        <w:rPr>
          <w:b/>
          <w:bCs/>
          <w:u w:val="single"/>
        </w:rPr>
        <w:t>DaysActive</w:t>
      </w:r>
      <w:proofErr w:type="spellEnd"/>
    </w:p>
    <w:tbl>
      <w:tblPr>
        <w:tblStyle w:val="TableGrid"/>
        <w:tblW w:w="0" w:type="auto"/>
        <w:tblLook w:val="04A0" w:firstRow="1" w:lastRow="0" w:firstColumn="1" w:lastColumn="0" w:noHBand="0" w:noVBand="1"/>
      </w:tblPr>
      <w:tblGrid>
        <w:gridCol w:w="2254"/>
        <w:gridCol w:w="1427"/>
        <w:gridCol w:w="1894"/>
        <w:gridCol w:w="3444"/>
      </w:tblGrid>
      <w:tr w:rsidR="0024122F" w14:paraId="4D97269C" w14:textId="77777777" w:rsidTr="00C64C45">
        <w:tc>
          <w:tcPr>
            <w:tcW w:w="2254" w:type="dxa"/>
          </w:tcPr>
          <w:p w14:paraId="6F185C7B" w14:textId="2569D106" w:rsidR="0024122F" w:rsidRPr="00AE7287" w:rsidRDefault="0024122F" w:rsidP="00AE7287">
            <w:pPr>
              <w:jc w:val="center"/>
              <w:rPr>
                <w:sz w:val="16"/>
                <w:szCs w:val="16"/>
              </w:rPr>
            </w:pPr>
            <w:r w:rsidRPr="00AE7287">
              <w:rPr>
                <w:b/>
                <w:bCs/>
                <w:sz w:val="16"/>
                <w:szCs w:val="16"/>
              </w:rPr>
              <w:t>Field / Property</w:t>
            </w:r>
          </w:p>
        </w:tc>
        <w:tc>
          <w:tcPr>
            <w:tcW w:w="1427" w:type="dxa"/>
          </w:tcPr>
          <w:p w14:paraId="14A0C66F" w14:textId="449B36DD" w:rsidR="0024122F" w:rsidRPr="00AE7287" w:rsidRDefault="00357B58" w:rsidP="00AE7287">
            <w:pPr>
              <w:jc w:val="center"/>
              <w:rPr>
                <w:sz w:val="16"/>
                <w:szCs w:val="16"/>
              </w:rPr>
            </w:pPr>
            <w:proofErr w:type="spellStart"/>
            <w:r>
              <w:rPr>
                <w:b/>
                <w:bCs/>
                <w:sz w:val="16"/>
                <w:szCs w:val="16"/>
              </w:rPr>
              <w:t>Data</w:t>
            </w:r>
            <w:r w:rsidRPr="00AE7287">
              <w:rPr>
                <w:b/>
                <w:bCs/>
                <w:sz w:val="16"/>
                <w:szCs w:val="16"/>
              </w:rPr>
              <w:t>Type</w:t>
            </w:r>
            <w:proofErr w:type="spellEnd"/>
          </w:p>
        </w:tc>
        <w:tc>
          <w:tcPr>
            <w:tcW w:w="1894" w:type="dxa"/>
          </w:tcPr>
          <w:p w14:paraId="76E94B97" w14:textId="6259CAC3" w:rsidR="0024122F" w:rsidRPr="00AE7287" w:rsidRDefault="0024122F" w:rsidP="00AE7287">
            <w:pPr>
              <w:jc w:val="center"/>
              <w:rPr>
                <w:sz w:val="16"/>
                <w:szCs w:val="16"/>
              </w:rPr>
            </w:pPr>
            <w:r w:rsidRPr="00AE7287">
              <w:rPr>
                <w:b/>
                <w:bCs/>
                <w:sz w:val="16"/>
                <w:szCs w:val="16"/>
              </w:rPr>
              <w:t>Restrictions</w:t>
            </w:r>
          </w:p>
        </w:tc>
        <w:tc>
          <w:tcPr>
            <w:tcW w:w="3444" w:type="dxa"/>
          </w:tcPr>
          <w:p w14:paraId="6F05D3B1" w14:textId="29C48324" w:rsidR="0024122F" w:rsidRPr="00AE7287" w:rsidRDefault="0024122F" w:rsidP="00AE7287">
            <w:pPr>
              <w:jc w:val="center"/>
              <w:rPr>
                <w:sz w:val="16"/>
                <w:szCs w:val="16"/>
              </w:rPr>
            </w:pPr>
            <w:r w:rsidRPr="00AE7287">
              <w:rPr>
                <w:b/>
                <w:bCs/>
                <w:sz w:val="16"/>
                <w:szCs w:val="16"/>
              </w:rPr>
              <w:t>Notes</w:t>
            </w:r>
          </w:p>
        </w:tc>
      </w:tr>
      <w:tr w:rsidR="0024122F" w14:paraId="684A9D68" w14:textId="77777777" w:rsidTr="00C64C45">
        <w:tc>
          <w:tcPr>
            <w:tcW w:w="2254" w:type="dxa"/>
          </w:tcPr>
          <w:p w14:paraId="3AB10B82" w14:textId="35E87662" w:rsidR="0024122F" w:rsidRPr="00AE7287" w:rsidRDefault="0024122F" w:rsidP="0024122F">
            <w:pPr>
              <w:rPr>
                <w:sz w:val="16"/>
                <w:szCs w:val="16"/>
              </w:rPr>
            </w:pPr>
            <w:proofErr w:type="spellStart"/>
            <w:r w:rsidRPr="00AE7287">
              <w:rPr>
                <w:sz w:val="16"/>
                <w:szCs w:val="16"/>
              </w:rPr>
              <w:t>DaysActiveID</w:t>
            </w:r>
            <w:proofErr w:type="spellEnd"/>
          </w:p>
        </w:tc>
        <w:tc>
          <w:tcPr>
            <w:tcW w:w="1427" w:type="dxa"/>
          </w:tcPr>
          <w:p w14:paraId="35135617" w14:textId="23EC9F3F" w:rsidR="0024122F" w:rsidRPr="00AE7287" w:rsidRDefault="0031402E" w:rsidP="0024122F">
            <w:pPr>
              <w:rPr>
                <w:sz w:val="16"/>
                <w:szCs w:val="16"/>
              </w:rPr>
            </w:pPr>
            <w:r>
              <w:rPr>
                <w:sz w:val="16"/>
                <w:szCs w:val="16"/>
              </w:rPr>
              <w:t>Numeric</w:t>
            </w:r>
          </w:p>
        </w:tc>
        <w:tc>
          <w:tcPr>
            <w:tcW w:w="1894" w:type="dxa"/>
          </w:tcPr>
          <w:p w14:paraId="41DA7E5B" w14:textId="77777777" w:rsidR="0024122F" w:rsidRPr="00AE7287" w:rsidRDefault="0024122F" w:rsidP="0024122F">
            <w:pPr>
              <w:rPr>
                <w:sz w:val="16"/>
                <w:szCs w:val="16"/>
              </w:rPr>
            </w:pPr>
          </w:p>
        </w:tc>
        <w:tc>
          <w:tcPr>
            <w:tcW w:w="3444" w:type="dxa"/>
          </w:tcPr>
          <w:p w14:paraId="762E4644" w14:textId="77777777" w:rsidR="0024122F" w:rsidRPr="00AE7287" w:rsidRDefault="0024122F" w:rsidP="0024122F">
            <w:pPr>
              <w:rPr>
                <w:sz w:val="16"/>
                <w:szCs w:val="16"/>
              </w:rPr>
            </w:pPr>
          </w:p>
        </w:tc>
      </w:tr>
      <w:tr w:rsidR="0024122F" w14:paraId="7F770F06" w14:textId="77777777" w:rsidTr="00C64C45">
        <w:tc>
          <w:tcPr>
            <w:tcW w:w="2254" w:type="dxa"/>
          </w:tcPr>
          <w:p w14:paraId="11857E9E" w14:textId="343FC458" w:rsidR="0024122F" w:rsidRPr="00AE7287" w:rsidRDefault="0024122F" w:rsidP="0024122F">
            <w:pPr>
              <w:rPr>
                <w:sz w:val="16"/>
                <w:szCs w:val="16"/>
              </w:rPr>
            </w:pPr>
            <w:r w:rsidRPr="00AE7287">
              <w:rPr>
                <w:sz w:val="16"/>
                <w:szCs w:val="16"/>
              </w:rPr>
              <w:t>Demand ID</w:t>
            </w:r>
          </w:p>
        </w:tc>
        <w:tc>
          <w:tcPr>
            <w:tcW w:w="1427" w:type="dxa"/>
          </w:tcPr>
          <w:p w14:paraId="49573316" w14:textId="4C0DA5AE" w:rsidR="0024122F" w:rsidRPr="00AE7287" w:rsidRDefault="0031402E" w:rsidP="0024122F">
            <w:pPr>
              <w:rPr>
                <w:sz w:val="16"/>
                <w:szCs w:val="16"/>
              </w:rPr>
            </w:pPr>
            <w:r>
              <w:rPr>
                <w:sz w:val="16"/>
                <w:szCs w:val="16"/>
              </w:rPr>
              <w:t>Numeric</w:t>
            </w:r>
          </w:p>
        </w:tc>
        <w:tc>
          <w:tcPr>
            <w:tcW w:w="1894" w:type="dxa"/>
          </w:tcPr>
          <w:p w14:paraId="314FBBF8" w14:textId="77777777" w:rsidR="0024122F" w:rsidRPr="00AE7287" w:rsidRDefault="0024122F" w:rsidP="0024122F">
            <w:pPr>
              <w:rPr>
                <w:sz w:val="16"/>
                <w:szCs w:val="16"/>
              </w:rPr>
            </w:pPr>
          </w:p>
        </w:tc>
        <w:tc>
          <w:tcPr>
            <w:tcW w:w="3444" w:type="dxa"/>
          </w:tcPr>
          <w:p w14:paraId="5AEADEED" w14:textId="3DC64F32" w:rsidR="0024122F" w:rsidRPr="00AE7287" w:rsidRDefault="0024122F" w:rsidP="0024122F">
            <w:pPr>
              <w:rPr>
                <w:sz w:val="16"/>
                <w:szCs w:val="16"/>
              </w:rPr>
            </w:pPr>
            <w:r w:rsidRPr="00AE7287">
              <w:rPr>
                <w:sz w:val="16"/>
                <w:szCs w:val="16"/>
              </w:rPr>
              <w:t>Link to Demand</w:t>
            </w:r>
          </w:p>
        </w:tc>
      </w:tr>
      <w:tr w:rsidR="00AE7287" w14:paraId="796B4898" w14:textId="77777777" w:rsidTr="00C64C45">
        <w:tc>
          <w:tcPr>
            <w:tcW w:w="2254" w:type="dxa"/>
          </w:tcPr>
          <w:p w14:paraId="3E8205BF" w14:textId="03813C8F" w:rsidR="00AE7287" w:rsidRPr="00AE7287" w:rsidRDefault="00AE7287" w:rsidP="00AE7287">
            <w:pPr>
              <w:rPr>
                <w:sz w:val="16"/>
                <w:szCs w:val="16"/>
              </w:rPr>
            </w:pPr>
            <w:proofErr w:type="spellStart"/>
            <w:r w:rsidRPr="00AE7287">
              <w:rPr>
                <w:sz w:val="16"/>
                <w:szCs w:val="16"/>
              </w:rPr>
              <w:t>Sun_Active</w:t>
            </w:r>
            <w:proofErr w:type="spellEnd"/>
          </w:p>
        </w:tc>
        <w:tc>
          <w:tcPr>
            <w:tcW w:w="1427" w:type="dxa"/>
          </w:tcPr>
          <w:p w14:paraId="1D2347E8" w14:textId="0FFCDAD9" w:rsidR="00AE7287" w:rsidRPr="00AE7287" w:rsidRDefault="00AE7287" w:rsidP="00AE7287">
            <w:pPr>
              <w:rPr>
                <w:sz w:val="16"/>
                <w:szCs w:val="16"/>
              </w:rPr>
            </w:pPr>
            <w:r w:rsidRPr="00AE7287">
              <w:rPr>
                <w:sz w:val="16"/>
                <w:szCs w:val="16"/>
              </w:rPr>
              <w:t>Boolean</w:t>
            </w:r>
          </w:p>
        </w:tc>
        <w:tc>
          <w:tcPr>
            <w:tcW w:w="1894" w:type="dxa"/>
          </w:tcPr>
          <w:p w14:paraId="6D8A48C0" w14:textId="77777777" w:rsidR="00AE7287" w:rsidRPr="00AE7287" w:rsidRDefault="00AE7287" w:rsidP="00AE7287">
            <w:pPr>
              <w:rPr>
                <w:sz w:val="16"/>
                <w:szCs w:val="16"/>
              </w:rPr>
            </w:pPr>
          </w:p>
        </w:tc>
        <w:tc>
          <w:tcPr>
            <w:tcW w:w="3444" w:type="dxa"/>
          </w:tcPr>
          <w:p w14:paraId="6D15D3CD" w14:textId="77777777" w:rsidR="00AE7287" w:rsidRPr="00AE7287" w:rsidRDefault="00AE7287" w:rsidP="00AE7287">
            <w:pPr>
              <w:rPr>
                <w:sz w:val="16"/>
                <w:szCs w:val="16"/>
              </w:rPr>
            </w:pPr>
          </w:p>
        </w:tc>
      </w:tr>
      <w:tr w:rsidR="00AE7287" w14:paraId="52AC393E" w14:textId="77777777" w:rsidTr="00C64C45">
        <w:tc>
          <w:tcPr>
            <w:tcW w:w="2254" w:type="dxa"/>
          </w:tcPr>
          <w:p w14:paraId="2FA210B0" w14:textId="72646057" w:rsidR="00AE7287" w:rsidRPr="00AE7287" w:rsidRDefault="00AE7287" w:rsidP="00AE7287">
            <w:pPr>
              <w:rPr>
                <w:sz w:val="16"/>
                <w:szCs w:val="16"/>
              </w:rPr>
            </w:pPr>
            <w:proofErr w:type="spellStart"/>
            <w:r w:rsidRPr="00AE7287">
              <w:rPr>
                <w:sz w:val="16"/>
                <w:szCs w:val="16"/>
              </w:rPr>
              <w:t>Sun_TimeRanges</w:t>
            </w:r>
            <w:proofErr w:type="spellEnd"/>
          </w:p>
        </w:tc>
        <w:tc>
          <w:tcPr>
            <w:tcW w:w="1427" w:type="dxa"/>
          </w:tcPr>
          <w:p w14:paraId="7766F9E3" w14:textId="3AE45861" w:rsidR="00AE7287" w:rsidRPr="00AE7287" w:rsidRDefault="00714DC8" w:rsidP="00AE7287">
            <w:pPr>
              <w:rPr>
                <w:sz w:val="16"/>
                <w:szCs w:val="16"/>
              </w:rPr>
            </w:pPr>
            <w:r>
              <w:rPr>
                <w:sz w:val="16"/>
                <w:szCs w:val="16"/>
              </w:rPr>
              <w:t>Object</w:t>
            </w:r>
          </w:p>
        </w:tc>
        <w:tc>
          <w:tcPr>
            <w:tcW w:w="1894" w:type="dxa"/>
          </w:tcPr>
          <w:p w14:paraId="448D8462" w14:textId="0FD0DB93" w:rsidR="00AE7287" w:rsidRPr="00AE7287" w:rsidRDefault="00AE7287" w:rsidP="00AE7287">
            <w:pPr>
              <w:rPr>
                <w:sz w:val="16"/>
                <w:szCs w:val="16"/>
              </w:rPr>
            </w:pPr>
            <w:r w:rsidRPr="00AE7287">
              <w:rPr>
                <w:sz w:val="16"/>
                <w:szCs w:val="16"/>
              </w:rPr>
              <w:t>30 min blocks.</w:t>
            </w:r>
          </w:p>
        </w:tc>
        <w:tc>
          <w:tcPr>
            <w:tcW w:w="3444" w:type="dxa"/>
          </w:tcPr>
          <w:p w14:paraId="5A845484" w14:textId="77777777" w:rsidR="00AE7287" w:rsidRPr="00AE7287" w:rsidRDefault="00AE7287" w:rsidP="00AE7287">
            <w:pPr>
              <w:rPr>
                <w:sz w:val="16"/>
                <w:szCs w:val="16"/>
              </w:rPr>
            </w:pPr>
            <w:r w:rsidRPr="00AE7287">
              <w:rPr>
                <w:sz w:val="16"/>
                <w:szCs w:val="16"/>
              </w:rPr>
              <w:t xml:space="preserve">Max. 2 ranges – {00:02-07:59, </w:t>
            </w:r>
          </w:p>
          <w:p w14:paraId="041C7474" w14:textId="21AB3C0C" w:rsidR="00AE7287" w:rsidRPr="00AE7287" w:rsidRDefault="00AE7287" w:rsidP="00AE7287">
            <w:pPr>
              <w:rPr>
                <w:sz w:val="16"/>
                <w:szCs w:val="16"/>
              </w:rPr>
            </w:pPr>
            <w:r w:rsidRPr="00AE7287">
              <w:rPr>
                <w:sz w:val="16"/>
                <w:szCs w:val="16"/>
              </w:rPr>
              <w:t>21:00-23:59}</w:t>
            </w:r>
          </w:p>
        </w:tc>
      </w:tr>
      <w:tr w:rsidR="00AE7287" w14:paraId="438A51A1" w14:textId="77777777" w:rsidTr="00C64C45">
        <w:tc>
          <w:tcPr>
            <w:tcW w:w="2254" w:type="dxa"/>
          </w:tcPr>
          <w:p w14:paraId="6C98A400" w14:textId="1A9EBE51" w:rsidR="00AE7287" w:rsidRPr="00AE7287" w:rsidRDefault="00AE7287" w:rsidP="00AE7287">
            <w:pPr>
              <w:rPr>
                <w:sz w:val="16"/>
                <w:szCs w:val="16"/>
              </w:rPr>
            </w:pPr>
            <w:proofErr w:type="spellStart"/>
            <w:r w:rsidRPr="00AE7287">
              <w:rPr>
                <w:sz w:val="16"/>
                <w:szCs w:val="16"/>
              </w:rPr>
              <w:t>Mon_Active</w:t>
            </w:r>
            <w:proofErr w:type="spellEnd"/>
          </w:p>
        </w:tc>
        <w:tc>
          <w:tcPr>
            <w:tcW w:w="1427" w:type="dxa"/>
          </w:tcPr>
          <w:p w14:paraId="36D89494" w14:textId="67DD8D9F" w:rsidR="00AE7287" w:rsidRPr="00AE7287" w:rsidRDefault="00AE7287" w:rsidP="00AE7287">
            <w:pPr>
              <w:rPr>
                <w:sz w:val="16"/>
                <w:szCs w:val="16"/>
              </w:rPr>
            </w:pPr>
            <w:r w:rsidRPr="00AE7287">
              <w:rPr>
                <w:sz w:val="16"/>
                <w:szCs w:val="16"/>
              </w:rPr>
              <w:t>Boolean</w:t>
            </w:r>
          </w:p>
        </w:tc>
        <w:tc>
          <w:tcPr>
            <w:tcW w:w="1894" w:type="dxa"/>
          </w:tcPr>
          <w:p w14:paraId="2DC8BFEB" w14:textId="77777777" w:rsidR="00AE7287" w:rsidRPr="00AE7287" w:rsidRDefault="00AE7287" w:rsidP="00AE7287">
            <w:pPr>
              <w:rPr>
                <w:sz w:val="16"/>
                <w:szCs w:val="16"/>
              </w:rPr>
            </w:pPr>
          </w:p>
        </w:tc>
        <w:tc>
          <w:tcPr>
            <w:tcW w:w="3444" w:type="dxa"/>
          </w:tcPr>
          <w:p w14:paraId="09775F29" w14:textId="0065401C" w:rsidR="00AE7287" w:rsidRPr="00AE7287" w:rsidRDefault="00AE7287" w:rsidP="00AE7287">
            <w:pPr>
              <w:rPr>
                <w:sz w:val="16"/>
                <w:szCs w:val="16"/>
              </w:rPr>
            </w:pPr>
          </w:p>
        </w:tc>
      </w:tr>
      <w:tr w:rsidR="00AE7287" w14:paraId="19E9F6CF" w14:textId="77777777" w:rsidTr="00C64C45">
        <w:tc>
          <w:tcPr>
            <w:tcW w:w="2254" w:type="dxa"/>
          </w:tcPr>
          <w:p w14:paraId="1BD0E574" w14:textId="5E82C88F" w:rsidR="00AE7287" w:rsidRPr="00AE7287" w:rsidRDefault="00AE7287" w:rsidP="00AE7287">
            <w:pPr>
              <w:rPr>
                <w:sz w:val="16"/>
                <w:szCs w:val="16"/>
              </w:rPr>
            </w:pPr>
            <w:proofErr w:type="spellStart"/>
            <w:r w:rsidRPr="00AE7287">
              <w:rPr>
                <w:sz w:val="16"/>
                <w:szCs w:val="16"/>
              </w:rPr>
              <w:t>Mon_TimeRanges</w:t>
            </w:r>
            <w:proofErr w:type="spellEnd"/>
          </w:p>
        </w:tc>
        <w:tc>
          <w:tcPr>
            <w:tcW w:w="1427" w:type="dxa"/>
          </w:tcPr>
          <w:p w14:paraId="37FF4472" w14:textId="6A31C6FF" w:rsidR="00AE7287" w:rsidRPr="00AE7287" w:rsidRDefault="00714DC8" w:rsidP="00AE7287">
            <w:pPr>
              <w:rPr>
                <w:sz w:val="16"/>
                <w:szCs w:val="16"/>
              </w:rPr>
            </w:pPr>
            <w:r>
              <w:rPr>
                <w:sz w:val="16"/>
                <w:szCs w:val="16"/>
              </w:rPr>
              <w:t>Object</w:t>
            </w:r>
          </w:p>
        </w:tc>
        <w:tc>
          <w:tcPr>
            <w:tcW w:w="1894" w:type="dxa"/>
          </w:tcPr>
          <w:p w14:paraId="56F190D2" w14:textId="0A1269C0" w:rsidR="00AE7287" w:rsidRPr="00AE7287" w:rsidRDefault="00AE7287" w:rsidP="00AE7287">
            <w:pPr>
              <w:rPr>
                <w:sz w:val="16"/>
                <w:szCs w:val="16"/>
              </w:rPr>
            </w:pPr>
            <w:r w:rsidRPr="00AE7287">
              <w:rPr>
                <w:sz w:val="16"/>
                <w:szCs w:val="16"/>
              </w:rPr>
              <w:t>30 min blocks.</w:t>
            </w:r>
          </w:p>
        </w:tc>
        <w:tc>
          <w:tcPr>
            <w:tcW w:w="3444" w:type="dxa"/>
          </w:tcPr>
          <w:p w14:paraId="358D956B" w14:textId="77777777" w:rsidR="00AE7287" w:rsidRPr="00AE7287" w:rsidRDefault="00AE7287" w:rsidP="00AE7287">
            <w:pPr>
              <w:rPr>
                <w:sz w:val="16"/>
                <w:szCs w:val="16"/>
              </w:rPr>
            </w:pPr>
            <w:r w:rsidRPr="00AE7287">
              <w:rPr>
                <w:sz w:val="16"/>
                <w:szCs w:val="16"/>
              </w:rPr>
              <w:t xml:space="preserve">Max. 2 ranges – {00:02-07:59, </w:t>
            </w:r>
          </w:p>
          <w:p w14:paraId="0C4DA61A" w14:textId="0F6032DC" w:rsidR="00AE7287" w:rsidRPr="00AE7287" w:rsidRDefault="00AE7287" w:rsidP="00AE7287">
            <w:pPr>
              <w:rPr>
                <w:sz w:val="16"/>
                <w:szCs w:val="16"/>
              </w:rPr>
            </w:pPr>
            <w:r w:rsidRPr="00AE7287">
              <w:rPr>
                <w:sz w:val="16"/>
                <w:szCs w:val="16"/>
              </w:rPr>
              <w:t>21:00-23:59}</w:t>
            </w:r>
          </w:p>
        </w:tc>
      </w:tr>
      <w:tr w:rsidR="00AE7287" w14:paraId="3436170F" w14:textId="77777777" w:rsidTr="00C64C45">
        <w:tc>
          <w:tcPr>
            <w:tcW w:w="2254" w:type="dxa"/>
          </w:tcPr>
          <w:p w14:paraId="3D567201" w14:textId="7D880AAC" w:rsidR="00AE7287" w:rsidRPr="00AE7287" w:rsidRDefault="00AE7287" w:rsidP="00AE7287">
            <w:pPr>
              <w:rPr>
                <w:sz w:val="16"/>
                <w:szCs w:val="16"/>
              </w:rPr>
            </w:pPr>
            <w:proofErr w:type="spellStart"/>
            <w:r w:rsidRPr="00AE7287">
              <w:rPr>
                <w:sz w:val="16"/>
                <w:szCs w:val="16"/>
              </w:rPr>
              <w:t>Tue_Active</w:t>
            </w:r>
            <w:proofErr w:type="spellEnd"/>
          </w:p>
        </w:tc>
        <w:tc>
          <w:tcPr>
            <w:tcW w:w="1427" w:type="dxa"/>
          </w:tcPr>
          <w:p w14:paraId="386055AC" w14:textId="465FCCB9" w:rsidR="00AE7287" w:rsidRPr="00AE7287" w:rsidRDefault="00AE7287" w:rsidP="00AE7287">
            <w:pPr>
              <w:rPr>
                <w:sz w:val="16"/>
                <w:szCs w:val="16"/>
              </w:rPr>
            </w:pPr>
            <w:r w:rsidRPr="00AE7287">
              <w:rPr>
                <w:sz w:val="16"/>
                <w:szCs w:val="16"/>
              </w:rPr>
              <w:t>Boolean</w:t>
            </w:r>
          </w:p>
        </w:tc>
        <w:tc>
          <w:tcPr>
            <w:tcW w:w="1894" w:type="dxa"/>
          </w:tcPr>
          <w:p w14:paraId="62C381FF" w14:textId="77777777" w:rsidR="00AE7287" w:rsidRPr="00AE7287" w:rsidRDefault="00AE7287" w:rsidP="00AE7287">
            <w:pPr>
              <w:rPr>
                <w:sz w:val="16"/>
                <w:szCs w:val="16"/>
              </w:rPr>
            </w:pPr>
          </w:p>
        </w:tc>
        <w:tc>
          <w:tcPr>
            <w:tcW w:w="3444" w:type="dxa"/>
          </w:tcPr>
          <w:p w14:paraId="015EFDAA" w14:textId="77777777" w:rsidR="00AE7287" w:rsidRPr="00AE7287" w:rsidRDefault="00AE7287" w:rsidP="00AE7287">
            <w:pPr>
              <w:rPr>
                <w:sz w:val="16"/>
                <w:szCs w:val="16"/>
              </w:rPr>
            </w:pPr>
          </w:p>
        </w:tc>
      </w:tr>
      <w:tr w:rsidR="00AE7287" w14:paraId="3B263AA1" w14:textId="77777777" w:rsidTr="00C64C45">
        <w:tc>
          <w:tcPr>
            <w:tcW w:w="2254" w:type="dxa"/>
          </w:tcPr>
          <w:p w14:paraId="1B330196" w14:textId="670E63F7" w:rsidR="00AE7287" w:rsidRPr="00AE7287" w:rsidRDefault="00AE7287" w:rsidP="00AE7287">
            <w:pPr>
              <w:rPr>
                <w:sz w:val="16"/>
                <w:szCs w:val="16"/>
              </w:rPr>
            </w:pPr>
            <w:proofErr w:type="spellStart"/>
            <w:r w:rsidRPr="00AE7287">
              <w:rPr>
                <w:sz w:val="16"/>
                <w:szCs w:val="16"/>
              </w:rPr>
              <w:t>Tue_TimeRanges</w:t>
            </w:r>
            <w:proofErr w:type="spellEnd"/>
          </w:p>
        </w:tc>
        <w:tc>
          <w:tcPr>
            <w:tcW w:w="1427" w:type="dxa"/>
          </w:tcPr>
          <w:p w14:paraId="0ED08DF8" w14:textId="12AC1987" w:rsidR="00AE7287" w:rsidRPr="00AE7287" w:rsidRDefault="00714DC8" w:rsidP="00AE7287">
            <w:pPr>
              <w:rPr>
                <w:sz w:val="16"/>
                <w:szCs w:val="16"/>
              </w:rPr>
            </w:pPr>
            <w:r>
              <w:rPr>
                <w:sz w:val="16"/>
                <w:szCs w:val="16"/>
              </w:rPr>
              <w:t>Object</w:t>
            </w:r>
          </w:p>
        </w:tc>
        <w:tc>
          <w:tcPr>
            <w:tcW w:w="1894" w:type="dxa"/>
          </w:tcPr>
          <w:p w14:paraId="71E31897" w14:textId="2F5CBAEB" w:rsidR="00AE7287" w:rsidRPr="00AE7287" w:rsidRDefault="00AE7287" w:rsidP="00AE7287">
            <w:pPr>
              <w:rPr>
                <w:sz w:val="16"/>
                <w:szCs w:val="16"/>
              </w:rPr>
            </w:pPr>
            <w:r w:rsidRPr="00AE7287">
              <w:rPr>
                <w:sz w:val="16"/>
                <w:szCs w:val="16"/>
              </w:rPr>
              <w:t>30 min blocks.</w:t>
            </w:r>
          </w:p>
        </w:tc>
        <w:tc>
          <w:tcPr>
            <w:tcW w:w="3444" w:type="dxa"/>
          </w:tcPr>
          <w:p w14:paraId="137B949A" w14:textId="77777777" w:rsidR="00AE7287" w:rsidRPr="00AE7287" w:rsidRDefault="00AE7287" w:rsidP="00AE7287">
            <w:pPr>
              <w:rPr>
                <w:sz w:val="16"/>
                <w:szCs w:val="16"/>
              </w:rPr>
            </w:pPr>
            <w:r w:rsidRPr="00AE7287">
              <w:rPr>
                <w:sz w:val="16"/>
                <w:szCs w:val="16"/>
              </w:rPr>
              <w:t xml:space="preserve">Max. 2 ranges – {00:02-07:59, </w:t>
            </w:r>
          </w:p>
          <w:p w14:paraId="30334D38" w14:textId="07009983" w:rsidR="00AE7287" w:rsidRPr="00AE7287" w:rsidRDefault="00AE7287" w:rsidP="00AE7287">
            <w:pPr>
              <w:rPr>
                <w:sz w:val="16"/>
                <w:szCs w:val="16"/>
              </w:rPr>
            </w:pPr>
            <w:r w:rsidRPr="00AE7287">
              <w:rPr>
                <w:sz w:val="16"/>
                <w:szCs w:val="16"/>
              </w:rPr>
              <w:t>21:00-23:59}</w:t>
            </w:r>
          </w:p>
        </w:tc>
      </w:tr>
      <w:tr w:rsidR="00AE7287" w14:paraId="6B4EEC7E" w14:textId="77777777" w:rsidTr="00C64C45">
        <w:tc>
          <w:tcPr>
            <w:tcW w:w="2254" w:type="dxa"/>
          </w:tcPr>
          <w:p w14:paraId="23959537" w14:textId="0E450F4E" w:rsidR="00AE7287" w:rsidRPr="00AE7287" w:rsidRDefault="00AE7287" w:rsidP="00AE7287">
            <w:pPr>
              <w:rPr>
                <w:sz w:val="16"/>
                <w:szCs w:val="16"/>
              </w:rPr>
            </w:pPr>
            <w:proofErr w:type="spellStart"/>
            <w:r w:rsidRPr="00AE7287">
              <w:rPr>
                <w:sz w:val="16"/>
                <w:szCs w:val="16"/>
              </w:rPr>
              <w:t>Wed_Active</w:t>
            </w:r>
            <w:proofErr w:type="spellEnd"/>
          </w:p>
        </w:tc>
        <w:tc>
          <w:tcPr>
            <w:tcW w:w="1427" w:type="dxa"/>
          </w:tcPr>
          <w:p w14:paraId="3C8A22F1" w14:textId="0E5C3315" w:rsidR="00AE7287" w:rsidRPr="00AE7287" w:rsidRDefault="00AE7287" w:rsidP="00AE7287">
            <w:pPr>
              <w:rPr>
                <w:sz w:val="16"/>
                <w:szCs w:val="16"/>
              </w:rPr>
            </w:pPr>
            <w:r w:rsidRPr="00AE7287">
              <w:rPr>
                <w:sz w:val="16"/>
                <w:szCs w:val="16"/>
              </w:rPr>
              <w:t>Boolean</w:t>
            </w:r>
          </w:p>
        </w:tc>
        <w:tc>
          <w:tcPr>
            <w:tcW w:w="1894" w:type="dxa"/>
          </w:tcPr>
          <w:p w14:paraId="1A6B47BA" w14:textId="77777777" w:rsidR="00AE7287" w:rsidRPr="00AE7287" w:rsidRDefault="00AE7287" w:rsidP="00AE7287">
            <w:pPr>
              <w:rPr>
                <w:sz w:val="16"/>
                <w:szCs w:val="16"/>
              </w:rPr>
            </w:pPr>
          </w:p>
        </w:tc>
        <w:tc>
          <w:tcPr>
            <w:tcW w:w="3444" w:type="dxa"/>
          </w:tcPr>
          <w:p w14:paraId="20AB6BAF" w14:textId="77777777" w:rsidR="00AE7287" w:rsidRPr="00AE7287" w:rsidRDefault="00AE7287" w:rsidP="00AE7287">
            <w:pPr>
              <w:rPr>
                <w:sz w:val="16"/>
                <w:szCs w:val="16"/>
              </w:rPr>
            </w:pPr>
          </w:p>
        </w:tc>
      </w:tr>
      <w:tr w:rsidR="00AE7287" w14:paraId="01E335CE" w14:textId="77777777" w:rsidTr="00C64C45">
        <w:tc>
          <w:tcPr>
            <w:tcW w:w="2254" w:type="dxa"/>
          </w:tcPr>
          <w:p w14:paraId="0941E3BC" w14:textId="59B336B2" w:rsidR="00AE7287" w:rsidRPr="00AE7287" w:rsidRDefault="00AE7287" w:rsidP="00AE7287">
            <w:pPr>
              <w:rPr>
                <w:sz w:val="16"/>
                <w:szCs w:val="16"/>
              </w:rPr>
            </w:pPr>
            <w:proofErr w:type="spellStart"/>
            <w:r w:rsidRPr="00AE7287">
              <w:rPr>
                <w:sz w:val="16"/>
                <w:szCs w:val="16"/>
              </w:rPr>
              <w:t>Wed_TimeRanges</w:t>
            </w:r>
            <w:proofErr w:type="spellEnd"/>
          </w:p>
        </w:tc>
        <w:tc>
          <w:tcPr>
            <w:tcW w:w="1427" w:type="dxa"/>
          </w:tcPr>
          <w:p w14:paraId="3FCA5FC4" w14:textId="6F5C114E" w:rsidR="00AE7287" w:rsidRPr="00AE7287" w:rsidRDefault="00714DC8" w:rsidP="00AE7287">
            <w:pPr>
              <w:rPr>
                <w:sz w:val="16"/>
                <w:szCs w:val="16"/>
              </w:rPr>
            </w:pPr>
            <w:r>
              <w:rPr>
                <w:sz w:val="16"/>
                <w:szCs w:val="16"/>
              </w:rPr>
              <w:t>Object</w:t>
            </w:r>
          </w:p>
        </w:tc>
        <w:tc>
          <w:tcPr>
            <w:tcW w:w="1894" w:type="dxa"/>
          </w:tcPr>
          <w:p w14:paraId="51C8AC15" w14:textId="31A8DFBD" w:rsidR="00AE7287" w:rsidRPr="00AE7287" w:rsidRDefault="00AE7287" w:rsidP="00AE7287">
            <w:pPr>
              <w:rPr>
                <w:sz w:val="16"/>
                <w:szCs w:val="16"/>
              </w:rPr>
            </w:pPr>
            <w:r w:rsidRPr="00AE7287">
              <w:rPr>
                <w:sz w:val="16"/>
                <w:szCs w:val="16"/>
              </w:rPr>
              <w:t>30 min blocks.</w:t>
            </w:r>
          </w:p>
        </w:tc>
        <w:tc>
          <w:tcPr>
            <w:tcW w:w="3444" w:type="dxa"/>
          </w:tcPr>
          <w:p w14:paraId="369C13EE" w14:textId="77777777" w:rsidR="00AE7287" w:rsidRPr="00AE7287" w:rsidRDefault="00AE7287" w:rsidP="00AE7287">
            <w:pPr>
              <w:rPr>
                <w:sz w:val="16"/>
                <w:szCs w:val="16"/>
              </w:rPr>
            </w:pPr>
            <w:r w:rsidRPr="00AE7287">
              <w:rPr>
                <w:sz w:val="16"/>
                <w:szCs w:val="16"/>
              </w:rPr>
              <w:t xml:space="preserve">Max. 2 ranges – {00:02-07:59, </w:t>
            </w:r>
          </w:p>
          <w:p w14:paraId="1A7E7F38" w14:textId="1CB559C5" w:rsidR="00AE7287" w:rsidRPr="00AE7287" w:rsidRDefault="00AE7287" w:rsidP="00AE7287">
            <w:pPr>
              <w:rPr>
                <w:sz w:val="16"/>
                <w:szCs w:val="16"/>
              </w:rPr>
            </w:pPr>
            <w:r w:rsidRPr="00AE7287">
              <w:rPr>
                <w:sz w:val="16"/>
                <w:szCs w:val="16"/>
              </w:rPr>
              <w:t>21:00-23:59}</w:t>
            </w:r>
          </w:p>
        </w:tc>
      </w:tr>
      <w:tr w:rsidR="00AE7287" w14:paraId="793A6D70" w14:textId="77777777" w:rsidTr="00C64C45">
        <w:tc>
          <w:tcPr>
            <w:tcW w:w="2254" w:type="dxa"/>
          </w:tcPr>
          <w:p w14:paraId="068CA9D6" w14:textId="6EC8A0A9" w:rsidR="00AE7287" w:rsidRPr="00AE7287" w:rsidRDefault="00AE7287" w:rsidP="00AE7287">
            <w:pPr>
              <w:rPr>
                <w:sz w:val="16"/>
                <w:szCs w:val="16"/>
              </w:rPr>
            </w:pPr>
            <w:proofErr w:type="spellStart"/>
            <w:r w:rsidRPr="00AE7287">
              <w:rPr>
                <w:sz w:val="16"/>
                <w:szCs w:val="16"/>
              </w:rPr>
              <w:t>Thu_Active</w:t>
            </w:r>
            <w:proofErr w:type="spellEnd"/>
          </w:p>
        </w:tc>
        <w:tc>
          <w:tcPr>
            <w:tcW w:w="1427" w:type="dxa"/>
          </w:tcPr>
          <w:p w14:paraId="5D5C1DEE" w14:textId="7FDFFDD6" w:rsidR="00AE7287" w:rsidRPr="00AE7287" w:rsidRDefault="00AE7287" w:rsidP="00AE7287">
            <w:pPr>
              <w:rPr>
                <w:sz w:val="16"/>
                <w:szCs w:val="16"/>
              </w:rPr>
            </w:pPr>
            <w:r w:rsidRPr="00AE7287">
              <w:rPr>
                <w:sz w:val="16"/>
                <w:szCs w:val="16"/>
              </w:rPr>
              <w:t>Boolean</w:t>
            </w:r>
          </w:p>
        </w:tc>
        <w:tc>
          <w:tcPr>
            <w:tcW w:w="1894" w:type="dxa"/>
          </w:tcPr>
          <w:p w14:paraId="31F50D3A" w14:textId="77777777" w:rsidR="00AE7287" w:rsidRPr="00AE7287" w:rsidRDefault="00AE7287" w:rsidP="00AE7287">
            <w:pPr>
              <w:rPr>
                <w:sz w:val="16"/>
                <w:szCs w:val="16"/>
              </w:rPr>
            </w:pPr>
          </w:p>
        </w:tc>
        <w:tc>
          <w:tcPr>
            <w:tcW w:w="3444" w:type="dxa"/>
          </w:tcPr>
          <w:p w14:paraId="210934C7" w14:textId="77777777" w:rsidR="00AE7287" w:rsidRPr="00AE7287" w:rsidRDefault="00AE7287" w:rsidP="00AE7287">
            <w:pPr>
              <w:rPr>
                <w:sz w:val="16"/>
                <w:szCs w:val="16"/>
              </w:rPr>
            </w:pPr>
          </w:p>
        </w:tc>
      </w:tr>
      <w:tr w:rsidR="00AE7287" w14:paraId="65AC13DE" w14:textId="77777777" w:rsidTr="00C64C45">
        <w:tc>
          <w:tcPr>
            <w:tcW w:w="2254" w:type="dxa"/>
          </w:tcPr>
          <w:p w14:paraId="45E1C201" w14:textId="2A901E2F" w:rsidR="00AE7287" w:rsidRPr="00AE7287" w:rsidRDefault="00AE7287" w:rsidP="00AE7287">
            <w:pPr>
              <w:rPr>
                <w:sz w:val="16"/>
                <w:szCs w:val="16"/>
              </w:rPr>
            </w:pPr>
            <w:proofErr w:type="spellStart"/>
            <w:r w:rsidRPr="00AE7287">
              <w:rPr>
                <w:sz w:val="16"/>
                <w:szCs w:val="16"/>
              </w:rPr>
              <w:t>Thu_TimeRanges</w:t>
            </w:r>
            <w:proofErr w:type="spellEnd"/>
          </w:p>
        </w:tc>
        <w:tc>
          <w:tcPr>
            <w:tcW w:w="1427" w:type="dxa"/>
          </w:tcPr>
          <w:p w14:paraId="00DC83B9" w14:textId="3A10BF31" w:rsidR="00AE7287" w:rsidRPr="00AE7287" w:rsidRDefault="00714DC8" w:rsidP="00AE7287">
            <w:pPr>
              <w:rPr>
                <w:sz w:val="16"/>
                <w:szCs w:val="16"/>
              </w:rPr>
            </w:pPr>
            <w:r>
              <w:rPr>
                <w:sz w:val="16"/>
                <w:szCs w:val="16"/>
              </w:rPr>
              <w:t>Object</w:t>
            </w:r>
          </w:p>
        </w:tc>
        <w:tc>
          <w:tcPr>
            <w:tcW w:w="1894" w:type="dxa"/>
          </w:tcPr>
          <w:p w14:paraId="26B5FE24" w14:textId="30F3DC26" w:rsidR="00AE7287" w:rsidRPr="00AE7287" w:rsidRDefault="00AE7287" w:rsidP="00AE7287">
            <w:pPr>
              <w:rPr>
                <w:sz w:val="16"/>
                <w:szCs w:val="16"/>
              </w:rPr>
            </w:pPr>
            <w:r w:rsidRPr="00AE7287">
              <w:rPr>
                <w:sz w:val="16"/>
                <w:szCs w:val="16"/>
              </w:rPr>
              <w:t>30 min blocks.</w:t>
            </w:r>
          </w:p>
        </w:tc>
        <w:tc>
          <w:tcPr>
            <w:tcW w:w="3444" w:type="dxa"/>
          </w:tcPr>
          <w:p w14:paraId="16517A45" w14:textId="77777777" w:rsidR="00AE7287" w:rsidRPr="00AE7287" w:rsidRDefault="00AE7287" w:rsidP="00AE7287">
            <w:pPr>
              <w:rPr>
                <w:sz w:val="16"/>
                <w:szCs w:val="16"/>
              </w:rPr>
            </w:pPr>
            <w:r w:rsidRPr="00AE7287">
              <w:rPr>
                <w:sz w:val="16"/>
                <w:szCs w:val="16"/>
              </w:rPr>
              <w:t xml:space="preserve">Max. 2 ranges – {00:02-07:59, </w:t>
            </w:r>
          </w:p>
          <w:p w14:paraId="2EE36BD2" w14:textId="4ECC6216" w:rsidR="00AE7287" w:rsidRPr="00AE7287" w:rsidRDefault="00AE7287" w:rsidP="00AE7287">
            <w:pPr>
              <w:rPr>
                <w:sz w:val="16"/>
                <w:szCs w:val="16"/>
              </w:rPr>
            </w:pPr>
            <w:r w:rsidRPr="00AE7287">
              <w:rPr>
                <w:sz w:val="16"/>
                <w:szCs w:val="16"/>
              </w:rPr>
              <w:t>21:00-23:59}</w:t>
            </w:r>
          </w:p>
        </w:tc>
      </w:tr>
      <w:tr w:rsidR="00AE7287" w14:paraId="0639ABAF" w14:textId="77777777" w:rsidTr="00C64C45">
        <w:tc>
          <w:tcPr>
            <w:tcW w:w="2254" w:type="dxa"/>
          </w:tcPr>
          <w:p w14:paraId="05A4757E" w14:textId="414E762E" w:rsidR="00AE7287" w:rsidRPr="00AE7287" w:rsidRDefault="00AE7287" w:rsidP="00AE7287">
            <w:pPr>
              <w:rPr>
                <w:sz w:val="16"/>
                <w:szCs w:val="16"/>
              </w:rPr>
            </w:pPr>
            <w:proofErr w:type="spellStart"/>
            <w:r w:rsidRPr="00AE7287">
              <w:rPr>
                <w:sz w:val="16"/>
                <w:szCs w:val="16"/>
              </w:rPr>
              <w:t>Fri_Active</w:t>
            </w:r>
            <w:proofErr w:type="spellEnd"/>
          </w:p>
        </w:tc>
        <w:tc>
          <w:tcPr>
            <w:tcW w:w="1427" w:type="dxa"/>
          </w:tcPr>
          <w:p w14:paraId="113C1C79" w14:textId="202E3A6F" w:rsidR="00AE7287" w:rsidRPr="00AE7287" w:rsidRDefault="00AE7287" w:rsidP="00AE7287">
            <w:pPr>
              <w:rPr>
                <w:sz w:val="16"/>
                <w:szCs w:val="16"/>
              </w:rPr>
            </w:pPr>
            <w:r w:rsidRPr="00AE7287">
              <w:rPr>
                <w:sz w:val="16"/>
                <w:szCs w:val="16"/>
              </w:rPr>
              <w:t>Boolean</w:t>
            </w:r>
          </w:p>
        </w:tc>
        <w:tc>
          <w:tcPr>
            <w:tcW w:w="1894" w:type="dxa"/>
          </w:tcPr>
          <w:p w14:paraId="4A1CFC30" w14:textId="77777777" w:rsidR="00AE7287" w:rsidRPr="00AE7287" w:rsidRDefault="00AE7287" w:rsidP="00AE7287">
            <w:pPr>
              <w:rPr>
                <w:sz w:val="16"/>
                <w:szCs w:val="16"/>
              </w:rPr>
            </w:pPr>
          </w:p>
        </w:tc>
        <w:tc>
          <w:tcPr>
            <w:tcW w:w="3444" w:type="dxa"/>
          </w:tcPr>
          <w:p w14:paraId="55039A0C" w14:textId="77777777" w:rsidR="00AE7287" w:rsidRPr="00AE7287" w:rsidRDefault="00AE7287" w:rsidP="00AE7287">
            <w:pPr>
              <w:rPr>
                <w:sz w:val="16"/>
                <w:szCs w:val="16"/>
              </w:rPr>
            </w:pPr>
          </w:p>
        </w:tc>
      </w:tr>
      <w:tr w:rsidR="00AE7287" w14:paraId="5C5D5957" w14:textId="77777777" w:rsidTr="00C64C45">
        <w:tc>
          <w:tcPr>
            <w:tcW w:w="2254" w:type="dxa"/>
          </w:tcPr>
          <w:p w14:paraId="483FADC9" w14:textId="751D192C" w:rsidR="00AE7287" w:rsidRPr="00AE7287" w:rsidRDefault="00AE7287" w:rsidP="00AE7287">
            <w:pPr>
              <w:rPr>
                <w:sz w:val="16"/>
                <w:szCs w:val="16"/>
              </w:rPr>
            </w:pPr>
            <w:proofErr w:type="spellStart"/>
            <w:r w:rsidRPr="00AE7287">
              <w:rPr>
                <w:sz w:val="16"/>
                <w:szCs w:val="16"/>
              </w:rPr>
              <w:t>Fri_TimeRanges</w:t>
            </w:r>
            <w:proofErr w:type="spellEnd"/>
          </w:p>
        </w:tc>
        <w:tc>
          <w:tcPr>
            <w:tcW w:w="1427" w:type="dxa"/>
          </w:tcPr>
          <w:p w14:paraId="4DFACD96" w14:textId="2F839D55" w:rsidR="00AE7287" w:rsidRPr="00AE7287" w:rsidRDefault="00714DC8" w:rsidP="00AE7287">
            <w:pPr>
              <w:rPr>
                <w:sz w:val="16"/>
                <w:szCs w:val="16"/>
              </w:rPr>
            </w:pPr>
            <w:r>
              <w:rPr>
                <w:sz w:val="16"/>
                <w:szCs w:val="16"/>
              </w:rPr>
              <w:t>Object</w:t>
            </w:r>
          </w:p>
        </w:tc>
        <w:tc>
          <w:tcPr>
            <w:tcW w:w="1894" w:type="dxa"/>
          </w:tcPr>
          <w:p w14:paraId="29ADDDF8" w14:textId="7CC25BCB" w:rsidR="00AE7287" w:rsidRPr="00AE7287" w:rsidRDefault="00AE7287" w:rsidP="00AE7287">
            <w:pPr>
              <w:rPr>
                <w:sz w:val="16"/>
                <w:szCs w:val="16"/>
              </w:rPr>
            </w:pPr>
            <w:r w:rsidRPr="00AE7287">
              <w:rPr>
                <w:sz w:val="16"/>
                <w:szCs w:val="16"/>
              </w:rPr>
              <w:t>30 min blocks.</w:t>
            </w:r>
          </w:p>
        </w:tc>
        <w:tc>
          <w:tcPr>
            <w:tcW w:w="3444" w:type="dxa"/>
          </w:tcPr>
          <w:p w14:paraId="47487867" w14:textId="77777777" w:rsidR="00AE7287" w:rsidRPr="00AE7287" w:rsidRDefault="00AE7287" w:rsidP="00AE7287">
            <w:pPr>
              <w:rPr>
                <w:sz w:val="16"/>
                <w:szCs w:val="16"/>
              </w:rPr>
            </w:pPr>
            <w:r w:rsidRPr="00AE7287">
              <w:rPr>
                <w:sz w:val="16"/>
                <w:szCs w:val="16"/>
              </w:rPr>
              <w:t xml:space="preserve">Max. 2 ranges – {00:02-07:59, </w:t>
            </w:r>
          </w:p>
          <w:p w14:paraId="0E292AD8" w14:textId="423FD26C" w:rsidR="00AE7287" w:rsidRPr="00AE7287" w:rsidRDefault="00AE7287" w:rsidP="00AE7287">
            <w:pPr>
              <w:rPr>
                <w:sz w:val="16"/>
                <w:szCs w:val="16"/>
              </w:rPr>
            </w:pPr>
            <w:r w:rsidRPr="00AE7287">
              <w:rPr>
                <w:sz w:val="16"/>
                <w:szCs w:val="16"/>
              </w:rPr>
              <w:t>21:00-23:59}</w:t>
            </w:r>
          </w:p>
        </w:tc>
      </w:tr>
      <w:tr w:rsidR="00AE7287" w14:paraId="3A3F8412" w14:textId="77777777" w:rsidTr="00C64C45">
        <w:tc>
          <w:tcPr>
            <w:tcW w:w="2254" w:type="dxa"/>
          </w:tcPr>
          <w:p w14:paraId="46A7354F" w14:textId="5582D8ED" w:rsidR="00AE7287" w:rsidRPr="00AE7287" w:rsidRDefault="00AE7287" w:rsidP="00AE7287">
            <w:pPr>
              <w:rPr>
                <w:sz w:val="16"/>
                <w:szCs w:val="16"/>
              </w:rPr>
            </w:pPr>
            <w:proofErr w:type="spellStart"/>
            <w:r w:rsidRPr="00AE7287">
              <w:rPr>
                <w:sz w:val="16"/>
                <w:szCs w:val="16"/>
              </w:rPr>
              <w:t>Sat_Active</w:t>
            </w:r>
            <w:proofErr w:type="spellEnd"/>
          </w:p>
        </w:tc>
        <w:tc>
          <w:tcPr>
            <w:tcW w:w="1427" w:type="dxa"/>
          </w:tcPr>
          <w:p w14:paraId="17B4E601" w14:textId="773E6AA1" w:rsidR="00AE7287" w:rsidRPr="00AE7287" w:rsidRDefault="00AE7287" w:rsidP="00AE7287">
            <w:pPr>
              <w:rPr>
                <w:sz w:val="16"/>
                <w:szCs w:val="16"/>
              </w:rPr>
            </w:pPr>
            <w:r w:rsidRPr="00AE7287">
              <w:rPr>
                <w:sz w:val="16"/>
                <w:szCs w:val="16"/>
              </w:rPr>
              <w:t>Boolean</w:t>
            </w:r>
          </w:p>
        </w:tc>
        <w:tc>
          <w:tcPr>
            <w:tcW w:w="1894" w:type="dxa"/>
          </w:tcPr>
          <w:p w14:paraId="11E860B9" w14:textId="77777777" w:rsidR="00AE7287" w:rsidRPr="00AE7287" w:rsidRDefault="00AE7287" w:rsidP="00AE7287">
            <w:pPr>
              <w:rPr>
                <w:sz w:val="16"/>
                <w:szCs w:val="16"/>
              </w:rPr>
            </w:pPr>
          </w:p>
        </w:tc>
        <w:tc>
          <w:tcPr>
            <w:tcW w:w="3444" w:type="dxa"/>
          </w:tcPr>
          <w:p w14:paraId="1AD36111" w14:textId="77777777" w:rsidR="00AE7287" w:rsidRPr="00AE7287" w:rsidRDefault="00AE7287" w:rsidP="00AE7287">
            <w:pPr>
              <w:rPr>
                <w:sz w:val="16"/>
                <w:szCs w:val="16"/>
              </w:rPr>
            </w:pPr>
          </w:p>
        </w:tc>
      </w:tr>
      <w:tr w:rsidR="00AE7287" w14:paraId="5F60B4A5" w14:textId="77777777" w:rsidTr="00C64C45">
        <w:tc>
          <w:tcPr>
            <w:tcW w:w="2254" w:type="dxa"/>
          </w:tcPr>
          <w:p w14:paraId="3D0BFCF1" w14:textId="734CC403" w:rsidR="00AE7287" w:rsidRPr="00AE7287" w:rsidRDefault="00AE7287" w:rsidP="00AE7287">
            <w:pPr>
              <w:rPr>
                <w:sz w:val="16"/>
                <w:szCs w:val="16"/>
              </w:rPr>
            </w:pPr>
            <w:proofErr w:type="spellStart"/>
            <w:r w:rsidRPr="00AE7287">
              <w:rPr>
                <w:sz w:val="16"/>
                <w:szCs w:val="16"/>
              </w:rPr>
              <w:t>Sat_TimeRanges</w:t>
            </w:r>
            <w:proofErr w:type="spellEnd"/>
          </w:p>
        </w:tc>
        <w:tc>
          <w:tcPr>
            <w:tcW w:w="1427" w:type="dxa"/>
          </w:tcPr>
          <w:p w14:paraId="0FF38079" w14:textId="67379A3F" w:rsidR="00AE7287" w:rsidRPr="00AE7287" w:rsidRDefault="00714DC8" w:rsidP="00AE7287">
            <w:pPr>
              <w:rPr>
                <w:sz w:val="16"/>
                <w:szCs w:val="16"/>
              </w:rPr>
            </w:pPr>
            <w:r>
              <w:rPr>
                <w:sz w:val="16"/>
                <w:szCs w:val="16"/>
              </w:rPr>
              <w:t>Object</w:t>
            </w:r>
          </w:p>
        </w:tc>
        <w:tc>
          <w:tcPr>
            <w:tcW w:w="1894" w:type="dxa"/>
          </w:tcPr>
          <w:p w14:paraId="0B944A0C" w14:textId="40E9FD30" w:rsidR="00AE7287" w:rsidRPr="00AE7287" w:rsidRDefault="00AE7287" w:rsidP="00AE7287">
            <w:pPr>
              <w:rPr>
                <w:sz w:val="16"/>
                <w:szCs w:val="16"/>
              </w:rPr>
            </w:pPr>
            <w:r w:rsidRPr="00AE7287">
              <w:rPr>
                <w:sz w:val="16"/>
                <w:szCs w:val="16"/>
              </w:rPr>
              <w:t>30 min blocks.</w:t>
            </w:r>
          </w:p>
        </w:tc>
        <w:tc>
          <w:tcPr>
            <w:tcW w:w="3444" w:type="dxa"/>
          </w:tcPr>
          <w:p w14:paraId="6BA2F8FF" w14:textId="77777777" w:rsidR="00AE7287" w:rsidRPr="00AE7287" w:rsidRDefault="00AE7287" w:rsidP="00AE7287">
            <w:pPr>
              <w:rPr>
                <w:sz w:val="16"/>
                <w:szCs w:val="16"/>
              </w:rPr>
            </w:pPr>
            <w:r w:rsidRPr="00AE7287">
              <w:rPr>
                <w:sz w:val="16"/>
                <w:szCs w:val="16"/>
              </w:rPr>
              <w:t xml:space="preserve">Max. 2 ranges – {00:02-07:59, </w:t>
            </w:r>
          </w:p>
          <w:p w14:paraId="52E968A7" w14:textId="66373151" w:rsidR="00AE7287" w:rsidRPr="00AE7287" w:rsidRDefault="00AE7287" w:rsidP="00AE7287">
            <w:pPr>
              <w:rPr>
                <w:sz w:val="16"/>
                <w:szCs w:val="16"/>
              </w:rPr>
            </w:pPr>
            <w:r w:rsidRPr="00AE7287">
              <w:rPr>
                <w:sz w:val="16"/>
                <w:szCs w:val="16"/>
              </w:rPr>
              <w:t>21:00-23:59}</w:t>
            </w:r>
          </w:p>
        </w:tc>
      </w:tr>
    </w:tbl>
    <w:p w14:paraId="7D40D4B6" w14:textId="77777777" w:rsidR="0024122F" w:rsidRDefault="0024122F" w:rsidP="00F06369"/>
    <w:p w14:paraId="6EFAEBF8" w14:textId="5204C300" w:rsidR="00CB6ECA" w:rsidRDefault="00CB6ECA" w:rsidP="00F06369">
      <w:pPr>
        <w:rPr>
          <w:b/>
          <w:bCs/>
          <w:u w:val="single"/>
        </w:rPr>
      </w:pPr>
      <w:r w:rsidRPr="00AE7287">
        <w:rPr>
          <w:b/>
          <w:bCs/>
          <w:u w:val="single"/>
        </w:rPr>
        <w:t>Related Person</w:t>
      </w:r>
    </w:p>
    <w:tbl>
      <w:tblPr>
        <w:tblStyle w:val="TableGrid"/>
        <w:tblW w:w="0" w:type="auto"/>
        <w:tblLook w:val="04A0" w:firstRow="1" w:lastRow="0" w:firstColumn="1" w:lastColumn="0" w:noHBand="0" w:noVBand="1"/>
      </w:tblPr>
      <w:tblGrid>
        <w:gridCol w:w="2254"/>
        <w:gridCol w:w="1994"/>
        <w:gridCol w:w="2516"/>
        <w:gridCol w:w="2255"/>
      </w:tblGrid>
      <w:tr w:rsidR="00AE7287" w14:paraId="04B99ED1" w14:textId="77777777" w:rsidTr="00434416">
        <w:tc>
          <w:tcPr>
            <w:tcW w:w="2254" w:type="dxa"/>
          </w:tcPr>
          <w:p w14:paraId="6968B97E" w14:textId="217826D5" w:rsidR="00AE7287" w:rsidRPr="00AE7287" w:rsidRDefault="00AE7287" w:rsidP="00AE7287">
            <w:pPr>
              <w:jc w:val="center"/>
              <w:rPr>
                <w:b/>
                <w:bCs/>
                <w:sz w:val="16"/>
                <w:szCs w:val="16"/>
                <w:u w:val="single"/>
              </w:rPr>
            </w:pPr>
            <w:r w:rsidRPr="00AE7287">
              <w:rPr>
                <w:b/>
                <w:bCs/>
                <w:sz w:val="16"/>
                <w:szCs w:val="16"/>
              </w:rPr>
              <w:t>Field / Property</w:t>
            </w:r>
          </w:p>
        </w:tc>
        <w:tc>
          <w:tcPr>
            <w:tcW w:w="1994" w:type="dxa"/>
          </w:tcPr>
          <w:p w14:paraId="71A0FF72" w14:textId="63941CE1" w:rsidR="00AE7287" w:rsidRPr="00AE7287" w:rsidRDefault="00357B58" w:rsidP="00AE7287">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516" w:type="dxa"/>
          </w:tcPr>
          <w:p w14:paraId="4874AF1A" w14:textId="735F8F82" w:rsidR="00AE7287" w:rsidRPr="00AE7287" w:rsidRDefault="00AE7287" w:rsidP="00AE7287">
            <w:pPr>
              <w:jc w:val="center"/>
              <w:rPr>
                <w:b/>
                <w:bCs/>
                <w:sz w:val="16"/>
                <w:szCs w:val="16"/>
                <w:u w:val="single"/>
              </w:rPr>
            </w:pPr>
            <w:r w:rsidRPr="00AE7287">
              <w:rPr>
                <w:b/>
                <w:bCs/>
                <w:sz w:val="16"/>
                <w:szCs w:val="16"/>
              </w:rPr>
              <w:t>Restrictions</w:t>
            </w:r>
          </w:p>
        </w:tc>
        <w:tc>
          <w:tcPr>
            <w:tcW w:w="2255" w:type="dxa"/>
          </w:tcPr>
          <w:p w14:paraId="3F6E477F" w14:textId="3411557B" w:rsidR="00AE7287" w:rsidRPr="00AE7287" w:rsidRDefault="00AE7287" w:rsidP="00AE7287">
            <w:pPr>
              <w:jc w:val="center"/>
              <w:rPr>
                <w:b/>
                <w:bCs/>
                <w:sz w:val="16"/>
                <w:szCs w:val="16"/>
                <w:u w:val="single"/>
              </w:rPr>
            </w:pPr>
            <w:r w:rsidRPr="00AE7287">
              <w:rPr>
                <w:b/>
                <w:bCs/>
                <w:sz w:val="16"/>
                <w:szCs w:val="16"/>
              </w:rPr>
              <w:t>Notes</w:t>
            </w:r>
          </w:p>
        </w:tc>
      </w:tr>
      <w:tr w:rsidR="00AE7287" w14:paraId="30B54B22" w14:textId="77777777" w:rsidTr="00434416">
        <w:tc>
          <w:tcPr>
            <w:tcW w:w="2254" w:type="dxa"/>
          </w:tcPr>
          <w:p w14:paraId="600E7CEF" w14:textId="1A738243" w:rsidR="00AE7287" w:rsidRPr="00AE7287" w:rsidRDefault="00AE7287" w:rsidP="00AE7287">
            <w:pPr>
              <w:rPr>
                <w:sz w:val="16"/>
                <w:szCs w:val="16"/>
              </w:rPr>
            </w:pPr>
            <w:proofErr w:type="spellStart"/>
            <w:r>
              <w:rPr>
                <w:sz w:val="16"/>
                <w:szCs w:val="16"/>
              </w:rPr>
              <w:t>RelatedPersonID</w:t>
            </w:r>
            <w:proofErr w:type="spellEnd"/>
          </w:p>
        </w:tc>
        <w:tc>
          <w:tcPr>
            <w:tcW w:w="1994" w:type="dxa"/>
          </w:tcPr>
          <w:p w14:paraId="26DBC1D4" w14:textId="4299EC23" w:rsidR="00AE7287" w:rsidRPr="00AE7287" w:rsidRDefault="0031402E" w:rsidP="00AE7287">
            <w:pPr>
              <w:rPr>
                <w:sz w:val="16"/>
                <w:szCs w:val="16"/>
              </w:rPr>
            </w:pPr>
            <w:r>
              <w:rPr>
                <w:sz w:val="16"/>
                <w:szCs w:val="16"/>
              </w:rPr>
              <w:t>Numeric</w:t>
            </w:r>
          </w:p>
        </w:tc>
        <w:tc>
          <w:tcPr>
            <w:tcW w:w="2516" w:type="dxa"/>
          </w:tcPr>
          <w:p w14:paraId="57A7B629" w14:textId="77777777" w:rsidR="00AE7287" w:rsidRPr="00AE7287" w:rsidRDefault="00AE7287" w:rsidP="00AE7287">
            <w:pPr>
              <w:rPr>
                <w:sz w:val="16"/>
                <w:szCs w:val="16"/>
              </w:rPr>
            </w:pPr>
          </w:p>
        </w:tc>
        <w:tc>
          <w:tcPr>
            <w:tcW w:w="2255" w:type="dxa"/>
          </w:tcPr>
          <w:p w14:paraId="58041C0F" w14:textId="77777777" w:rsidR="00AE7287" w:rsidRPr="00AE7287" w:rsidRDefault="00AE7287" w:rsidP="00AE7287">
            <w:pPr>
              <w:rPr>
                <w:sz w:val="16"/>
                <w:szCs w:val="16"/>
              </w:rPr>
            </w:pPr>
          </w:p>
        </w:tc>
      </w:tr>
      <w:tr w:rsidR="00AE7287" w14:paraId="0583D54B" w14:textId="77777777" w:rsidTr="00434416">
        <w:tc>
          <w:tcPr>
            <w:tcW w:w="2254" w:type="dxa"/>
          </w:tcPr>
          <w:p w14:paraId="36102F78" w14:textId="05EFFB85" w:rsidR="00AE7287" w:rsidRPr="00AE7287" w:rsidRDefault="00AE7287" w:rsidP="00AE7287">
            <w:pPr>
              <w:rPr>
                <w:sz w:val="16"/>
                <w:szCs w:val="16"/>
              </w:rPr>
            </w:pPr>
            <w:r>
              <w:rPr>
                <w:sz w:val="16"/>
                <w:szCs w:val="16"/>
              </w:rPr>
              <w:t>Demand ID</w:t>
            </w:r>
          </w:p>
        </w:tc>
        <w:tc>
          <w:tcPr>
            <w:tcW w:w="1994" w:type="dxa"/>
          </w:tcPr>
          <w:p w14:paraId="25F9D973" w14:textId="2604D215" w:rsidR="00AE7287" w:rsidRPr="00AE7287" w:rsidRDefault="0031402E" w:rsidP="00AE7287">
            <w:pPr>
              <w:rPr>
                <w:sz w:val="16"/>
                <w:szCs w:val="16"/>
              </w:rPr>
            </w:pPr>
            <w:r>
              <w:rPr>
                <w:sz w:val="16"/>
                <w:szCs w:val="16"/>
              </w:rPr>
              <w:t>Numeric</w:t>
            </w:r>
          </w:p>
        </w:tc>
        <w:tc>
          <w:tcPr>
            <w:tcW w:w="2516" w:type="dxa"/>
          </w:tcPr>
          <w:p w14:paraId="7D17D5DC" w14:textId="77777777" w:rsidR="00AE7287" w:rsidRPr="00AE7287" w:rsidRDefault="00AE7287" w:rsidP="00AE7287">
            <w:pPr>
              <w:rPr>
                <w:sz w:val="16"/>
                <w:szCs w:val="16"/>
              </w:rPr>
            </w:pPr>
          </w:p>
        </w:tc>
        <w:tc>
          <w:tcPr>
            <w:tcW w:w="2255" w:type="dxa"/>
          </w:tcPr>
          <w:p w14:paraId="167444E5" w14:textId="4A89899C" w:rsidR="00AE7287" w:rsidRPr="00AE7287" w:rsidRDefault="00AE7287" w:rsidP="00AE7287">
            <w:pPr>
              <w:rPr>
                <w:sz w:val="16"/>
                <w:szCs w:val="16"/>
              </w:rPr>
            </w:pPr>
            <w:r>
              <w:rPr>
                <w:sz w:val="16"/>
                <w:szCs w:val="16"/>
              </w:rPr>
              <w:t>Link to Demand</w:t>
            </w:r>
          </w:p>
        </w:tc>
      </w:tr>
      <w:tr w:rsidR="00AE7287" w14:paraId="2BBD55A6" w14:textId="77777777" w:rsidTr="00434416">
        <w:tc>
          <w:tcPr>
            <w:tcW w:w="2254" w:type="dxa"/>
          </w:tcPr>
          <w:p w14:paraId="2D9A5864" w14:textId="690343A3" w:rsidR="00AE7287" w:rsidRPr="00AE7287" w:rsidRDefault="00AE7287" w:rsidP="00AE7287">
            <w:pPr>
              <w:rPr>
                <w:sz w:val="16"/>
                <w:szCs w:val="16"/>
              </w:rPr>
            </w:pPr>
            <w:r>
              <w:rPr>
                <w:sz w:val="16"/>
                <w:szCs w:val="16"/>
              </w:rPr>
              <w:t>RMS ID</w:t>
            </w:r>
          </w:p>
        </w:tc>
        <w:tc>
          <w:tcPr>
            <w:tcW w:w="1994" w:type="dxa"/>
          </w:tcPr>
          <w:p w14:paraId="153DCC5F" w14:textId="6936161D" w:rsidR="00AE7287" w:rsidRPr="00AE7287" w:rsidRDefault="000B0D4B" w:rsidP="00AE7287">
            <w:pPr>
              <w:rPr>
                <w:sz w:val="16"/>
                <w:szCs w:val="16"/>
              </w:rPr>
            </w:pPr>
            <w:r>
              <w:rPr>
                <w:sz w:val="16"/>
                <w:szCs w:val="16"/>
              </w:rPr>
              <w:t>String</w:t>
            </w:r>
          </w:p>
        </w:tc>
        <w:tc>
          <w:tcPr>
            <w:tcW w:w="2516" w:type="dxa"/>
          </w:tcPr>
          <w:p w14:paraId="7ED61C65" w14:textId="77777777" w:rsidR="00AE7287" w:rsidRPr="00AE7287" w:rsidRDefault="00AE7287" w:rsidP="00AE7287">
            <w:pPr>
              <w:rPr>
                <w:sz w:val="16"/>
                <w:szCs w:val="16"/>
              </w:rPr>
            </w:pPr>
          </w:p>
        </w:tc>
        <w:tc>
          <w:tcPr>
            <w:tcW w:w="2255" w:type="dxa"/>
          </w:tcPr>
          <w:p w14:paraId="770C3E42" w14:textId="0AED80CC" w:rsidR="00AE7287" w:rsidRPr="00AE7287" w:rsidRDefault="00AE7287" w:rsidP="00AE7287">
            <w:pPr>
              <w:rPr>
                <w:sz w:val="16"/>
                <w:szCs w:val="16"/>
              </w:rPr>
            </w:pPr>
            <w:r>
              <w:rPr>
                <w:sz w:val="16"/>
                <w:szCs w:val="16"/>
              </w:rPr>
              <w:t>Link to RMS (if available)</w:t>
            </w:r>
          </w:p>
        </w:tc>
      </w:tr>
      <w:tr w:rsidR="00AE7287" w14:paraId="58224498" w14:textId="77777777" w:rsidTr="00434416">
        <w:tc>
          <w:tcPr>
            <w:tcW w:w="2254" w:type="dxa"/>
          </w:tcPr>
          <w:p w14:paraId="198B9BE5" w14:textId="78DFD317" w:rsidR="00AE7287" w:rsidRPr="00AE7287" w:rsidRDefault="00AE7287" w:rsidP="00AE7287">
            <w:pPr>
              <w:rPr>
                <w:sz w:val="16"/>
                <w:szCs w:val="16"/>
              </w:rPr>
            </w:pPr>
            <w:r>
              <w:rPr>
                <w:sz w:val="16"/>
                <w:szCs w:val="16"/>
              </w:rPr>
              <w:t>Surname</w:t>
            </w:r>
          </w:p>
        </w:tc>
        <w:tc>
          <w:tcPr>
            <w:tcW w:w="1994" w:type="dxa"/>
          </w:tcPr>
          <w:p w14:paraId="1BE86AD3" w14:textId="2DD45A56" w:rsidR="00AE7287" w:rsidRPr="00AE7287" w:rsidRDefault="000B0D4B" w:rsidP="00AE7287">
            <w:pPr>
              <w:rPr>
                <w:sz w:val="16"/>
                <w:szCs w:val="16"/>
              </w:rPr>
            </w:pPr>
            <w:r>
              <w:rPr>
                <w:sz w:val="16"/>
                <w:szCs w:val="16"/>
              </w:rPr>
              <w:t>String</w:t>
            </w:r>
          </w:p>
        </w:tc>
        <w:tc>
          <w:tcPr>
            <w:tcW w:w="2516" w:type="dxa"/>
          </w:tcPr>
          <w:p w14:paraId="3E56D0D5" w14:textId="77777777" w:rsidR="00AE7287" w:rsidRPr="00AE7287" w:rsidRDefault="00AE7287" w:rsidP="00AE7287">
            <w:pPr>
              <w:rPr>
                <w:sz w:val="16"/>
                <w:szCs w:val="16"/>
              </w:rPr>
            </w:pPr>
          </w:p>
        </w:tc>
        <w:tc>
          <w:tcPr>
            <w:tcW w:w="2255" w:type="dxa"/>
          </w:tcPr>
          <w:p w14:paraId="23964D5A" w14:textId="77777777" w:rsidR="00AE7287" w:rsidRPr="00AE7287" w:rsidRDefault="00AE7287" w:rsidP="00AE7287">
            <w:pPr>
              <w:rPr>
                <w:sz w:val="16"/>
                <w:szCs w:val="16"/>
              </w:rPr>
            </w:pPr>
          </w:p>
        </w:tc>
      </w:tr>
      <w:tr w:rsidR="00AE7287" w14:paraId="073FB873" w14:textId="77777777" w:rsidTr="00434416">
        <w:tc>
          <w:tcPr>
            <w:tcW w:w="2254" w:type="dxa"/>
          </w:tcPr>
          <w:p w14:paraId="00212E58" w14:textId="37CD4CFF" w:rsidR="00AE7287" w:rsidRDefault="00AE7287" w:rsidP="00AE7287">
            <w:pPr>
              <w:rPr>
                <w:sz w:val="16"/>
                <w:szCs w:val="16"/>
              </w:rPr>
            </w:pPr>
            <w:r>
              <w:rPr>
                <w:sz w:val="16"/>
                <w:szCs w:val="16"/>
              </w:rPr>
              <w:t>Forename</w:t>
            </w:r>
          </w:p>
        </w:tc>
        <w:tc>
          <w:tcPr>
            <w:tcW w:w="1994" w:type="dxa"/>
          </w:tcPr>
          <w:p w14:paraId="13FB9EC4" w14:textId="5F295D2B" w:rsidR="00AE7287" w:rsidRPr="00AE7287" w:rsidRDefault="000B0D4B" w:rsidP="00AE7287">
            <w:pPr>
              <w:rPr>
                <w:sz w:val="16"/>
                <w:szCs w:val="16"/>
              </w:rPr>
            </w:pPr>
            <w:r>
              <w:rPr>
                <w:sz w:val="16"/>
                <w:szCs w:val="16"/>
              </w:rPr>
              <w:t>String</w:t>
            </w:r>
          </w:p>
        </w:tc>
        <w:tc>
          <w:tcPr>
            <w:tcW w:w="2516" w:type="dxa"/>
          </w:tcPr>
          <w:p w14:paraId="370692E8" w14:textId="77777777" w:rsidR="00AE7287" w:rsidRPr="00AE7287" w:rsidRDefault="00AE7287" w:rsidP="00AE7287">
            <w:pPr>
              <w:rPr>
                <w:sz w:val="16"/>
                <w:szCs w:val="16"/>
              </w:rPr>
            </w:pPr>
          </w:p>
        </w:tc>
        <w:tc>
          <w:tcPr>
            <w:tcW w:w="2255" w:type="dxa"/>
          </w:tcPr>
          <w:p w14:paraId="123E9DFD" w14:textId="77777777" w:rsidR="00AE7287" w:rsidRPr="00AE7287" w:rsidRDefault="00AE7287" w:rsidP="00AE7287">
            <w:pPr>
              <w:rPr>
                <w:sz w:val="16"/>
                <w:szCs w:val="16"/>
              </w:rPr>
            </w:pPr>
          </w:p>
        </w:tc>
      </w:tr>
      <w:tr w:rsidR="00AE7287" w14:paraId="0C33975F" w14:textId="77777777" w:rsidTr="00434416">
        <w:tc>
          <w:tcPr>
            <w:tcW w:w="2254" w:type="dxa"/>
          </w:tcPr>
          <w:p w14:paraId="7B900C29" w14:textId="75E79D06" w:rsidR="00AE7287" w:rsidRDefault="00F5325C" w:rsidP="00AE7287">
            <w:pPr>
              <w:rPr>
                <w:sz w:val="16"/>
                <w:szCs w:val="16"/>
              </w:rPr>
            </w:pPr>
            <w:r>
              <w:rPr>
                <w:sz w:val="16"/>
                <w:szCs w:val="16"/>
              </w:rPr>
              <w:t>Date Of Birth</w:t>
            </w:r>
          </w:p>
        </w:tc>
        <w:tc>
          <w:tcPr>
            <w:tcW w:w="1994" w:type="dxa"/>
          </w:tcPr>
          <w:p w14:paraId="602F6B11" w14:textId="40AC9CFC" w:rsidR="00AE7287" w:rsidRPr="00AE7287" w:rsidRDefault="0031402E" w:rsidP="00AE7287">
            <w:pPr>
              <w:rPr>
                <w:sz w:val="16"/>
                <w:szCs w:val="16"/>
              </w:rPr>
            </w:pPr>
            <w:r>
              <w:rPr>
                <w:sz w:val="16"/>
                <w:szCs w:val="16"/>
              </w:rPr>
              <w:t>Date</w:t>
            </w:r>
          </w:p>
        </w:tc>
        <w:tc>
          <w:tcPr>
            <w:tcW w:w="2516" w:type="dxa"/>
          </w:tcPr>
          <w:p w14:paraId="162B53DA" w14:textId="77777777" w:rsidR="00AE7287" w:rsidRPr="00AE7287" w:rsidRDefault="00AE7287" w:rsidP="00AE7287">
            <w:pPr>
              <w:rPr>
                <w:sz w:val="16"/>
                <w:szCs w:val="16"/>
              </w:rPr>
            </w:pPr>
          </w:p>
        </w:tc>
        <w:tc>
          <w:tcPr>
            <w:tcW w:w="2255" w:type="dxa"/>
          </w:tcPr>
          <w:p w14:paraId="173CA285" w14:textId="77777777" w:rsidR="00AE7287" w:rsidRPr="00AE7287" w:rsidRDefault="00AE7287" w:rsidP="00AE7287">
            <w:pPr>
              <w:rPr>
                <w:sz w:val="16"/>
                <w:szCs w:val="16"/>
              </w:rPr>
            </w:pPr>
          </w:p>
        </w:tc>
      </w:tr>
      <w:tr w:rsidR="00F5325C" w14:paraId="57EEF2A8" w14:textId="77777777" w:rsidTr="00434416">
        <w:tc>
          <w:tcPr>
            <w:tcW w:w="2254" w:type="dxa"/>
          </w:tcPr>
          <w:p w14:paraId="66D29892" w14:textId="21F4CB69" w:rsidR="00F5325C" w:rsidRDefault="00F5325C" w:rsidP="00AE7287">
            <w:pPr>
              <w:rPr>
                <w:sz w:val="16"/>
                <w:szCs w:val="16"/>
              </w:rPr>
            </w:pPr>
            <w:r>
              <w:rPr>
                <w:sz w:val="16"/>
                <w:szCs w:val="16"/>
              </w:rPr>
              <w:t>Image</w:t>
            </w:r>
          </w:p>
        </w:tc>
        <w:tc>
          <w:tcPr>
            <w:tcW w:w="1994" w:type="dxa"/>
          </w:tcPr>
          <w:p w14:paraId="383404DD" w14:textId="7D760CCE" w:rsidR="00F5325C" w:rsidRPr="00AE7287" w:rsidRDefault="00A504C1" w:rsidP="00AE7287">
            <w:pPr>
              <w:rPr>
                <w:sz w:val="16"/>
                <w:szCs w:val="16"/>
              </w:rPr>
            </w:pPr>
            <w:r>
              <w:rPr>
                <w:sz w:val="16"/>
                <w:szCs w:val="16"/>
              </w:rPr>
              <w:t>Binary</w:t>
            </w:r>
          </w:p>
        </w:tc>
        <w:tc>
          <w:tcPr>
            <w:tcW w:w="2516" w:type="dxa"/>
          </w:tcPr>
          <w:p w14:paraId="3EAB545F" w14:textId="77777777" w:rsidR="00F5325C" w:rsidRPr="00AE7287" w:rsidRDefault="00F5325C" w:rsidP="00AE7287">
            <w:pPr>
              <w:rPr>
                <w:sz w:val="16"/>
                <w:szCs w:val="16"/>
              </w:rPr>
            </w:pPr>
          </w:p>
        </w:tc>
        <w:tc>
          <w:tcPr>
            <w:tcW w:w="2255" w:type="dxa"/>
          </w:tcPr>
          <w:p w14:paraId="4DD0A24B" w14:textId="04A27E4F" w:rsidR="00F5325C" w:rsidRPr="00AE7287" w:rsidRDefault="00F5325C" w:rsidP="00AE7287">
            <w:pPr>
              <w:rPr>
                <w:sz w:val="16"/>
                <w:szCs w:val="16"/>
              </w:rPr>
            </w:pPr>
            <w:r>
              <w:rPr>
                <w:sz w:val="16"/>
                <w:szCs w:val="16"/>
              </w:rPr>
              <w:t xml:space="preserve">Pointer to </w:t>
            </w:r>
            <w:proofErr w:type="spellStart"/>
            <w:r>
              <w:rPr>
                <w:sz w:val="16"/>
                <w:szCs w:val="16"/>
              </w:rPr>
              <w:t>ImageStore</w:t>
            </w:r>
            <w:proofErr w:type="spellEnd"/>
            <w:r>
              <w:rPr>
                <w:sz w:val="16"/>
                <w:szCs w:val="16"/>
              </w:rPr>
              <w:t>? Or raw image?</w:t>
            </w:r>
          </w:p>
        </w:tc>
      </w:tr>
      <w:tr w:rsidR="00F5325C" w14:paraId="5214B5CB" w14:textId="77777777" w:rsidTr="00434416">
        <w:tc>
          <w:tcPr>
            <w:tcW w:w="2254" w:type="dxa"/>
          </w:tcPr>
          <w:p w14:paraId="52C25BFD" w14:textId="42C30D3E" w:rsidR="00F5325C" w:rsidRDefault="00F5325C" w:rsidP="00AE7287">
            <w:pPr>
              <w:rPr>
                <w:sz w:val="16"/>
                <w:szCs w:val="16"/>
              </w:rPr>
            </w:pPr>
            <w:r>
              <w:rPr>
                <w:sz w:val="16"/>
                <w:szCs w:val="16"/>
              </w:rPr>
              <w:t>Address-</w:t>
            </w:r>
            <w:proofErr w:type="spellStart"/>
            <w:r w:rsidR="008F3364">
              <w:rPr>
                <w:sz w:val="16"/>
                <w:szCs w:val="16"/>
              </w:rPr>
              <w:t>Number_Name</w:t>
            </w:r>
            <w:proofErr w:type="spellEnd"/>
          </w:p>
        </w:tc>
        <w:tc>
          <w:tcPr>
            <w:tcW w:w="1994" w:type="dxa"/>
          </w:tcPr>
          <w:p w14:paraId="054FD933" w14:textId="4A8F7F91" w:rsidR="00A504C1" w:rsidRPr="00AE7287" w:rsidRDefault="00A504C1" w:rsidP="00AE7287">
            <w:pPr>
              <w:rPr>
                <w:sz w:val="16"/>
                <w:szCs w:val="16"/>
              </w:rPr>
            </w:pPr>
            <w:r>
              <w:rPr>
                <w:sz w:val="16"/>
                <w:szCs w:val="16"/>
              </w:rPr>
              <w:t>String</w:t>
            </w:r>
          </w:p>
        </w:tc>
        <w:tc>
          <w:tcPr>
            <w:tcW w:w="2516" w:type="dxa"/>
          </w:tcPr>
          <w:p w14:paraId="634C24AF" w14:textId="77777777" w:rsidR="00F5325C" w:rsidRPr="00AE7287" w:rsidRDefault="00F5325C" w:rsidP="00AE7287">
            <w:pPr>
              <w:rPr>
                <w:sz w:val="16"/>
                <w:szCs w:val="16"/>
              </w:rPr>
            </w:pPr>
          </w:p>
        </w:tc>
        <w:tc>
          <w:tcPr>
            <w:tcW w:w="2255" w:type="dxa"/>
          </w:tcPr>
          <w:p w14:paraId="7B283F63" w14:textId="77777777" w:rsidR="00F5325C" w:rsidRPr="00AE7287" w:rsidRDefault="00F5325C" w:rsidP="00AE7287">
            <w:pPr>
              <w:rPr>
                <w:sz w:val="16"/>
                <w:szCs w:val="16"/>
              </w:rPr>
            </w:pPr>
          </w:p>
        </w:tc>
      </w:tr>
      <w:tr w:rsidR="008F3364" w14:paraId="60865130" w14:textId="77777777" w:rsidTr="00434416">
        <w:tc>
          <w:tcPr>
            <w:tcW w:w="2254" w:type="dxa"/>
          </w:tcPr>
          <w:p w14:paraId="6C492219" w14:textId="2A53FBEE" w:rsidR="008F3364" w:rsidRDefault="008F3364" w:rsidP="00AE7287">
            <w:pPr>
              <w:rPr>
                <w:sz w:val="16"/>
                <w:szCs w:val="16"/>
              </w:rPr>
            </w:pPr>
            <w:r>
              <w:rPr>
                <w:sz w:val="16"/>
                <w:szCs w:val="16"/>
              </w:rPr>
              <w:t>Address-Street</w:t>
            </w:r>
          </w:p>
        </w:tc>
        <w:tc>
          <w:tcPr>
            <w:tcW w:w="1994" w:type="dxa"/>
          </w:tcPr>
          <w:p w14:paraId="4CAE1B3B" w14:textId="0B0AC728" w:rsidR="008F3364" w:rsidRPr="00AE7287" w:rsidRDefault="00A504C1" w:rsidP="00AE7287">
            <w:pPr>
              <w:rPr>
                <w:sz w:val="16"/>
                <w:szCs w:val="16"/>
              </w:rPr>
            </w:pPr>
            <w:r>
              <w:rPr>
                <w:sz w:val="16"/>
                <w:szCs w:val="16"/>
              </w:rPr>
              <w:t>String</w:t>
            </w:r>
          </w:p>
        </w:tc>
        <w:tc>
          <w:tcPr>
            <w:tcW w:w="2516" w:type="dxa"/>
          </w:tcPr>
          <w:p w14:paraId="4E5793E7" w14:textId="77777777" w:rsidR="008F3364" w:rsidRPr="00AE7287" w:rsidRDefault="008F3364" w:rsidP="00AE7287">
            <w:pPr>
              <w:rPr>
                <w:sz w:val="16"/>
                <w:szCs w:val="16"/>
              </w:rPr>
            </w:pPr>
          </w:p>
        </w:tc>
        <w:tc>
          <w:tcPr>
            <w:tcW w:w="2255" w:type="dxa"/>
          </w:tcPr>
          <w:p w14:paraId="10D1ED39" w14:textId="77777777" w:rsidR="008F3364" w:rsidRPr="00AE7287" w:rsidRDefault="008F3364" w:rsidP="00AE7287">
            <w:pPr>
              <w:rPr>
                <w:sz w:val="16"/>
                <w:szCs w:val="16"/>
              </w:rPr>
            </w:pPr>
          </w:p>
        </w:tc>
      </w:tr>
      <w:tr w:rsidR="008F3364" w14:paraId="1413B0CC" w14:textId="77777777" w:rsidTr="00434416">
        <w:tc>
          <w:tcPr>
            <w:tcW w:w="2254" w:type="dxa"/>
          </w:tcPr>
          <w:p w14:paraId="37A604C2" w14:textId="77B41FAA" w:rsidR="008F3364" w:rsidRDefault="008F3364" w:rsidP="00AE7287">
            <w:pPr>
              <w:rPr>
                <w:sz w:val="16"/>
                <w:szCs w:val="16"/>
              </w:rPr>
            </w:pPr>
            <w:r>
              <w:rPr>
                <w:sz w:val="16"/>
                <w:szCs w:val="16"/>
              </w:rPr>
              <w:lastRenderedPageBreak/>
              <w:t>Address-</w:t>
            </w:r>
            <w:proofErr w:type="spellStart"/>
            <w:r>
              <w:rPr>
                <w:sz w:val="16"/>
                <w:szCs w:val="16"/>
              </w:rPr>
              <w:t>Town_City</w:t>
            </w:r>
            <w:proofErr w:type="spellEnd"/>
          </w:p>
        </w:tc>
        <w:tc>
          <w:tcPr>
            <w:tcW w:w="1994" w:type="dxa"/>
          </w:tcPr>
          <w:p w14:paraId="77114710" w14:textId="5031C30B" w:rsidR="008F3364" w:rsidRPr="00AE7287" w:rsidRDefault="00A504C1" w:rsidP="00AE7287">
            <w:pPr>
              <w:rPr>
                <w:sz w:val="16"/>
                <w:szCs w:val="16"/>
              </w:rPr>
            </w:pPr>
            <w:r>
              <w:rPr>
                <w:sz w:val="16"/>
                <w:szCs w:val="16"/>
              </w:rPr>
              <w:t>String</w:t>
            </w:r>
          </w:p>
        </w:tc>
        <w:tc>
          <w:tcPr>
            <w:tcW w:w="2516" w:type="dxa"/>
          </w:tcPr>
          <w:p w14:paraId="6CE020AE" w14:textId="77777777" w:rsidR="008F3364" w:rsidRPr="00AE7287" w:rsidRDefault="008F3364" w:rsidP="00AE7287">
            <w:pPr>
              <w:rPr>
                <w:sz w:val="16"/>
                <w:szCs w:val="16"/>
              </w:rPr>
            </w:pPr>
          </w:p>
        </w:tc>
        <w:tc>
          <w:tcPr>
            <w:tcW w:w="2255" w:type="dxa"/>
          </w:tcPr>
          <w:p w14:paraId="6D529464" w14:textId="77777777" w:rsidR="008F3364" w:rsidRPr="00AE7287" w:rsidRDefault="008F3364" w:rsidP="00AE7287">
            <w:pPr>
              <w:rPr>
                <w:sz w:val="16"/>
                <w:szCs w:val="16"/>
              </w:rPr>
            </w:pPr>
          </w:p>
        </w:tc>
      </w:tr>
      <w:tr w:rsidR="008F3364" w14:paraId="0D648D5D" w14:textId="77777777" w:rsidTr="00434416">
        <w:tc>
          <w:tcPr>
            <w:tcW w:w="2254" w:type="dxa"/>
          </w:tcPr>
          <w:p w14:paraId="0C7A2AC4" w14:textId="7CE7F53B" w:rsidR="008F3364" w:rsidRDefault="008F3364" w:rsidP="00AE7287">
            <w:pPr>
              <w:rPr>
                <w:sz w:val="16"/>
                <w:szCs w:val="16"/>
              </w:rPr>
            </w:pPr>
            <w:r>
              <w:rPr>
                <w:sz w:val="16"/>
                <w:szCs w:val="16"/>
              </w:rPr>
              <w:t>Address-County</w:t>
            </w:r>
          </w:p>
        </w:tc>
        <w:tc>
          <w:tcPr>
            <w:tcW w:w="1994" w:type="dxa"/>
          </w:tcPr>
          <w:p w14:paraId="45C75E6B" w14:textId="121AFDB2" w:rsidR="008F3364" w:rsidRPr="00AE7287" w:rsidRDefault="00A504C1" w:rsidP="00AE7287">
            <w:pPr>
              <w:rPr>
                <w:sz w:val="16"/>
                <w:szCs w:val="16"/>
              </w:rPr>
            </w:pPr>
            <w:r>
              <w:rPr>
                <w:sz w:val="16"/>
                <w:szCs w:val="16"/>
              </w:rPr>
              <w:t>String</w:t>
            </w:r>
          </w:p>
        </w:tc>
        <w:tc>
          <w:tcPr>
            <w:tcW w:w="2516" w:type="dxa"/>
          </w:tcPr>
          <w:p w14:paraId="0C7E1813" w14:textId="77777777" w:rsidR="008F3364" w:rsidRPr="00AE7287" w:rsidRDefault="008F3364" w:rsidP="00AE7287">
            <w:pPr>
              <w:rPr>
                <w:sz w:val="16"/>
                <w:szCs w:val="16"/>
              </w:rPr>
            </w:pPr>
          </w:p>
        </w:tc>
        <w:tc>
          <w:tcPr>
            <w:tcW w:w="2255" w:type="dxa"/>
          </w:tcPr>
          <w:p w14:paraId="5C6E4547" w14:textId="77777777" w:rsidR="008F3364" w:rsidRPr="00AE7287" w:rsidRDefault="008F3364" w:rsidP="00AE7287">
            <w:pPr>
              <w:rPr>
                <w:sz w:val="16"/>
                <w:szCs w:val="16"/>
              </w:rPr>
            </w:pPr>
          </w:p>
        </w:tc>
      </w:tr>
      <w:tr w:rsidR="008F3364" w14:paraId="46BB2F21" w14:textId="77777777" w:rsidTr="00434416">
        <w:tc>
          <w:tcPr>
            <w:tcW w:w="2254" w:type="dxa"/>
          </w:tcPr>
          <w:p w14:paraId="060DF822" w14:textId="17EE2210" w:rsidR="008F3364" w:rsidRDefault="008F3364" w:rsidP="00AE7287">
            <w:pPr>
              <w:rPr>
                <w:sz w:val="16"/>
                <w:szCs w:val="16"/>
              </w:rPr>
            </w:pPr>
            <w:r>
              <w:rPr>
                <w:sz w:val="16"/>
                <w:szCs w:val="16"/>
              </w:rPr>
              <w:t>Address-Country</w:t>
            </w:r>
          </w:p>
        </w:tc>
        <w:tc>
          <w:tcPr>
            <w:tcW w:w="1994" w:type="dxa"/>
          </w:tcPr>
          <w:p w14:paraId="60F4DE0E" w14:textId="4322F8B0" w:rsidR="008F3364" w:rsidRPr="00AE7287" w:rsidRDefault="00A504C1" w:rsidP="00AE7287">
            <w:pPr>
              <w:rPr>
                <w:sz w:val="16"/>
                <w:szCs w:val="16"/>
              </w:rPr>
            </w:pPr>
            <w:r>
              <w:rPr>
                <w:sz w:val="16"/>
                <w:szCs w:val="16"/>
              </w:rPr>
              <w:t>String</w:t>
            </w:r>
          </w:p>
        </w:tc>
        <w:tc>
          <w:tcPr>
            <w:tcW w:w="2516" w:type="dxa"/>
          </w:tcPr>
          <w:p w14:paraId="2CF7B7A6" w14:textId="77777777" w:rsidR="008F3364" w:rsidRPr="00AE7287" w:rsidRDefault="008F3364" w:rsidP="00AE7287">
            <w:pPr>
              <w:rPr>
                <w:sz w:val="16"/>
                <w:szCs w:val="16"/>
              </w:rPr>
            </w:pPr>
          </w:p>
        </w:tc>
        <w:tc>
          <w:tcPr>
            <w:tcW w:w="2255" w:type="dxa"/>
          </w:tcPr>
          <w:p w14:paraId="364D18BF" w14:textId="77777777" w:rsidR="008F3364" w:rsidRPr="00AE7287" w:rsidRDefault="008F3364" w:rsidP="00AE7287">
            <w:pPr>
              <w:rPr>
                <w:sz w:val="16"/>
                <w:szCs w:val="16"/>
              </w:rPr>
            </w:pPr>
          </w:p>
        </w:tc>
      </w:tr>
      <w:tr w:rsidR="008F3364" w14:paraId="171885CB" w14:textId="77777777" w:rsidTr="00434416">
        <w:tc>
          <w:tcPr>
            <w:tcW w:w="2254" w:type="dxa"/>
          </w:tcPr>
          <w:p w14:paraId="3FC581A2" w14:textId="10EF6B67" w:rsidR="008F3364" w:rsidRDefault="008F3364" w:rsidP="00AE7287">
            <w:pPr>
              <w:rPr>
                <w:sz w:val="16"/>
                <w:szCs w:val="16"/>
              </w:rPr>
            </w:pPr>
            <w:r>
              <w:rPr>
                <w:sz w:val="16"/>
                <w:szCs w:val="16"/>
              </w:rPr>
              <w:t>Address-</w:t>
            </w:r>
            <w:proofErr w:type="spellStart"/>
            <w:r>
              <w:rPr>
                <w:sz w:val="16"/>
                <w:szCs w:val="16"/>
              </w:rPr>
              <w:t>Post</w:t>
            </w:r>
            <w:r w:rsidR="00D82225">
              <w:rPr>
                <w:sz w:val="16"/>
                <w:szCs w:val="16"/>
              </w:rPr>
              <w:t>al</w:t>
            </w:r>
            <w:r>
              <w:rPr>
                <w:sz w:val="16"/>
                <w:szCs w:val="16"/>
              </w:rPr>
              <w:t>Code</w:t>
            </w:r>
            <w:proofErr w:type="spellEnd"/>
          </w:p>
        </w:tc>
        <w:tc>
          <w:tcPr>
            <w:tcW w:w="1994" w:type="dxa"/>
          </w:tcPr>
          <w:p w14:paraId="170AF108" w14:textId="78D0CD91" w:rsidR="008F3364" w:rsidRPr="00AE7287" w:rsidRDefault="00A504C1" w:rsidP="00AE7287">
            <w:pPr>
              <w:rPr>
                <w:sz w:val="16"/>
                <w:szCs w:val="16"/>
              </w:rPr>
            </w:pPr>
            <w:r>
              <w:rPr>
                <w:sz w:val="16"/>
                <w:szCs w:val="16"/>
              </w:rPr>
              <w:t>String</w:t>
            </w:r>
          </w:p>
        </w:tc>
        <w:tc>
          <w:tcPr>
            <w:tcW w:w="2516" w:type="dxa"/>
          </w:tcPr>
          <w:p w14:paraId="19CD76D5" w14:textId="77777777" w:rsidR="008F3364" w:rsidRPr="00AE7287" w:rsidRDefault="008F3364" w:rsidP="00AE7287">
            <w:pPr>
              <w:rPr>
                <w:sz w:val="16"/>
                <w:szCs w:val="16"/>
              </w:rPr>
            </w:pPr>
          </w:p>
        </w:tc>
        <w:tc>
          <w:tcPr>
            <w:tcW w:w="2255" w:type="dxa"/>
          </w:tcPr>
          <w:p w14:paraId="7A548252" w14:textId="77777777" w:rsidR="008F3364" w:rsidRPr="00AE7287" w:rsidRDefault="008F3364" w:rsidP="00AE7287">
            <w:pPr>
              <w:rPr>
                <w:sz w:val="16"/>
                <w:szCs w:val="16"/>
              </w:rPr>
            </w:pPr>
          </w:p>
        </w:tc>
      </w:tr>
      <w:tr w:rsidR="00990602" w14:paraId="444F5E93" w14:textId="77777777" w:rsidTr="00434416">
        <w:tc>
          <w:tcPr>
            <w:tcW w:w="2254" w:type="dxa"/>
          </w:tcPr>
          <w:p w14:paraId="136631B2" w14:textId="6BC18DF3" w:rsidR="00990602" w:rsidRDefault="00990602" w:rsidP="00AE7287">
            <w:pPr>
              <w:rPr>
                <w:sz w:val="16"/>
                <w:szCs w:val="16"/>
              </w:rPr>
            </w:pPr>
            <w:r>
              <w:rPr>
                <w:sz w:val="16"/>
                <w:szCs w:val="16"/>
              </w:rPr>
              <w:t>Risk Rating</w:t>
            </w:r>
            <w:r w:rsidR="00432592">
              <w:rPr>
                <w:sz w:val="16"/>
                <w:szCs w:val="16"/>
              </w:rPr>
              <w:t xml:space="preserve"> ID</w:t>
            </w:r>
          </w:p>
        </w:tc>
        <w:tc>
          <w:tcPr>
            <w:tcW w:w="1994" w:type="dxa"/>
          </w:tcPr>
          <w:p w14:paraId="528D3F59" w14:textId="21FC4187" w:rsidR="00990602" w:rsidRPr="00AE7287" w:rsidRDefault="0031402E" w:rsidP="00AE7287">
            <w:pPr>
              <w:rPr>
                <w:sz w:val="16"/>
                <w:szCs w:val="16"/>
              </w:rPr>
            </w:pPr>
            <w:r>
              <w:rPr>
                <w:sz w:val="16"/>
                <w:szCs w:val="16"/>
              </w:rPr>
              <w:t>Numeric</w:t>
            </w:r>
          </w:p>
        </w:tc>
        <w:tc>
          <w:tcPr>
            <w:tcW w:w="2516" w:type="dxa"/>
          </w:tcPr>
          <w:p w14:paraId="0FC41054" w14:textId="47524659" w:rsidR="00990602" w:rsidRPr="00AE7287" w:rsidRDefault="00990602" w:rsidP="00AE7287">
            <w:pPr>
              <w:rPr>
                <w:sz w:val="16"/>
                <w:szCs w:val="16"/>
              </w:rPr>
            </w:pPr>
            <w:r>
              <w:rPr>
                <w:sz w:val="16"/>
                <w:szCs w:val="16"/>
              </w:rPr>
              <w:t>Limited to Configured List</w:t>
            </w:r>
          </w:p>
        </w:tc>
        <w:tc>
          <w:tcPr>
            <w:tcW w:w="2255" w:type="dxa"/>
          </w:tcPr>
          <w:p w14:paraId="6FB31591" w14:textId="20F94200" w:rsidR="00990602" w:rsidRPr="00AE7287" w:rsidRDefault="00432592" w:rsidP="00AE7287">
            <w:pPr>
              <w:rPr>
                <w:sz w:val="16"/>
                <w:szCs w:val="16"/>
              </w:rPr>
            </w:pPr>
            <w:r w:rsidRPr="00432592">
              <w:rPr>
                <w:sz w:val="16"/>
                <w:szCs w:val="16"/>
              </w:rPr>
              <w:t>DB List?</w:t>
            </w:r>
          </w:p>
        </w:tc>
      </w:tr>
      <w:tr w:rsidR="00434416" w14:paraId="11794227" w14:textId="77777777" w:rsidTr="00434416">
        <w:tc>
          <w:tcPr>
            <w:tcW w:w="2254" w:type="dxa"/>
          </w:tcPr>
          <w:p w14:paraId="066D2F5A" w14:textId="3D51B1B9" w:rsidR="00434416" w:rsidRDefault="00434416" w:rsidP="00AE7287">
            <w:pPr>
              <w:rPr>
                <w:sz w:val="16"/>
                <w:szCs w:val="16"/>
              </w:rPr>
            </w:pPr>
            <w:r>
              <w:rPr>
                <w:sz w:val="16"/>
                <w:szCs w:val="16"/>
              </w:rPr>
              <w:t>Risk Category</w:t>
            </w:r>
            <w:r w:rsidR="00432592">
              <w:rPr>
                <w:sz w:val="16"/>
                <w:szCs w:val="16"/>
              </w:rPr>
              <w:t xml:space="preserve"> ID</w:t>
            </w:r>
          </w:p>
        </w:tc>
        <w:tc>
          <w:tcPr>
            <w:tcW w:w="1994" w:type="dxa"/>
          </w:tcPr>
          <w:p w14:paraId="25BE45A5" w14:textId="656A9FF9" w:rsidR="00434416" w:rsidRPr="00AE7287" w:rsidRDefault="0031402E" w:rsidP="00AE7287">
            <w:pPr>
              <w:rPr>
                <w:sz w:val="16"/>
                <w:szCs w:val="16"/>
              </w:rPr>
            </w:pPr>
            <w:r>
              <w:rPr>
                <w:sz w:val="16"/>
                <w:szCs w:val="16"/>
              </w:rPr>
              <w:t>Numeric</w:t>
            </w:r>
          </w:p>
        </w:tc>
        <w:tc>
          <w:tcPr>
            <w:tcW w:w="2516" w:type="dxa"/>
          </w:tcPr>
          <w:p w14:paraId="0F829C64" w14:textId="6B18A5C0" w:rsidR="00434416" w:rsidRDefault="00434416" w:rsidP="00AE7287">
            <w:pPr>
              <w:rPr>
                <w:sz w:val="16"/>
                <w:szCs w:val="16"/>
              </w:rPr>
            </w:pPr>
            <w:r>
              <w:rPr>
                <w:sz w:val="16"/>
                <w:szCs w:val="16"/>
              </w:rPr>
              <w:t>Limited to Configured List</w:t>
            </w:r>
          </w:p>
        </w:tc>
        <w:tc>
          <w:tcPr>
            <w:tcW w:w="2255" w:type="dxa"/>
          </w:tcPr>
          <w:p w14:paraId="20B66CD1" w14:textId="1565D08C" w:rsidR="00434416" w:rsidRPr="00AE7287" w:rsidRDefault="00432592" w:rsidP="00AE7287">
            <w:pPr>
              <w:rPr>
                <w:sz w:val="16"/>
                <w:szCs w:val="16"/>
              </w:rPr>
            </w:pPr>
            <w:r w:rsidRPr="00432592">
              <w:rPr>
                <w:sz w:val="16"/>
                <w:szCs w:val="16"/>
              </w:rPr>
              <w:t>DB List?</w:t>
            </w:r>
          </w:p>
        </w:tc>
      </w:tr>
      <w:tr w:rsidR="0040671F" w14:paraId="5603C04F" w14:textId="77777777" w:rsidTr="00434416">
        <w:tc>
          <w:tcPr>
            <w:tcW w:w="2254" w:type="dxa"/>
          </w:tcPr>
          <w:p w14:paraId="3B05DF75" w14:textId="77777777" w:rsidR="0040671F" w:rsidRDefault="0040671F" w:rsidP="00AE7287">
            <w:pPr>
              <w:rPr>
                <w:sz w:val="16"/>
                <w:szCs w:val="16"/>
              </w:rPr>
            </w:pPr>
          </w:p>
        </w:tc>
        <w:tc>
          <w:tcPr>
            <w:tcW w:w="1994" w:type="dxa"/>
          </w:tcPr>
          <w:p w14:paraId="6B5A632B" w14:textId="77777777" w:rsidR="0040671F" w:rsidRPr="00AE7287" w:rsidRDefault="0040671F" w:rsidP="00AE7287">
            <w:pPr>
              <w:rPr>
                <w:sz w:val="16"/>
                <w:szCs w:val="16"/>
              </w:rPr>
            </w:pPr>
          </w:p>
        </w:tc>
        <w:tc>
          <w:tcPr>
            <w:tcW w:w="2516" w:type="dxa"/>
          </w:tcPr>
          <w:p w14:paraId="059B5665" w14:textId="77777777" w:rsidR="0040671F" w:rsidRDefault="0040671F" w:rsidP="00AE7287">
            <w:pPr>
              <w:rPr>
                <w:sz w:val="16"/>
                <w:szCs w:val="16"/>
              </w:rPr>
            </w:pPr>
          </w:p>
        </w:tc>
        <w:tc>
          <w:tcPr>
            <w:tcW w:w="2255" w:type="dxa"/>
          </w:tcPr>
          <w:p w14:paraId="334E1837" w14:textId="77777777" w:rsidR="0040671F" w:rsidRPr="00AE7287" w:rsidRDefault="0040671F" w:rsidP="00AE7287">
            <w:pPr>
              <w:rPr>
                <w:sz w:val="16"/>
                <w:szCs w:val="16"/>
              </w:rPr>
            </w:pPr>
          </w:p>
        </w:tc>
      </w:tr>
    </w:tbl>
    <w:p w14:paraId="28531354" w14:textId="2AEE866A" w:rsidR="00AE7287" w:rsidRDefault="00F346D9" w:rsidP="00F06369">
      <w:pPr>
        <w:rPr>
          <w:i/>
          <w:iCs/>
          <w:sz w:val="14"/>
          <w:szCs w:val="14"/>
        </w:rPr>
      </w:pPr>
      <w:r w:rsidRPr="003E6718">
        <w:rPr>
          <w:i/>
          <w:iCs/>
          <w:sz w:val="14"/>
          <w:szCs w:val="14"/>
        </w:rPr>
        <w:t>Review against</w:t>
      </w:r>
      <w:r w:rsidR="003E6718" w:rsidRPr="003E6718">
        <w:rPr>
          <w:i/>
          <w:iCs/>
          <w:sz w:val="14"/>
          <w:szCs w:val="14"/>
        </w:rPr>
        <w:t xml:space="preserve"> PDS Standards</w:t>
      </w:r>
      <w:r w:rsidR="003E6718">
        <w:rPr>
          <w:i/>
          <w:iCs/>
          <w:sz w:val="14"/>
          <w:szCs w:val="14"/>
        </w:rPr>
        <w:t xml:space="preserve"> Documentation</w:t>
      </w:r>
    </w:p>
    <w:p w14:paraId="70F767CE" w14:textId="3E6D8F0F" w:rsidR="00037454" w:rsidRPr="006C735C" w:rsidRDefault="005F5EC0" w:rsidP="00F06369">
      <w:pPr>
        <w:rPr>
          <w:sz w:val="14"/>
          <w:szCs w:val="14"/>
        </w:rPr>
      </w:pPr>
      <w:r w:rsidRPr="006C735C">
        <w:rPr>
          <w:sz w:val="14"/>
          <w:szCs w:val="14"/>
        </w:rPr>
        <w:t xml:space="preserve">If we have a link to an RMS only App specific data needs to be held here – </w:t>
      </w:r>
      <w:r w:rsidR="002D3201" w:rsidRPr="006C735C">
        <w:rPr>
          <w:sz w:val="14"/>
          <w:szCs w:val="14"/>
        </w:rPr>
        <w:t>i.e.,</w:t>
      </w:r>
      <w:r w:rsidRPr="006C735C">
        <w:rPr>
          <w:sz w:val="14"/>
          <w:szCs w:val="14"/>
        </w:rPr>
        <w:t xml:space="preserve"> Risk Rating etc.</w:t>
      </w:r>
      <w:r w:rsidR="006C735C" w:rsidRPr="006C735C">
        <w:rPr>
          <w:sz w:val="14"/>
          <w:szCs w:val="14"/>
        </w:rPr>
        <w:t xml:space="preserve"> – the rest can be pulled from the RMS as </w:t>
      </w:r>
      <w:r w:rsidR="00D0781C" w:rsidRPr="006C735C">
        <w:rPr>
          <w:sz w:val="14"/>
          <w:szCs w:val="14"/>
        </w:rPr>
        <w:t>needed.</w:t>
      </w:r>
    </w:p>
    <w:p w14:paraId="2217CE67" w14:textId="77777777" w:rsidR="00F346D9" w:rsidRDefault="00F346D9" w:rsidP="00F06369"/>
    <w:p w14:paraId="3623328B" w14:textId="2B32F1FA" w:rsidR="004E7C3D" w:rsidRPr="0040671F" w:rsidRDefault="004E7C3D" w:rsidP="004E7C3D">
      <w:pPr>
        <w:rPr>
          <w:b/>
          <w:bCs/>
          <w:u w:val="single"/>
        </w:rPr>
      </w:pPr>
      <w:r>
        <w:rPr>
          <w:b/>
          <w:bCs/>
          <w:u w:val="single"/>
        </w:rPr>
        <w:t xml:space="preserve">Demand </w:t>
      </w:r>
      <w:r w:rsidR="009B5462">
        <w:rPr>
          <w:b/>
          <w:bCs/>
          <w:u w:val="single"/>
        </w:rPr>
        <w:t xml:space="preserve">Required </w:t>
      </w:r>
      <w:r>
        <w:rPr>
          <w:b/>
          <w:bCs/>
          <w:u w:val="single"/>
        </w:rPr>
        <w:t>Activities</w:t>
      </w:r>
    </w:p>
    <w:tbl>
      <w:tblPr>
        <w:tblStyle w:val="TableGrid"/>
        <w:tblW w:w="0" w:type="auto"/>
        <w:tblLook w:val="04A0" w:firstRow="1" w:lastRow="0" w:firstColumn="1" w:lastColumn="0" w:noHBand="0" w:noVBand="1"/>
      </w:tblPr>
      <w:tblGrid>
        <w:gridCol w:w="2254"/>
        <w:gridCol w:w="1994"/>
        <w:gridCol w:w="2516"/>
        <w:gridCol w:w="2255"/>
      </w:tblGrid>
      <w:tr w:rsidR="004E7C3D" w14:paraId="36A23190" w14:textId="77777777" w:rsidTr="00F01920">
        <w:tc>
          <w:tcPr>
            <w:tcW w:w="2254" w:type="dxa"/>
          </w:tcPr>
          <w:p w14:paraId="7F56D52F" w14:textId="77777777" w:rsidR="004E7C3D" w:rsidRPr="00AE7287" w:rsidRDefault="004E7C3D" w:rsidP="00F01920">
            <w:pPr>
              <w:jc w:val="center"/>
              <w:rPr>
                <w:b/>
                <w:bCs/>
                <w:sz w:val="16"/>
                <w:szCs w:val="16"/>
                <w:u w:val="single"/>
              </w:rPr>
            </w:pPr>
            <w:r w:rsidRPr="00AE7287">
              <w:rPr>
                <w:b/>
                <w:bCs/>
                <w:sz w:val="16"/>
                <w:szCs w:val="16"/>
              </w:rPr>
              <w:t>Field / Property</w:t>
            </w:r>
          </w:p>
        </w:tc>
        <w:tc>
          <w:tcPr>
            <w:tcW w:w="1994" w:type="dxa"/>
          </w:tcPr>
          <w:p w14:paraId="413D7259" w14:textId="3981B7E5" w:rsidR="004E7C3D"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516" w:type="dxa"/>
          </w:tcPr>
          <w:p w14:paraId="6D5886FD" w14:textId="77777777" w:rsidR="004E7C3D" w:rsidRPr="00AE7287" w:rsidRDefault="004E7C3D" w:rsidP="00F01920">
            <w:pPr>
              <w:jc w:val="center"/>
              <w:rPr>
                <w:b/>
                <w:bCs/>
                <w:sz w:val="16"/>
                <w:szCs w:val="16"/>
                <w:u w:val="single"/>
              </w:rPr>
            </w:pPr>
            <w:r w:rsidRPr="00AE7287">
              <w:rPr>
                <w:b/>
                <w:bCs/>
                <w:sz w:val="16"/>
                <w:szCs w:val="16"/>
              </w:rPr>
              <w:t>Restrictions</w:t>
            </w:r>
          </w:p>
        </w:tc>
        <w:tc>
          <w:tcPr>
            <w:tcW w:w="2255" w:type="dxa"/>
          </w:tcPr>
          <w:p w14:paraId="783F7CC3" w14:textId="77777777" w:rsidR="004E7C3D" w:rsidRPr="00AE7287" w:rsidRDefault="004E7C3D" w:rsidP="00F01920">
            <w:pPr>
              <w:jc w:val="center"/>
              <w:rPr>
                <w:b/>
                <w:bCs/>
                <w:sz w:val="16"/>
                <w:szCs w:val="16"/>
                <w:u w:val="single"/>
              </w:rPr>
            </w:pPr>
            <w:r w:rsidRPr="00AE7287">
              <w:rPr>
                <w:b/>
                <w:bCs/>
                <w:sz w:val="16"/>
                <w:szCs w:val="16"/>
              </w:rPr>
              <w:t>Notes</w:t>
            </w:r>
          </w:p>
        </w:tc>
      </w:tr>
      <w:tr w:rsidR="004E7C3D" w14:paraId="5388D7E2" w14:textId="77777777" w:rsidTr="00F01920">
        <w:tc>
          <w:tcPr>
            <w:tcW w:w="2254" w:type="dxa"/>
          </w:tcPr>
          <w:p w14:paraId="07542A5F" w14:textId="77777777" w:rsidR="004E7C3D" w:rsidRPr="00AE7287" w:rsidRDefault="004E7C3D" w:rsidP="00F01920">
            <w:pPr>
              <w:rPr>
                <w:sz w:val="16"/>
                <w:szCs w:val="16"/>
              </w:rPr>
            </w:pPr>
            <w:proofErr w:type="spellStart"/>
            <w:r>
              <w:rPr>
                <w:sz w:val="16"/>
                <w:szCs w:val="16"/>
              </w:rPr>
              <w:t>DemandActivityID</w:t>
            </w:r>
            <w:proofErr w:type="spellEnd"/>
          </w:p>
        </w:tc>
        <w:tc>
          <w:tcPr>
            <w:tcW w:w="1994" w:type="dxa"/>
          </w:tcPr>
          <w:p w14:paraId="42EA35CF" w14:textId="4687FBAF" w:rsidR="004E7C3D" w:rsidRPr="00AE7287" w:rsidRDefault="0031402E" w:rsidP="00F01920">
            <w:pPr>
              <w:rPr>
                <w:sz w:val="16"/>
                <w:szCs w:val="16"/>
              </w:rPr>
            </w:pPr>
            <w:r>
              <w:rPr>
                <w:sz w:val="16"/>
                <w:szCs w:val="16"/>
              </w:rPr>
              <w:t>Numeric</w:t>
            </w:r>
          </w:p>
        </w:tc>
        <w:tc>
          <w:tcPr>
            <w:tcW w:w="2516" w:type="dxa"/>
          </w:tcPr>
          <w:p w14:paraId="2E1F21FD" w14:textId="77777777" w:rsidR="004E7C3D" w:rsidRPr="00AE7287" w:rsidRDefault="004E7C3D" w:rsidP="00F01920">
            <w:pPr>
              <w:rPr>
                <w:sz w:val="16"/>
                <w:szCs w:val="16"/>
              </w:rPr>
            </w:pPr>
          </w:p>
        </w:tc>
        <w:tc>
          <w:tcPr>
            <w:tcW w:w="2255" w:type="dxa"/>
          </w:tcPr>
          <w:p w14:paraId="7B67ADF0" w14:textId="77777777" w:rsidR="004E7C3D" w:rsidRPr="00AE7287" w:rsidRDefault="004E7C3D" w:rsidP="00F01920">
            <w:pPr>
              <w:rPr>
                <w:sz w:val="16"/>
                <w:szCs w:val="16"/>
              </w:rPr>
            </w:pPr>
          </w:p>
        </w:tc>
      </w:tr>
      <w:tr w:rsidR="004E7C3D" w14:paraId="029C2B78" w14:textId="77777777" w:rsidTr="00F01920">
        <w:tc>
          <w:tcPr>
            <w:tcW w:w="2254" w:type="dxa"/>
          </w:tcPr>
          <w:p w14:paraId="43CED124" w14:textId="77777777" w:rsidR="004E7C3D" w:rsidRPr="00AE7287" w:rsidRDefault="004E7C3D" w:rsidP="00F01920">
            <w:pPr>
              <w:rPr>
                <w:sz w:val="16"/>
                <w:szCs w:val="16"/>
              </w:rPr>
            </w:pPr>
            <w:proofErr w:type="spellStart"/>
            <w:r>
              <w:rPr>
                <w:sz w:val="16"/>
                <w:szCs w:val="16"/>
              </w:rPr>
              <w:t>DemandID</w:t>
            </w:r>
            <w:proofErr w:type="spellEnd"/>
          </w:p>
        </w:tc>
        <w:tc>
          <w:tcPr>
            <w:tcW w:w="1994" w:type="dxa"/>
          </w:tcPr>
          <w:p w14:paraId="703A3C53" w14:textId="69CF3573" w:rsidR="004E7C3D" w:rsidRPr="00AE7287" w:rsidRDefault="0031402E" w:rsidP="00F01920">
            <w:pPr>
              <w:rPr>
                <w:sz w:val="16"/>
                <w:szCs w:val="16"/>
              </w:rPr>
            </w:pPr>
            <w:r>
              <w:rPr>
                <w:sz w:val="16"/>
                <w:szCs w:val="16"/>
              </w:rPr>
              <w:t>Numeric</w:t>
            </w:r>
          </w:p>
        </w:tc>
        <w:tc>
          <w:tcPr>
            <w:tcW w:w="2516" w:type="dxa"/>
          </w:tcPr>
          <w:p w14:paraId="05292BB9" w14:textId="77777777" w:rsidR="004E7C3D" w:rsidRPr="00AE7287" w:rsidRDefault="004E7C3D" w:rsidP="00F01920">
            <w:pPr>
              <w:rPr>
                <w:sz w:val="16"/>
                <w:szCs w:val="16"/>
              </w:rPr>
            </w:pPr>
          </w:p>
        </w:tc>
        <w:tc>
          <w:tcPr>
            <w:tcW w:w="2255" w:type="dxa"/>
          </w:tcPr>
          <w:p w14:paraId="177F1D85" w14:textId="334CE987" w:rsidR="004E7C3D" w:rsidRPr="00AE7287" w:rsidRDefault="004E7C3D" w:rsidP="00F01920">
            <w:pPr>
              <w:rPr>
                <w:sz w:val="16"/>
                <w:szCs w:val="16"/>
              </w:rPr>
            </w:pPr>
          </w:p>
        </w:tc>
      </w:tr>
      <w:tr w:rsidR="00412770" w14:paraId="1A6A0C6B" w14:textId="77777777" w:rsidTr="00F01920">
        <w:tc>
          <w:tcPr>
            <w:tcW w:w="2254" w:type="dxa"/>
          </w:tcPr>
          <w:p w14:paraId="603B0466" w14:textId="194D3197" w:rsidR="00412770" w:rsidRPr="00412770" w:rsidRDefault="00412770" w:rsidP="00F01920">
            <w:pPr>
              <w:rPr>
                <w:color w:val="FF0000"/>
                <w:sz w:val="16"/>
                <w:szCs w:val="16"/>
              </w:rPr>
            </w:pPr>
            <w:proofErr w:type="spellStart"/>
            <w:r w:rsidRPr="00412770">
              <w:rPr>
                <w:color w:val="FF0000"/>
                <w:sz w:val="16"/>
                <w:szCs w:val="16"/>
              </w:rPr>
              <w:t>ActivityID</w:t>
            </w:r>
            <w:proofErr w:type="spellEnd"/>
          </w:p>
        </w:tc>
        <w:tc>
          <w:tcPr>
            <w:tcW w:w="1994" w:type="dxa"/>
          </w:tcPr>
          <w:p w14:paraId="5324AAF9" w14:textId="50D752E6" w:rsidR="00412770" w:rsidRPr="00412770" w:rsidRDefault="00412770" w:rsidP="00F01920">
            <w:pPr>
              <w:rPr>
                <w:color w:val="FF0000"/>
                <w:sz w:val="16"/>
                <w:szCs w:val="16"/>
              </w:rPr>
            </w:pPr>
            <w:r w:rsidRPr="00412770">
              <w:rPr>
                <w:color w:val="FF0000"/>
                <w:sz w:val="16"/>
                <w:szCs w:val="16"/>
              </w:rPr>
              <w:t>Numeric</w:t>
            </w:r>
          </w:p>
        </w:tc>
        <w:tc>
          <w:tcPr>
            <w:tcW w:w="2516" w:type="dxa"/>
          </w:tcPr>
          <w:p w14:paraId="40BFFE34" w14:textId="77777777" w:rsidR="00412770" w:rsidRPr="00412770" w:rsidRDefault="00412770" w:rsidP="00F01920">
            <w:pPr>
              <w:rPr>
                <w:color w:val="FF0000"/>
                <w:sz w:val="16"/>
                <w:szCs w:val="16"/>
              </w:rPr>
            </w:pPr>
          </w:p>
        </w:tc>
        <w:tc>
          <w:tcPr>
            <w:tcW w:w="2255" w:type="dxa"/>
          </w:tcPr>
          <w:p w14:paraId="2087F260" w14:textId="60853322" w:rsidR="00412770" w:rsidRPr="00412770" w:rsidRDefault="00412770" w:rsidP="00F01920">
            <w:pPr>
              <w:rPr>
                <w:color w:val="FF0000"/>
                <w:sz w:val="16"/>
                <w:szCs w:val="16"/>
              </w:rPr>
            </w:pPr>
            <w:r w:rsidRPr="00412770">
              <w:rPr>
                <w:color w:val="FF0000"/>
                <w:sz w:val="16"/>
                <w:szCs w:val="16"/>
              </w:rPr>
              <w:t>Missing. Added now.</w:t>
            </w:r>
          </w:p>
        </w:tc>
      </w:tr>
      <w:tr w:rsidR="0031402E" w14:paraId="157209B3" w14:textId="77777777" w:rsidTr="00F01920">
        <w:tc>
          <w:tcPr>
            <w:tcW w:w="2254" w:type="dxa"/>
          </w:tcPr>
          <w:p w14:paraId="178E15B6" w14:textId="77777777" w:rsidR="0031402E" w:rsidRPr="00AE7287" w:rsidRDefault="0031402E" w:rsidP="0031402E">
            <w:pPr>
              <w:rPr>
                <w:sz w:val="16"/>
                <w:szCs w:val="16"/>
              </w:rPr>
            </w:pPr>
            <w:proofErr w:type="spellStart"/>
            <w:r>
              <w:rPr>
                <w:sz w:val="16"/>
                <w:szCs w:val="16"/>
              </w:rPr>
              <w:t>StartDateTime</w:t>
            </w:r>
            <w:proofErr w:type="spellEnd"/>
          </w:p>
        </w:tc>
        <w:tc>
          <w:tcPr>
            <w:tcW w:w="1994" w:type="dxa"/>
          </w:tcPr>
          <w:p w14:paraId="40E3AFA6" w14:textId="7515D68B" w:rsidR="0031402E" w:rsidRPr="00AE7287" w:rsidRDefault="0031402E" w:rsidP="0031402E">
            <w:pPr>
              <w:rPr>
                <w:sz w:val="16"/>
                <w:szCs w:val="16"/>
              </w:rPr>
            </w:pPr>
            <w:r w:rsidRPr="00AE7287">
              <w:rPr>
                <w:sz w:val="16"/>
                <w:szCs w:val="16"/>
              </w:rPr>
              <w:t>Date/Time</w:t>
            </w:r>
          </w:p>
        </w:tc>
        <w:tc>
          <w:tcPr>
            <w:tcW w:w="2516" w:type="dxa"/>
          </w:tcPr>
          <w:p w14:paraId="79D6468C" w14:textId="77777777" w:rsidR="0031402E" w:rsidRPr="00AE7287" w:rsidRDefault="0031402E" w:rsidP="0031402E">
            <w:pPr>
              <w:rPr>
                <w:sz w:val="16"/>
                <w:szCs w:val="16"/>
              </w:rPr>
            </w:pPr>
          </w:p>
        </w:tc>
        <w:tc>
          <w:tcPr>
            <w:tcW w:w="2255" w:type="dxa"/>
          </w:tcPr>
          <w:p w14:paraId="2C5D617F" w14:textId="77777777" w:rsidR="0031402E" w:rsidRPr="00AE7287" w:rsidRDefault="0031402E" w:rsidP="0031402E">
            <w:pPr>
              <w:rPr>
                <w:sz w:val="16"/>
                <w:szCs w:val="16"/>
              </w:rPr>
            </w:pPr>
          </w:p>
        </w:tc>
      </w:tr>
      <w:tr w:rsidR="0031402E" w14:paraId="3D3C0106" w14:textId="77777777" w:rsidTr="00F01920">
        <w:tc>
          <w:tcPr>
            <w:tcW w:w="2254" w:type="dxa"/>
          </w:tcPr>
          <w:p w14:paraId="52EAD338" w14:textId="77777777" w:rsidR="0031402E" w:rsidRDefault="0031402E" w:rsidP="0031402E">
            <w:pPr>
              <w:rPr>
                <w:sz w:val="16"/>
                <w:szCs w:val="16"/>
              </w:rPr>
            </w:pPr>
            <w:proofErr w:type="spellStart"/>
            <w:r>
              <w:rPr>
                <w:sz w:val="16"/>
                <w:szCs w:val="16"/>
              </w:rPr>
              <w:t>EndDateTime</w:t>
            </w:r>
            <w:proofErr w:type="spellEnd"/>
          </w:p>
        </w:tc>
        <w:tc>
          <w:tcPr>
            <w:tcW w:w="1994" w:type="dxa"/>
          </w:tcPr>
          <w:p w14:paraId="15B5F838" w14:textId="318A0DB7" w:rsidR="0031402E" w:rsidRPr="00AE7287" w:rsidRDefault="0031402E" w:rsidP="0031402E">
            <w:pPr>
              <w:jc w:val="both"/>
              <w:rPr>
                <w:sz w:val="16"/>
                <w:szCs w:val="16"/>
              </w:rPr>
            </w:pPr>
            <w:r w:rsidRPr="00AE7287">
              <w:rPr>
                <w:sz w:val="16"/>
                <w:szCs w:val="16"/>
              </w:rPr>
              <w:t>Date/Time</w:t>
            </w:r>
          </w:p>
        </w:tc>
        <w:tc>
          <w:tcPr>
            <w:tcW w:w="2516" w:type="dxa"/>
          </w:tcPr>
          <w:p w14:paraId="01002CE7" w14:textId="77777777" w:rsidR="0031402E" w:rsidRPr="00AE7287" w:rsidRDefault="0031402E" w:rsidP="0031402E">
            <w:pPr>
              <w:rPr>
                <w:sz w:val="16"/>
                <w:szCs w:val="16"/>
              </w:rPr>
            </w:pPr>
          </w:p>
        </w:tc>
        <w:tc>
          <w:tcPr>
            <w:tcW w:w="2255" w:type="dxa"/>
          </w:tcPr>
          <w:p w14:paraId="7EC74200" w14:textId="77777777" w:rsidR="0031402E" w:rsidRPr="00AE7287" w:rsidRDefault="0031402E" w:rsidP="0031402E">
            <w:pPr>
              <w:rPr>
                <w:sz w:val="16"/>
                <w:szCs w:val="16"/>
              </w:rPr>
            </w:pPr>
          </w:p>
        </w:tc>
      </w:tr>
    </w:tbl>
    <w:p w14:paraId="1CE144F9" w14:textId="77777777" w:rsidR="004E7C3D" w:rsidRDefault="004E7C3D" w:rsidP="004E7C3D">
      <w:pPr>
        <w:rPr>
          <w:b/>
          <w:bCs/>
          <w:u w:val="single"/>
        </w:rPr>
      </w:pPr>
    </w:p>
    <w:p w14:paraId="091FCF77" w14:textId="16FB4FAE" w:rsidR="004E7C3D" w:rsidRPr="0040671F" w:rsidRDefault="004E7C3D" w:rsidP="004E7C3D">
      <w:pPr>
        <w:rPr>
          <w:b/>
          <w:bCs/>
          <w:u w:val="single"/>
        </w:rPr>
      </w:pPr>
      <w:r>
        <w:rPr>
          <w:b/>
          <w:bCs/>
          <w:u w:val="single"/>
        </w:rPr>
        <w:t xml:space="preserve">Demand </w:t>
      </w:r>
      <w:r w:rsidR="009B5462">
        <w:rPr>
          <w:b/>
          <w:bCs/>
          <w:u w:val="single"/>
        </w:rPr>
        <w:t xml:space="preserve">Required </w:t>
      </w:r>
      <w:r>
        <w:rPr>
          <w:b/>
          <w:bCs/>
          <w:u w:val="single"/>
        </w:rPr>
        <w:t>Activity Responses</w:t>
      </w:r>
    </w:p>
    <w:tbl>
      <w:tblPr>
        <w:tblStyle w:val="TableGrid"/>
        <w:tblW w:w="0" w:type="auto"/>
        <w:tblLook w:val="04A0" w:firstRow="1" w:lastRow="0" w:firstColumn="1" w:lastColumn="0" w:noHBand="0" w:noVBand="1"/>
      </w:tblPr>
      <w:tblGrid>
        <w:gridCol w:w="2441"/>
        <w:gridCol w:w="1934"/>
        <w:gridCol w:w="2459"/>
        <w:gridCol w:w="2185"/>
      </w:tblGrid>
      <w:tr w:rsidR="004E7C3D" w14:paraId="1BACD1E4" w14:textId="77777777" w:rsidTr="00683B15">
        <w:tc>
          <w:tcPr>
            <w:tcW w:w="2441" w:type="dxa"/>
          </w:tcPr>
          <w:p w14:paraId="2466B4E4" w14:textId="77777777" w:rsidR="004E7C3D" w:rsidRPr="00AE7287" w:rsidRDefault="004E7C3D" w:rsidP="00F01920">
            <w:pPr>
              <w:jc w:val="center"/>
              <w:rPr>
                <w:b/>
                <w:bCs/>
                <w:sz w:val="16"/>
                <w:szCs w:val="16"/>
                <w:u w:val="single"/>
              </w:rPr>
            </w:pPr>
            <w:r w:rsidRPr="00AE7287">
              <w:rPr>
                <w:b/>
                <w:bCs/>
                <w:sz w:val="16"/>
                <w:szCs w:val="16"/>
              </w:rPr>
              <w:t>Field / Property</w:t>
            </w:r>
          </w:p>
        </w:tc>
        <w:tc>
          <w:tcPr>
            <w:tcW w:w="1934" w:type="dxa"/>
          </w:tcPr>
          <w:p w14:paraId="13364C33" w14:textId="6C393899" w:rsidR="004E7C3D"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459" w:type="dxa"/>
          </w:tcPr>
          <w:p w14:paraId="2515EAF0" w14:textId="77777777" w:rsidR="004E7C3D" w:rsidRPr="00AE7287" w:rsidRDefault="004E7C3D" w:rsidP="00F01920">
            <w:pPr>
              <w:jc w:val="center"/>
              <w:rPr>
                <w:b/>
                <w:bCs/>
                <w:sz w:val="16"/>
                <w:szCs w:val="16"/>
                <w:u w:val="single"/>
              </w:rPr>
            </w:pPr>
            <w:r w:rsidRPr="00AE7287">
              <w:rPr>
                <w:b/>
                <w:bCs/>
                <w:sz w:val="16"/>
                <w:szCs w:val="16"/>
              </w:rPr>
              <w:t>Restrictions</w:t>
            </w:r>
          </w:p>
        </w:tc>
        <w:tc>
          <w:tcPr>
            <w:tcW w:w="2185" w:type="dxa"/>
          </w:tcPr>
          <w:p w14:paraId="54E2CBAF" w14:textId="77777777" w:rsidR="004E7C3D" w:rsidRPr="00AE7287" w:rsidRDefault="004E7C3D" w:rsidP="00F01920">
            <w:pPr>
              <w:jc w:val="center"/>
              <w:rPr>
                <w:b/>
                <w:bCs/>
                <w:sz w:val="16"/>
                <w:szCs w:val="16"/>
                <w:u w:val="single"/>
              </w:rPr>
            </w:pPr>
            <w:r w:rsidRPr="00AE7287">
              <w:rPr>
                <w:b/>
                <w:bCs/>
                <w:sz w:val="16"/>
                <w:szCs w:val="16"/>
              </w:rPr>
              <w:t>Notes</w:t>
            </w:r>
          </w:p>
        </w:tc>
      </w:tr>
      <w:tr w:rsidR="004E7C3D" w14:paraId="5A20C4CB" w14:textId="77777777" w:rsidTr="00683B15">
        <w:tc>
          <w:tcPr>
            <w:tcW w:w="2441" w:type="dxa"/>
          </w:tcPr>
          <w:p w14:paraId="4FFCDF16" w14:textId="77777777" w:rsidR="004E7C3D" w:rsidRPr="00AE7287" w:rsidRDefault="004E7C3D" w:rsidP="00F01920">
            <w:pPr>
              <w:rPr>
                <w:sz w:val="16"/>
                <w:szCs w:val="16"/>
              </w:rPr>
            </w:pPr>
            <w:proofErr w:type="spellStart"/>
            <w:r>
              <w:rPr>
                <w:sz w:val="16"/>
                <w:szCs w:val="16"/>
              </w:rPr>
              <w:t>DemandActivityResponseID</w:t>
            </w:r>
            <w:proofErr w:type="spellEnd"/>
          </w:p>
        </w:tc>
        <w:tc>
          <w:tcPr>
            <w:tcW w:w="1934" w:type="dxa"/>
          </w:tcPr>
          <w:p w14:paraId="33071EDE" w14:textId="4D42648D" w:rsidR="004E7C3D" w:rsidRPr="00AE7287" w:rsidRDefault="0031402E" w:rsidP="00F01920">
            <w:pPr>
              <w:rPr>
                <w:sz w:val="16"/>
                <w:szCs w:val="16"/>
              </w:rPr>
            </w:pPr>
            <w:r>
              <w:rPr>
                <w:sz w:val="16"/>
                <w:szCs w:val="16"/>
              </w:rPr>
              <w:t>Numeric</w:t>
            </w:r>
          </w:p>
        </w:tc>
        <w:tc>
          <w:tcPr>
            <w:tcW w:w="2459" w:type="dxa"/>
          </w:tcPr>
          <w:p w14:paraId="3337F641" w14:textId="77777777" w:rsidR="004E7C3D" w:rsidRPr="00AE7287" w:rsidRDefault="004E7C3D" w:rsidP="00F01920">
            <w:pPr>
              <w:rPr>
                <w:sz w:val="16"/>
                <w:szCs w:val="16"/>
              </w:rPr>
            </w:pPr>
          </w:p>
        </w:tc>
        <w:tc>
          <w:tcPr>
            <w:tcW w:w="2185" w:type="dxa"/>
          </w:tcPr>
          <w:p w14:paraId="04EED9A8" w14:textId="77777777" w:rsidR="004E7C3D" w:rsidRPr="00AE7287" w:rsidRDefault="004E7C3D" w:rsidP="00F01920">
            <w:pPr>
              <w:rPr>
                <w:sz w:val="16"/>
                <w:szCs w:val="16"/>
              </w:rPr>
            </w:pPr>
          </w:p>
        </w:tc>
      </w:tr>
      <w:tr w:rsidR="004E7C3D" w14:paraId="64C8C758" w14:textId="77777777" w:rsidTr="00683B15">
        <w:tc>
          <w:tcPr>
            <w:tcW w:w="2441" w:type="dxa"/>
          </w:tcPr>
          <w:p w14:paraId="362A7384" w14:textId="77777777" w:rsidR="004E7C3D" w:rsidRPr="00AE7287" w:rsidRDefault="004E7C3D" w:rsidP="00F01920">
            <w:pPr>
              <w:rPr>
                <w:sz w:val="16"/>
                <w:szCs w:val="16"/>
              </w:rPr>
            </w:pPr>
            <w:proofErr w:type="spellStart"/>
            <w:r>
              <w:rPr>
                <w:sz w:val="16"/>
                <w:szCs w:val="16"/>
              </w:rPr>
              <w:t>DemandActivityID</w:t>
            </w:r>
            <w:proofErr w:type="spellEnd"/>
          </w:p>
        </w:tc>
        <w:tc>
          <w:tcPr>
            <w:tcW w:w="1934" w:type="dxa"/>
          </w:tcPr>
          <w:p w14:paraId="159E6BA4" w14:textId="07186505" w:rsidR="004E7C3D" w:rsidRPr="00AE7287" w:rsidRDefault="0031402E" w:rsidP="00F01920">
            <w:pPr>
              <w:rPr>
                <w:sz w:val="16"/>
                <w:szCs w:val="16"/>
              </w:rPr>
            </w:pPr>
            <w:r>
              <w:rPr>
                <w:sz w:val="16"/>
                <w:szCs w:val="16"/>
              </w:rPr>
              <w:t>Numeric</w:t>
            </w:r>
          </w:p>
        </w:tc>
        <w:tc>
          <w:tcPr>
            <w:tcW w:w="2459" w:type="dxa"/>
          </w:tcPr>
          <w:p w14:paraId="79944080" w14:textId="77777777" w:rsidR="004E7C3D" w:rsidRPr="00AE7287" w:rsidRDefault="004E7C3D" w:rsidP="00F01920">
            <w:pPr>
              <w:rPr>
                <w:sz w:val="16"/>
                <w:szCs w:val="16"/>
              </w:rPr>
            </w:pPr>
          </w:p>
        </w:tc>
        <w:tc>
          <w:tcPr>
            <w:tcW w:w="2185" w:type="dxa"/>
          </w:tcPr>
          <w:p w14:paraId="477B6B1B" w14:textId="0C73539C" w:rsidR="004E7C3D" w:rsidRPr="00AE7287" w:rsidRDefault="004E7C3D" w:rsidP="00F01920">
            <w:pPr>
              <w:rPr>
                <w:sz w:val="16"/>
                <w:szCs w:val="16"/>
              </w:rPr>
            </w:pPr>
          </w:p>
        </w:tc>
      </w:tr>
      <w:tr w:rsidR="00B90CD9" w14:paraId="69A98B77" w14:textId="77777777" w:rsidTr="00683B15">
        <w:tc>
          <w:tcPr>
            <w:tcW w:w="2441" w:type="dxa"/>
          </w:tcPr>
          <w:p w14:paraId="6F83DCBF" w14:textId="5F4DE97F" w:rsidR="00B90CD9" w:rsidRDefault="00BD5015" w:rsidP="00F01920">
            <w:pPr>
              <w:rPr>
                <w:sz w:val="16"/>
                <w:szCs w:val="16"/>
              </w:rPr>
            </w:pPr>
            <w:proofErr w:type="spellStart"/>
            <w:r>
              <w:rPr>
                <w:sz w:val="16"/>
                <w:szCs w:val="16"/>
              </w:rPr>
              <w:t>ActivityResponseID</w:t>
            </w:r>
            <w:proofErr w:type="spellEnd"/>
          </w:p>
        </w:tc>
        <w:tc>
          <w:tcPr>
            <w:tcW w:w="1934" w:type="dxa"/>
          </w:tcPr>
          <w:p w14:paraId="30B87915" w14:textId="4DE82497" w:rsidR="00B90CD9" w:rsidRDefault="0031402E" w:rsidP="00F01920">
            <w:pPr>
              <w:rPr>
                <w:sz w:val="16"/>
                <w:szCs w:val="16"/>
              </w:rPr>
            </w:pPr>
            <w:r>
              <w:rPr>
                <w:sz w:val="16"/>
                <w:szCs w:val="16"/>
              </w:rPr>
              <w:t>Numeric</w:t>
            </w:r>
          </w:p>
        </w:tc>
        <w:tc>
          <w:tcPr>
            <w:tcW w:w="2459" w:type="dxa"/>
          </w:tcPr>
          <w:p w14:paraId="3009F179" w14:textId="77777777" w:rsidR="00B90CD9" w:rsidRPr="005D1B6F" w:rsidRDefault="00B90CD9" w:rsidP="00F01920">
            <w:pPr>
              <w:rPr>
                <w:sz w:val="16"/>
                <w:szCs w:val="16"/>
              </w:rPr>
            </w:pPr>
          </w:p>
        </w:tc>
        <w:tc>
          <w:tcPr>
            <w:tcW w:w="2185" w:type="dxa"/>
          </w:tcPr>
          <w:p w14:paraId="08817671" w14:textId="77777777" w:rsidR="00B90CD9" w:rsidRDefault="00B90CD9" w:rsidP="00F01920">
            <w:pPr>
              <w:rPr>
                <w:sz w:val="16"/>
                <w:szCs w:val="16"/>
              </w:rPr>
            </w:pPr>
          </w:p>
        </w:tc>
      </w:tr>
      <w:tr w:rsidR="004E7C3D" w14:paraId="18D95365" w14:textId="77777777" w:rsidTr="00683B15">
        <w:tc>
          <w:tcPr>
            <w:tcW w:w="2441" w:type="dxa"/>
          </w:tcPr>
          <w:p w14:paraId="05946153" w14:textId="77777777" w:rsidR="004E7C3D" w:rsidRPr="00AE7287" w:rsidRDefault="004E7C3D" w:rsidP="00F01920">
            <w:pPr>
              <w:rPr>
                <w:sz w:val="16"/>
                <w:szCs w:val="16"/>
              </w:rPr>
            </w:pPr>
            <w:r>
              <w:rPr>
                <w:sz w:val="16"/>
                <w:szCs w:val="16"/>
              </w:rPr>
              <w:t>Response Text</w:t>
            </w:r>
          </w:p>
        </w:tc>
        <w:tc>
          <w:tcPr>
            <w:tcW w:w="1934" w:type="dxa"/>
          </w:tcPr>
          <w:p w14:paraId="28666547" w14:textId="77777777" w:rsidR="004E7C3D" w:rsidRPr="00AE7287" w:rsidRDefault="004E7C3D" w:rsidP="00F01920">
            <w:pPr>
              <w:rPr>
                <w:sz w:val="16"/>
                <w:szCs w:val="16"/>
              </w:rPr>
            </w:pPr>
            <w:r>
              <w:rPr>
                <w:sz w:val="16"/>
                <w:szCs w:val="16"/>
              </w:rPr>
              <w:t>String</w:t>
            </w:r>
          </w:p>
        </w:tc>
        <w:tc>
          <w:tcPr>
            <w:tcW w:w="2459" w:type="dxa"/>
          </w:tcPr>
          <w:p w14:paraId="7B480A23" w14:textId="1388C40F" w:rsidR="004E7C3D" w:rsidRPr="00AE7287" w:rsidRDefault="00512759" w:rsidP="00F01920">
            <w:pPr>
              <w:rPr>
                <w:sz w:val="16"/>
                <w:szCs w:val="16"/>
              </w:rPr>
            </w:pPr>
            <w:r w:rsidRPr="005D1B6F">
              <w:rPr>
                <w:sz w:val="16"/>
                <w:szCs w:val="16"/>
              </w:rPr>
              <w:t>1000</w:t>
            </w:r>
          </w:p>
        </w:tc>
        <w:tc>
          <w:tcPr>
            <w:tcW w:w="2185" w:type="dxa"/>
          </w:tcPr>
          <w:p w14:paraId="15B9ED82" w14:textId="070A19D2" w:rsidR="004E7C3D" w:rsidRPr="00AE7287" w:rsidRDefault="006435F5" w:rsidP="00F01920">
            <w:pPr>
              <w:rPr>
                <w:sz w:val="16"/>
                <w:szCs w:val="16"/>
              </w:rPr>
            </w:pPr>
            <w:r>
              <w:rPr>
                <w:sz w:val="16"/>
                <w:szCs w:val="16"/>
              </w:rPr>
              <w:t>There is a chance that this may need to be larger – so can the DB design offer options around simple, unbreaking extension options to a field/column?</w:t>
            </w:r>
          </w:p>
        </w:tc>
      </w:tr>
      <w:tr w:rsidR="00683B15" w14:paraId="522EC01A" w14:textId="77777777" w:rsidTr="00683B15">
        <w:tc>
          <w:tcPr>
            <w:tcW w:w="2441" w:type="dxa"/>
          </w:tcPr>
          <w:p w14:paraId="2D253D00" w14:textId="6849899B" w:rsidR="00683B15" w:rsidRDefault="00683B15" w:rsidP="00F01920">
            <w:pPr>
              <w:rPr>
                <w:sz w:val="16"/>
                <w:szCs w:val="16"/>
              </w:rPr>
            </w:pPr>
            <w:proofErr w:type="spellStart"/>
            <w:r>
              <w:rPr>
                <w:sz w:val="16"/>
                <w:szCs w:val="16"/>
              </w:rPr>
              <w:t>ResponderStaffID</w:t>
            </w:r>
            <w:proofErr w:type="spellEnd"/>
          </w:p>
        </w:tc>
        <w:tc>
          <w:tcPr>
            <w:tcW w:w="1934" w:type="dxa"/>
          </w:tcPr>
          <w:p w14:paraId="08A1EA91" w14:textId="77777777" w:rsidR="00683B15" w:rsidRDefault="00683B15" w:rsidP="00F01920">
            <w:pPr>
              <w:rPr>
                <w:sz w:val="16"/>
                <w:szCs w:val="16"/>
              </w:rPr>
            </w:pPr>
          </w:p>
        </w:tc>
        <w:tc>
          <w:tcPr>
            <w:tcW w:w="2459" w:type="dxa"/>
          </w:tcPr>
          <w:p w14:paraId="46B06DAE" w14:textId="5E3296CD" w:rsidR="00683B15" w:rsidRPr="00A5480D" w:rsidRDefault="00DB0084" w:rsidP="00F01920">
            <w:pPr>
              <w:rPr>
                <w:color w:val="FF0000"/>
                <w:sz w:val="16"/>
                <w:szCs w:val="16"/>
              </w:rPr>
            </w:pPr>
            <w:r w:rsidRPr="00A5480D">
              <w:rPr>
                <w:color w:val="FF0000"/>
                <w:sz w:val="16"/>
                <w:szCs w:val="16"/>
              </w:rPr>
              <w:t>Soft Max – 3, Max - 10</w:t>
            </w:r>
          </w:p>
        </w:tc>
        <w:tc>
          <w:tcPr>
            <w:tcW w:w="2185" w:type="dxa"/>
          </w:tcPr>
          <w:p w14:paraId="6DC892AC" w14:textId="6AC5850E" w:rsidR="009B0F13" w:rsidRPr="00A5480D" w:rsidRDefault="009B0F13" w:rsidP="009B0F13">
            <w:pPr>
              <w:rPr>
                <w:color w:val="FF0000"/>
                <w:sz w:val="16"/>
                <w:szCs w:val="16"/>
              </w:rPr>
            </w:pPr>
            <w:r w:rsidRPr="00A5480D">
              <w:rPr>
                <w:color w:val="FF0000"/>
                <w:sz w:val="16"/>
                <w:szCs w:val="16"/>
              </w:rPr>
              <w:t>List of Id’s?</w:t>
            </w:r>
            <w:r w:rsidRPr="00A5480D">
              <w:rPr>
                <w:color w:val="FF0000"/>
                <w:sz w:val="16"/>
                <w:szCs w:val="16"/>
              </w:rPr>
              <w:br/>
              <w:t>Or further dataset?</w:t>
            </w:r>
          </w:p>
          <w:p w14:paraId="42AFC958" w14:textId="77777777" w:rsidR="009B0F13" w:rsidRPr="00A5480D" w:rsidRDefault="009B0F13" w:rsidP="009B0F13">
            <w:pPr>
              <w:rPr>
                <w:color w:val="FF0000"/>
                <w:sz w:val="16"/>
                <w:szCs w:val="16"/>
              </w:rPr>
            </w:pPr>
          </w:p>
          <w:p w14:paraId="796C7E1B" w14:textId="7A01F03E" w:rsidR="00683B15" w:rsidRPr="00A5480D" w:rsidRDefault="009B0F13" w:rsidP="009B0F13">
            <w:pPr>
              <w:rPr>
                <w:color w:val="FF0000"/>
                <w:sz w:val="16"/>
                <w:szCs w:val="16"/>
              </w:rPr>
            </w:pPr>
            <w:r w:rsidRPr="00A5480D">
              <w:rPr>
                <w:color w:val="FF0000"/>
                <w:sz w:val="16"/>
                <w:szCs w:val="16"/>
              </w:rPr>
              <w:t xml:space="preserve">Max controlled via </w:t>
            </w:r>
            <w:r w:rsidR="002D3201" w:rsidRPr="00A5480D">
              <w:rPr>
                <w:color w:val="FF0000"/>
                <w:sz w:val="16"/>
                <w:szCs w:val="16"/>
              </w:rPr>
              <w:t>Config;</w:t>
            </w:r>
            <w:r w:rsidRPr="00A5480D">
              <w:rPr>
                <w:color w:val="FF0000"/>
                <w:sz w:val="16"/>
                <w:szCs w:val="16"/>
              </w:rPr>
              <w:t xml:space="preserve"> Hard Max ‘Hard-coded’</w:t>
            </w:r>
          </w:p>
        </w:tc>
      </w:tr>
    </w:tbl>
    <w:p w14:paraId="101F612A" w14:textId="5E59008D" w:rsidR="009B0F13" w:rsidRPr="00CD7FE4" w:rsidRDefault="009B0F13" w:rsidP="009B0F13">
      <w:pPr>
        <w:rPr>
          <w:sz w:val="16"/>
          <w:szCs w:val="16"/>
        </w:rPr>
      </w:pPr>
      <w:r>
        <w:rPr>
          <w:sz w:val="16"/>
          <w:szCs w:val="16"/>
        </w:rPr>
        <w:t>Where</w:t>
      </w:r>
      <w:r w:rsidR="005642F4">
        <w:rPr>
          <w:sz w:val="16"/>
          <w:szCs w:val="16"/>
        </w:rPr>
        <w:t xml:space="preserve"> a ‘Response’ is selected for multiple Activities </w:t>
      </w:r>
      <w:r w:rsidR="00CD7FE4">
        <w:rPr>
          <w:sz w:val="16"/>
          <w:szCs w:val="16"/>
        </w:rPr>
        <w:t>–</w:t>
      </w:r>
      <w:r w:rsidR="005642F4">
        <w:rPr>
          <w:sz w:val="16"/>
          <w:szCs w:val="16"/>
        </w:rPr>
        <w:t xml:space="preserve"> </w:t>
      </w:r>
      <w:r w:rsidR="00CD7FE4">
        <w:rPr>
          <w:sz w:val="16"/>
          <w:szCs w:val="16"/>
        </w:rPr>
        <w:t xml:space="preserve">there will be 1 record here </w:t>
      </w:r>
      <w:r w:rsidR="00CD7FE4">
        <w:rPr>
          <w:b/>
          <w:bCs/>
          <w:sz w:val="16"/>
          <w:szCs w:val="16"/>
        </w:rPr>
        <w:t xml:space="preserve">per </w:t>
      </w:r>
      <w:r w:rsidR="002D3201">
        <w:rPr>
          <w:b/>
          <w:bCs/>
          <w:sz w:val="16"/>
          <w:szCs w:val="16"/>
        </w:rPr>
        <w:t>activity.</w:t>
      </w:r>
    </w:p>
    <w:p w14:paraId="582E2573" w14:textId="77777777" w:rsidR="009B0F13" w:rsidRPr="009B0F13" w:rsidRDefault="009B0F13" w:rsidP="009B0F13">
      <w:pPr>
        <w:spacing w:before="0" w:after="0"/>
        <w:rPr>
          <w:sz w:val="16"/>
          <w:szCs w:val="16"/>
        </w:rPr>
      </w:pPr>
    </w:p>
    <w:p w14:paraId="7676D753" w14:textId="07B04581" w:rsidR="00683B15" w:rsidRPr="0040671F" w:rsidRDefault="00683B15" w:rsidP="00683B15">
      <w:pPr>
        <w:rPr>
          <w:b/>
          <w:bCs/>
          <w:u w:val="single"/>
        </w:rPr>
      </w:pPr>
      <w:r>
        <w:rPr>
          <w:b/>
          <w:bCs/>
          <w:u w:val="single"/>
        </w:rPr>
        <w:t xml:space="preserve">Demand Activity </w:t>
      </w:r>
      <w:proofErr w:type="gramStart"/>
      <w:r>
        <w:rPr>
          <w:b/>
          <w:bCs/>
          <w:u w:val="single"/>
        </w:rPr>
        <w:t>Responders</w:t>
      </w:r>
      <w:r w:rsidR="00773F94">
        <w:rPr>
          <w:b/>
          <w:bCs/>
          <w:u w:val="single"/>
        </w:rPr>
        <w:t xml:space="preserve"> </w:t>
      </w:r>
      <w:r w:rsidR="00156575">
        <w:rPr>
          <w:b/>
          <w:bCs/>
          <w:u w:val="single"/>
        </w:rPr>
        <w:t xml:space="preserve"> -</w:t>
      </w:r>
      <w:proofErr w:type="gramEnd"/>
      <w:r w:rsidR="00773F94">
        <w:rPr>
          <w:b/>
          <w:bCs/>
          <w:u w:val="single"/>
        </w:rPr>
        <w:t xml:space="preserve"> </w:t>
      </w:r>
      <w:r w:rsidR="00156575" w:rsidRPr="00156575">
        <w:rPr>
          <w:b/>
          <w:bCs/>
          <w:color w:val="FF0000"/>
          <w:u w:val="single"/>
        </w:rPr>
        <w:t xml:space="preserve">This table is </w:t>
      </w:r>
      <w:r w:rsidR="00773F94" w:rsidRPr="00156575">
        <w:rPr>
          <w:b/>
          <w:bCs/>
          <w:color w:val="FF0000"/>
          <w:u w:val="single"/>
        </w:rPr>
        <w:t xml:space="preserve">NOT Required as </w:t>
      </w:r>
      <w:proofErr w:type="spellStart"/>
      <w:r w:rsidR="00156575" w:rsidRPr="00156575">
        <w:rPr>
          <w:b/>
          <w:bCs/>
          <w:color w:val="FF0000"/>
          <w:u w:val="single"/>
        </w:rPr>
        <w:t>staffId</w:t>
      </w:r>
      <w:proofErr w:type="spellEnd"/>
      <w:r w:rsidR="00156575" w:rsidRPr="00156575">
        <w:rPr>
          <w:b/>
          <w:bCs/>
          <w:color w:val="FF0000"/>
          <w:u w:val="single"/>
        </w:rPr>
        <w:t xml:space="preserve"> is captured in above table</w:t>
      </w:r>
    </w:p>
    <w:tbl>
      <w:tblPr>
        <w:tblStyle w:val="TableGrid"/>
        <w:tblW w:w="0" w:type="auto"/>
        <w:tblLook w:val="04A0" w:firstRow="1" w:lastRow="0" w:firstColumn="1" w:lastColumn="0" w:noHBand="0" w:noVBand="1"/>
      </w:tblPr>
      <w:tblGrid>
        <w:gridCol w:w="2526"/>
        <w:gridCol w:w="1905"/>
        <w:gridCol w:w="2434"/>
        <w:gridCol w:w="2154"/>
      </w:tblGrid>
      <w:tr w:rsidR="00FA7FA3" w14:paraId="1EEB7AEB" w14:textId="77777777" w:rsidTr="00FA7FA3">
        <w:tc>
          <w:tcPr>
            <w:tcW w:w="2526" w:type="dxa"/>
          </w:tcPr>
          <w:p w14:paraId="482F8669" w14:textId="77777777" w:rsidR="00683B15" w:rsidRPr="00AE7287" w:rsidRDefault="00683B15" w:rsidP="00F01920">
            <w:pPr>
              <w:jc w:val="center"/>
              <w:rPr>
                <w:b/>
                <w:bCs/>
                <w:sz w:val="16"/>
                <w:szCs w:val="16"/>
                <w:u w:val="single"/>
              </w:rPr>
            </w:pPr>
            <w:r w:rsidRPr="00AE7287">
              <w:rPr>
                <w:b/>
                <w:bCs/>
                <w:sz w:val="16"/>
                <w:szCs w:val="16"/>
              </w:rPr>
              <w:t>Field / Property</w:t>
            </w:r>
          </w:p>
        </w:tc>
        <w:tc>
          <w:tcPr>
            <w:tcW w:w="1905" w:type="dxa"/>
          </w:tcPr>
          <w:p w14:paraId="62443C57" w14:textId="0E8941B2" w:rsidR="00683B15"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434" w:type="dxa"/>
          </w:tcPr>
          <w:p w14:paraId="6ECBB968" w14:textId="77777777" w:rsidR="00683B15" w:rsidRPr="00AE7287" w:rsidRDefault="00683B15" w:rsidP="00F01920">
            <w:pPr>
              <w:jc w:val="center"/>
              <w:rPr>
                <w:b/>
                <w:bCs/>
                <w:sz w:val="16"/>
                <w:szCs w:val="16"/>
                <w:u w:val="single"/>
              </w:rPr>
            </w:pPr>
            <w:r w:rsidRPr="00AE7287">
              <w:rPr>
                <w:b/>
                <w:bCs/>
                <w:sz w:val="16"/>
                <w:szCs w:val="16"/>
              </w:rPr>
              <w:t>Restrictions</w:t>
            </w:r>
          </w:p>
        </w:tc>
        <w:tc>
          <w:tcPr>
            <w:tcW w:w="2154" w:type="dxa"/>
          </w:tcPr>
          <w:p w14:paraId="1894C8E3" w14:textId="77777777" w:rsidR="00683B15" w:rsidRPr="00AE7287" w:rsidRDefault="00683B15" w:rsidP="00F01920">
            <w:pPr>
              <w:jc w:val="center"/>
              <w:rPr>
                <w:b/>
                <w:bCs/>
                <w:sz w:val="16"/>
                <w:szCs w:val="16"/>
                <w:u w:val="single"/>
              </w:rPr>
            </w:pPr>
            <w:r w:rsidRPr="00AE7287">
              <w:rPr>
                <w:b/>
                <w:bCs/>
                <w:sz w:val="16"/>
                <w:szCs w:val="16"/>
              </w:rPr>
              <w:t>Notes</w:t>
            </w:r>
          </w:p>
        </w:tc>
      </w:tr>
      <w:tr w:rsidR="00FA7FA3" w14:paraId="0E54D971" w14:textId="77777777" w:rsidTr="00FA7FA3">
        <w:tc>
          <w:tcPr>
            <w:tcW w:w="2526" w:type="dxa"/>
          </w:tcPr>
          <w:p w14:paraId="4AD743AA" w14:textId="0370CC5F" w:rsidR="00683B15" w:rsidRPr="00AE7287" w:rsidRDefault="00683B15" w:rsidP="00F01920">
            <w:pPr>
              <w:rPr>
                <w:sz w:val="16"/>
                <w:szCs w:val="16"/>
              </w:rPr>
            </w:pPr>
            <w:proofErr w:type="spellStart"/>
            <w:r>
              <w:rPr>
                <w:sz w:val="16"/>
                <w:szCs w:val="16"/>
              </w:rPr>
              <w:t>DemandActivityRespon</w:t>
            </w:r>
            <w:r w:rsidR="00FA7FA3">
              <w:rPr>
                <w:sz w:val="16"/>
                <w:szCs w:val="16"/>
              </w:rPr>
              <w:t>der</w:t>
            </w:r>
            <w:r>
              <w:rPr>
                <w:sz w:val="16"/>
                <w:szCs w:val="16"/>
              </w:rPr>
              <w:t>ID</w:t>
            </w:r>
            <w:proofErr w:type="spellEnd"/>
          </w:p>
        </w:tc>
        <w:tc>
          <w:tcPr>
            <w:tcW w:w="1905" w:type="dxa"/>
          </w:tcPr>
          <w:p w14:paraId="3F4BB6BC" w14:textId="5DD0A266" w:rsidR="00683B15" w:rsidRPr="00AE7287" w:rsidRDefault="0031402E" w:rsidP="00F01920">
            <w:pPr>
              <w:rPr>
                <w:sz w:val="16"/>
                <w:szCs w:val="16"/>
              </w:rPr>
            </w:pPr>
            <w:r>
              <w:rPr>
                <w:sz w:val="16"/>
                <w:szCs w:val="16"/>
              </w:rPr>
              <w:t>Numeric</w:t>
            </w:r>
          </w:p>
        </w:tc>
        <w:tc>
          <w:tcPr>
            <w:tcW w:w="2434" w:type="dxa"/>
          </w:tcPr>
          <w:p w14:paraId="56AE2C4D" w14:textId="77777777" w:rsidR="00683B15" w:rsidRPr="00AE7287" w:rsidRDefault="00683B15" w:rsidP="00F01920">
            <w:pPr>
              <w:rPr>
                <w:sz w:val="16"/>
                <w:szCs w:val="16"/>
              </w:rPr>
            </w:pPr>
          </w:p>
        </w:tc>
        <w:tc>
          <w:tcPr>
            <w:tcW w:w="2154" w:type="dxa"/>
          </w:tcPr>
          <w:p w14:paraId="72E6764A" w14:textId="77777777" w:rsidR="00683B15" w:rsidRPr="00AE7287" w:rsidRDefault="00683B15" w:rsidP="00F01920">
            <w:pPr>
              <w:rPr>
                <w:sz w:val="16"/>
                <w:szCs w:val="16"/>
              </w:rPr>
            </w:pPr>
          </w:p>
        </w:tc>
      </w:tr>
      <w:tr w:rsidR="00FA7FA3" w14:paraId="62CE40A2" w14:textId="77777777" w:rsidTr="00FA7FA3">
        <w:tc>
          <w:tcPr>
            <w:tcW w:w="2526" w:type="dxa"/>
          </w:tcPr>
          <w:p w14:paraId="68266E88" w14:textId="77777777" w:rsidR="00683B15" w:rsidRPr="00AE7287" w:rsidRDefault="00683B15" w:rsidP="00F01920">
            <w:pPr>
              <w:rPr>
                <w:sz w:val="16"/>
                <w:szCs w:val="16"/>
              </w:rPr>
            </w:pPr>
            <w:proofErr w:type="spellStart"/>
            <w:r>
              <w:rPr>
                <w:sz w:val="16"/>
                <w:szCs w:val="16"/>
              </w:rPr>
              <w:t>DemandActivityID</w:t>
            </w:r>
            <w:proofErr w:type="spellEnd"/>
          </w:p>
        </w:tc>
        <w:tc>
          <w:tcPr>
            <w:tcW w:w="1905" w:type="dxa"/>
          </w:tcPr>
          <w:p w14:paraId="256B573C" w14:textId="27F31253" w:rsidR="00683B15" w:rsidRPr="00AE7287" w:rsidRDefault="0031402E" w:rsidP="00F01920">
            <w:pPr>
              <w:rPr>
                <w:sz w:val="16"/>
                <w:szCs w:val="16"/>
              </w:rPr>
            </w:pPr>
            <w:r>
              <w:rPr>
                <w:sz w:val="16"/>
                <w:szCs w:val="16"/>
              </w:rPr>
              <w:t>Numeric</w:t>
            </w:r>
          </w:p>
        </w:tc>
        <w:tc>
          <w:tcPr>
            <w:tcW w:w="2434" w:type="dxa"/>
          </w:tcPr>
          <w:p w14:paraId="21FE6DFE" w14:textId="77777777" w:rsidR="00683B15" w:rsidRPr="00AE7287" w:rsidRDefault="00683B15" w:rsidP="00F01920">
            <w:pPr>
              <w:rPr>
                <w:sz w:val="16"/>
                <w:szCs w:val="16"/>
              </w:rPr>
            </w:pPr>
          </w:p>
        </w:tc>
        <w:tc>
          <w:tcPr>
            <w:tcW w:w="2154" w:type="dxa"/>
          </w:tcPr>
          <w:p w14:paraId="38CE70E8" w14:textId="304476FD" w:rsidR="00683B15" w:rsidRPr="00AE7287" w:rsidRDefault="00683B15" w:rsidP="00F01920">
            <w:pPr>
              <w:rPr>
                <w:sz w:val="16"/>
                <w:szCs w:val="16"/>
              </w:rPr>
            </w:pPr>
          </w:p>
        </w:tc>
      </w:tr>
      <w:tr w:rsidR="00FA7FA3" w14:paraId="67E4009E" w14:textId="77777777" w:rsidTr="00FA7FA3">
        <w:tc>
          <w:tcPr>
            <w:tcW w:w="2526" w:type="dxa"/>
          </w:tcPr>
          <w:p w14:paraId="1D926437" w14:textId="2D7D0563" w:rsidR="00683B15" w:rsidRPr="00AE7287" w:rsidRDefault="00FA7FA3" w:rsidP="00F01920">
            <w:pPr>
              <w:rPr>
                <w:sz w:val="16"/>
                <w:szCs w:val="16"/>
              </w:rPr>
            </w:pPr>
            <w:proofErr w:type="spellStart"/>
            <w:r>
              <w:rPr>
                <w:sz w:val="16"/>
                <w:szCs w:val="16"/>
              </w:rPr>
              <w:t>ResponderStaffID</w:t>
            </w:r>
            <w:proofErr w:type="spellEnd"/>
          </w:p>
        </w:tc>
        <w:tc>
          <w:tcPr>
            <w:tcW w:w="1905" w:type="dxa"/>
          </w:tcPr>
          <w:p w14:paraId="141B51E6" w14:textId="3312C9E1" w:rsidR="00683B15" w:rsidRPr="00AE7287" w:rsidRDefault="0031402E" w:rsidP="00F01920">
            <w:pPr>
              <w:rPr>
                <w:sz w:val="16"/>
                <w:szCs w:val="16"/>
              </w:rPr>
            </w:pPr>
            <w:r>
              <w:rPr>
                <w:sz w:val="16"/>
                <w:szCs w:val="16"/>
              </w:rPr>
              <w:t>Numeric</w:t>
            </w:r>
          </w:p>
        </w:tc>
        <w:tc>
          <w:tcPr>
            <w:tcW w:w="2434" w:type="dxa"/>
          </w:tcPr>
          <w:p w14:paraId="772195B4" w14:textId="4D95A173" w:rsidR="00683B15" w:rsidRPr="00AE7287" w:rsidRDefault="00683B15" w:rsidP="00F01920">
            <w:pPr>
              <w:rPr>
                <w:sz w:val="16"/>
                <w:szCs w:val="16"/>
              </w:rPr>
            </w:pPr>
          </w:p>
        </w:tc>
        <w:tc>
          <w:tcPr>
            <w:tcW w:w="2154" w:type="dxa"/>
          </w:tcPr>
          <w:p w14:paraId="5E792096" w14:textId="77777777" w:rsidR="00683B15" w:rsidRPr="00AE7287" w:rsidRDefault="00683B15" w:rsidP="00F01920">
            <w:pPr>
              <w:rPr>
                <w:sz w:val="16"/>
                <w:szCs w:val="16"/>
              </w:rPr>
            </w:pPr>
          </w:p>
        </w:tc>
      </w:tr>
    </w:tbl>
    <w:p w14:paraId="3D2456D0" w14:textId="77777777" w:rsidR="004E7C3D" w:rsidRPr="004E7C3D" w:rsidRDefault="004E7C3D" w:rsidP="00F06369"/>
    <w:p w14:paraId="1782E6CA" w14:textId="161371D3" w:rsidR="000B1ADA" w:rsidRDefault="000B1ADA" w:rsidP="00F06369">
      <w:r>
        <w:t>Supplementary</w:t>
      </w:r>
      <w:r w:rsidR="00147607">
        <w:t xml:space="preserve"> Datasets</w:t>
      </w:r>
      <w:r w:rsidR="003970F5">
        <w:t xml:space="preserve">. </w:t>
      </w:r>
      <w:r w:rsidR="003970F5" w:rsidRPr="00630389">
        <w:rPr>
          <w:color w:val="FF0000"/>
        </w:rPr>
        <w:t xml:space="preserve">DO WE NEED FORCEID </w:t>
      </w:r>
      <w:r w:rsidR="00EA5230">
        <w:rPr>
          <w:color w:val="FF0000"/>
        </w:rPr>
        <w:t>FOR</w:t>
      </w:r>
      <w:r w:rsidR="003970F5" w:rsidRPr="00630389">
        <w:rPr>
          <w:color w:val="FF0000"/>
        </w:rPr>
        <w:t xml:space="preserve"> </w:t>
      </w:r>
      <w:proofErr w:type="spellStart"/>
      <w:r w:rsidR="003970F5" w:rsidRPr="00630389">
        <w:rPr>
          <w:color w:val="FF0000"/>
        </w:rPr>
        <w:t>RickCategory</w:t>
      </w:r>
      <w:proofErr w:type="spellEnd"/>
      <w:r w:rsidR="003970F5" w:rsidRPr="00630389">
        <w:rPr>
          <w:color w:val="FF0000"/>
        </w:rPr>
        <w:t xml:space="preserve">, </w:t>
      </w:r>
      <w:proofErr w:type="spellStart"/>
      <w:r w:rsidR="003970F5" w:rsidRPr="00630389">
        <w:rPr>
          <w:color w:val="FF0000"/>
        </w:rPr>
        <w:t>RiskRating</w:t>
      </w:r>
      <w:proofErr w:type="spellEnd"/>
      <w:r w:rsidR="003970F5" w:rsidRPr="00630389">
        <w:rPr>
          <w:color w:val="FF0000"/>
        </w:rPr>
        <w:t>, Activity</w:t>
      </w:r>
      <w:r w:rsidR="00630389" w:rsidRPr="00630389">
        <w:rPr>
          <w:color w:val="FF0000"/>
        </w:rPr>
        <w:t xml:space="preserve"> tables? </w:t>
      </w:r>
      <w:r w:rsidR="00B12621">
        <w:rPr>
          <w:color w:val="FF0000"/>
        </w:rPr>
        <w:t>Until Staff and Teams are integrated with RMS/HR, do we need to allow admin to add staff/teams? What will be FORCEID if system is not integrated with RMS/HR?</w:t>
      </w:r>
    </w:p>
    <w:p w14:paraId="6319BE75" w14:textId="77777777" w:rsidR="00B47EB3" w:rsidRPr="0040671F" w:rsidRDefault="00B47EB3" w:rsidP="00B47EB3">
      <w:pPr>
        <w:rPr>
          <w:b/>
          <w:bCs/>
          <w:u w:val="single"/>
        </w:rPr>
      </w:pPr>
      <w:r>
        <w:rPr>
          <w:b/>
          <w:bCs/>
          <w:u w:val="single"/>
        </w:rPr>
        <w:t>Risk Categories</w:t>
      </w:r>
    </w:p>
    <w:tbl>
      <w:tblPr>
        <w:tblStyle w:val="TableGrid"/>
        <w:tblW w:w="0" w:type="auto"/>
        <w:tblLook w:val="04A0" w:firstRow="1" w:lastRow="0" w:firstColumn="1" w:lastColumn="0" w:noHBand="0" w:noVBand="1"/>
      </w:tblPr>
      <w:tblGrid>
        <w:gridCol w:w="2254"/>
        <w:gridCol w:w="1994"/>
        <w:gridCol w:w="2516"/>
        <w:gridCol w:w="2255"/>
      </w:tblGrid>
      <w:tr w:rsidR="00B47EB3" w14:paraId="7F42BE8E" w14:textId="77777777" w:rsidTr="00F01920">
        <w:tc>
          <w:tcPr>
            <w:tcW w:w="2254" w:type="dxa"/>
          </w:tcPr>
          <w:p w14:paraId="6DAC6BA3" w14:textId="77777777" w:rsidR="00B47EB3" w:rsidRPr="00AE7287" w:rsidRDefault="00B47EB3" w:rsidP="00F01920">
            <w:pPr>
              <w:jc w:val="center"/>
              <w:rPr>
                <w:b/>
                <w:bCs/>
                <w:sz w:val="16"/>
                <w:szCs w:val="16"/>
                <w:u w:val="single"/>
              </w:rPr>
            </w:pPr>
            <w:r w:rsidRPr="00AE7287">
              <w:rPr>
                <w:b/>
                <w:bCs/>
                <w:sz w:val="16"/>
                <w:szCs w:val="16"/>
              </w:rPr>
              <w:t>Field / Property</w:t>
            </w:r>
          </w:p>
        </w:tc>
        <w:tc>
          <w:tcPr>
            <w:tcW w:w="1994" w:type="dxa"/>
          </w:tcPr>
          <w:p w14:paraId="0AAA43F4" w14:textId="0CC33260" w:rsidR="00B47EB3"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516" w:type="dxa"/>
          </w:tcPr>
          <w:p w14:paraId="40FDA54F" w14:textId="77777777" w:rsidR="00B47EB3" w:rsidRPr="00AE7287" w:rsidRDefault="00B47EB3" w:rsidP="00F01920">
            <w:pPr>
              <w:jc w:val="center"/>
              <w:rPr>
                <w:b/>
                <w:bCs/>
                <w:sz w:val="16"/>
                <w:szCs w:val="16"/>
                <w:u w:val="single"/>
              </w:rPr>
            </w:pPr>
            <w:r w:rsidRPr="00AE7287">
              <w:rPr>
                <w:b/>
                <w:bCs/>
                <w:sz w:val="16"/>
                <w:szCs w:val="16"/>
              </w:rPr>
              <w:t>Restrictions</w:t>
            </w:r>
          </w:p>
        </w:tc>
        <w:tc>
          <w:tcPr>
            <w:tcW w:w="2255" w:type="dxa"/>
          </w:tcPr>
          <w:p w14:paraId="5DBB8DFB" w14:textId="77777777" w:rsidR="00B47EB3" w:rsidRPr="00AE7287" w:rsidRDefault="00B47EB3" w:rsidP="00F01920">
            <w:pPr>
              <w:jc w:val="center"/>
              <w:rPr>
                <w:b/>
                <w:bCs/>
                <w:sz w:val="16"/>
                <w:szCs w:val="16"/>
                <w:u w:val="single"/>
              </w:rPr>
            </w:pPr>
            <w:r w:rsidRPr="00AE7287">
              <w:rPr>
                <w:b/>
                <w:bCs/>
                <w:sz w:val="16"/>
                <w:szCs w:val="16"/>
              </w:rPr>
              <w:t>Notes</w:t>
            </w:r>
          </w:p>
        </w:tc>
      </w:tr>
      <w:tr w:rsidR="00B47EB3" w14:paraId="2EF011E0" w14:textId="77777777" w:rsidTr="00F01920">
        <w:tc>
          <w:tcPr>
            <w:tcW w:w="2254" w:type="dxa"/>
          </w:tcPr>
          <w:p w14:paraId="3E954EC3" w14:textId="77777777" w:rsidR="00B47EB3" w:rsidRPr="00AE7287" w:rsidRDefault="00B47EB3" w:rsidP="00F01920">
            <w:pPr>
              <w:rPr>
                <w:sz w:val="16"/>
                <w:szCs w:val="16"/>
              </w:rPr>
            </w:pPr>
            <w:proofErr w:type="spellStart"/>
            <w:r>
              <w:rPr>
                <w:sz w:val="16"/>
                <w:szCs w:val="16"/>
              </w:rPr>
              <w:t>RiskCategoryID</w:t>
            </w:r>
            <w:proofErr w:type="spellEnd"/>
          </w:p>
        </w:tc>
        <w:tc>
          <w:tcPr>
            <w:tcW w:w="1994" w:type="dxa"/>
          </w:tcPr>
          <w:p w14:paraId="00FB6E61" w14:textId="72D77A67" w:rsidR="00B47EB3" w:rsidRPr="00AE7287" w:rsidRDefault="0031402E" w:rsidP="00F01920">
            <w:pPr>
              <w:rPr>
                <w:sz w:val="16"/>
                <w:szCs w:val="16"/>
              </w:rPr>
            </w:pPr>
            <w:r>
              <w:rPr>
                <w:sz w:val="16"/>
                <w:szCs w:val="16"/>
              </w:rPr>
              <w:t>Numeric</w:t>
            </w:r>
          </w:p>
        </w:tc>
        <w:tc>
          <w:tcPr>
            <w:tcW w:w="2516" w:type="dxa"/>
          </w:tcPr>
          <w:p w14:paraId="48C6230E" w14:textId="77777777" w:rsidR="00B47EB3" w:rsidRPr="00AE7287" w:rsidRDefault="00B47EB3" w:rsidP="00F01920">
            <w:pPr>
              <w:rPr>
                <w:sz w:val="16"/>
                <w:szCs w:val="16"/>
              </w:rPr>
            </w:pPr>
          </w:p>
        </w:tc>
        <w:tc>
          <w:tcPr>
            <w:tcW w:w="2255" w:type="dxa"/>
          </w:tcPr>
          <w:p w14:paraId="743BA32E" w14:textId="77777777" w:rsidR="00B47EB3" w:rsidRPr="00AE7287" w:rsidRDefault="00B47EB3" w:rsidP="00F01920">
            <w:pPr>
              <w:rPr>
                <w:sz w:val="16"/>
                <w:szCs w:val="16"/>
              </w:rPr>
            </w:pPr>
          </w:p>
        </w:tc>
      </w:tr>
      <w:tr w:rsidR="00B47EB3" w14:paraId="2A4B768C" w14:textId="77777777" w:rsidTr="00F01920">
        <w:tc>
          <w:tcPr>
            <w:tcW w:w="2254" w:type="dxa"/>
          </w:tcPr>
          <w:p w14:paraId="4AEA8315" w14:textId="77777777" w:rsidR="00B47EB3" w:rsidRPr="00AE7287" w:rsidRDefault="00B47EB3" w:rsidP="00F01920">
            <w:pPr>
              <w:rPr>
                <w:sz w:val="16"/>
                <w:szCs w:val="16"/>
              </w:rPr>
            </w:pPr>
            <w:r>
              <w:rPr>
                <w:sz w:val="16"/>
                <w:szCs w:val="16"/>
              </w:rPr>
              <w:t>Risk Category</w:t>
            </w:r>
          </w:p>
        </w:tc>
        <w:tc>
          <w:tcPr>
            <w:tcW w:w="1994" w:type="dxa"/>
          </w:tcPr>
          <w:p w14:paraId="21B3AC20" w14:textId="0F1B0292" w:rsidR="00B47EB3" w:rsidRPr="00AE7287" w:rsidRDefault="0031402E" w:rsidP="00F01920">
            <w:pPr>
              <w:rPr>
                <w:sz w:val="16"/>
                <w:szCs w:val="16"/>
              </w:rPr>
            </w:pPr>
            <w:r>
              <w:rPr>
                <w:sz w:val="16"/>
                <w:szCs w:val="16"/>
              </w:rPr>
              <w:t>String</w:t>
            </w:r>
          </w:p>
        </w:tc>
        <w:tc>
          <w:tcPr>
            <w:tcW w:w="2516" w:type="dxa"/>
          </w:tcPr>
          <w:p w14:paraId="04DF05E5" w14:textId="77777777" w:rsidR="00B47EB3" w:rsidRPr="00AE7287" w:rsidRDefault="00B47EB3" w:rsidP="00F01920">
            <w:pPr>
              <w:rPr>
                <w:sz w:val="16"/>
                <w:szCs w:val="16"/>
              </w:rPr>
            </w:pPr>
          </w:p>
        </w:tc>
        <w:tc>
          <w:tcPr>
            <w:tcW w:w="2255" w:type="dxa"/>
          </w:tcPr>
          <w:p w14:paraId="7AF1D37E" w14:textId="77777777" w:rsidR="00B47EB3" w:rsidRPr="00AE7287" w:rsidRDefault="00B47EB3" w:rsidP="00F01920">
            <w:pPr>
              <w:rPr>
                <w:sz w:val="16"/>
                <w:szCs w:val="16"/>
              </w:rPr>
            </w:pPr>
          </w:p>
        </w:tc>
      </w:tr>
      <w:tr w:rsidR="0031402E" w14:paraId="062CC8B6" w14:textId="77777777" w:rsidTr="00F01920">
        <w:tc>
          <w:tcPr>
            <w:tcW w:w="2254" w:type="dxa"/>
          </w:tcPr>
          <w:p w14:paraId="2C0F9062" w14:textId="77777777" w:rsidR="0031402E" w:rsidRPr="00AE7287" w:rsidRDefault="0031402E" w:rsidP="0031402E">
            <w:pPr>
              <w:rPr>
                <w:sz w:val="16"/>
                <w:szCs w:val="16"/>
              </w:rPr>
            </w:pPr>
            <w:r>
              <w:rPr>
                <w:sz w:val="16"/>
                <w:szCs w:val="16"/>
              </w:rPr>
              <w:t>Date Effective From</w:t>
            </w:r>
          </w:p>
        </w:tc>
        <w:tc>
          <w:tcPr>
            <w:tcW w:w="1994" w:type="dxa"/>
          </w:tcPr>
          <w:p w14:paraId="6C22C9EE" w14:textId="6B42DB7B" w:rsidR="0031402E" w:rsidRPr="00AE7287" w:rsidRDefault="0031402E" w:rsidP="0031402E">
            <w:pPr>
              <w:rPr>
                <w:sz w:val="16"/>
                <w:szCs w:val="16"/>
              </w:rPr>
            </w:pPr>
            <w:r w:rsidRPr="00AE7287">
              <w:rPr>
                <w:sz w:val="16"/>
                <w:szCs w:val="16"/>
              </w:rPr>
              <w:t>Date/Time</w:t>
            </w:r>
          </w:p>
        </w:tc>
        <w:tc>
          <w:tcPr>
            <w:tcW w:w="2516" w:type="dxa"/>
          </w:tcPr>
          <w:p w14:paraId="0DA9907F" w14:textId="77777777" w:rsidR="0031402E" w:rsidRPr="00AE7287" w:rsidRDefault="0031402E" w:rsidP="0031402E">
            <w:pPr>
              <w:rPr>
                <w:sz w:val="16"/>
                <w:szCs w:val="16"/>
              </w:rPr>
            </w:pPr>
          </w:p>
        </w:tc>
        <w:tc>
          <w:tcPr>
            <w:tcW w:w="2255" w:type="dxa"/>
          </w:tcPr>
          <w:p w14:paraId="3D19144E" w14:textId="77777777" w:rsidR="0031402E" w:rsidRPr="00AE7287" w:rsidRDefault="0031402E" w:rsidP="0031402E">
            <w:pPr>
              <w:rPr>
                <w:sz w:val="16"/>
                <w:szCs w:val="16"/>
              </w:rPr>
            </w:pPr>
          </w:p>
        </w:tc>
      </w:tr>
      <w:tr w:rsidR="0031402E" w14:paraId="66ACCC7E" w14:textId="77777777" w:rsidTr="00F01920">
        <w:tc>
          <w:tcPr>
            <w:tcW w:w="2254" w:type="dxa"/>
          </w:tcPr>
          <w:p w14:paraId="7F1C8F75" w14:textId="77777777" w:rsidR="0031402E" w:rsidRPr="00AE7287" w:rsidRDefault="0031402E" w:rsidP="0031402E">
            <w:pPr>
              <w:rPr>
                <w:sz w:val="16"/>
                <w:szCs w:val="16"/>
              </w:rPr>
            </w:pPr>
            <w:r>
              <w:rPr>
                <w:sz w:val="16"/>
                <w:szCs w:val="16"/>
              </w:rPr>
              <w:t>Date Effective To</w:t>
            </w:r>
          </w:p>
        </w:tc>
        <w:tc>
          <w:tcPr>
            <w:tcW w:w="1994" w:type="dxa"/>
          </w:tcPr>
          <w:p w14:paraId="05B87531" w14:textId="2187BE04" w:rsidR="0031402E" w:rsidRPr="00AE7287" w:rsidRDefault="0031402E" w:rsidP="0031402E">
            <w:pPr>
              <w:rPr>
                <w:sz w:val="16"/>
                <w:szCs w:val="16"/>
              </w:rPr>
            </w:pPr>
            <w:r w:rsidRPr="00AE7287">
              <w:rPr>
                <w:sz w:val="16"/>
                <w:szCs w:val="16"/>
              </w:rPr>
              <w:t>Date/Time</w:t>
            </w:r>
          </w:p>
        </w:tc>
        <w:tc>
          <w:tcPr>
            <w:tcW w:w="2516" w:type="dxa"/>
          </w:tcPr>
          <w:p w14:paraId="10748BAE" w14:textId="77777777" w:rsidR="0031402E" w:rsidRPr="00AE7287" w:rsidRDefault="0031402E" w:rsidP="0031402E">
            <w:pPr>
              <w:rPr>
                <w:sz w:val="16"/>
                <w:szCs w:val="16"/>
              </w:rPr>
            </w:pPr>
          </w:p>
        </w:tc>
        <w:tc>
          <w:tcPr>
            <w:tcW w:w="2255" w:type="dxa"/>
          </w:tcPr>
          <w:p w14:paraId="621F527F" w14:textId="77777777" w:rsidR="0031402E" w:rsidRPr="00AE7287" w:rsidRDefault="0031402E" w:rsidP="0031402E">
            <w:pPr>
              <w:rPr>
                <w:sz w:val="16"/>
                <w:szCs w:val="16"/>
              </w:rPr>
            </w:pPr>
          </w:p>
        </w:tc>
      </w:tr>
      <w:tr w:rsidR="0031402E" w14:paraId="54CC30D8" w14:textId="77777777" w:rsidTr="00F01920">
        <w:tc>
          <w:tcPr>
            <w:tcW w:w="2254" w:type="dxa"/>
          </w:tcPr>
          <w:p w14:paraId="0E2DEF5E" w14:textId="77777777" w:rsidR="0031402E" w:rsidRDefault="0031402E" w:rsidP="0031402E">
            <w:pPr>
              <w:rPr>
                <w:sz w:val="16"/>
                <w:szCs w:val="16"/>
              </w:rPr>
            </w:pPr>
          </w:p>
        </w:tc>
        <w:tc>
          <w:tcPr>
            <w:tcW w:w="1994" w:type="dxa"/>
          </w:tcPr>
          <w:p w14:paraId="1344AAB7" w14:textId="77777777" w:rsidR="0031402E" w:rsidRPr="00AE7287" w:rsidRDefault="0031402E" w:rsidP="0031402E">
            <w:pPr>
              <w:rPr>
                <w:sz w:val="16"/>
                <w:szCs w:val="16"/>
              </w:rPr>
            </w:pPr>
          </w:p>
        </w:tc>
        <w:tc>
          <w:tcPr>
            <w:tcW w:w="2516" w:type="dxa"/>
          </w:tcPr>
          <w:p w14:paraId="4C55DF7C" w14:textId="77777777" w:rsidR="0031402E" w:rsidRPr="00AE7287" w:rsidRDefault="0031402E" w:rsidP="0031402E">
            <w:pPr>
              <w:rPr>
                <w:sz w:val="16"/>
                <w:szCs w:val="16"/>
              </w:rPr>
            </w:pPr>
          </w:p>
        </w:tc>
        <w:tc>
          <w:tcPr>
            <w:tcW w:w="2255" w:type="dxa"/>
          </w:tcPr>
          <w:p w14:paraId="156B69F2" w14:textId="77777777" w:rsidR="0031402E" w:rsidRPr="00AE7287" w:rsidRDefault="0031402E" w:rsidP="0031402E">
            <w:pPr>
              <w:rPr>
                <w:sz w:val="16"/>
                <w:szCs w:val="16"/>
              </w:rPr>
            </w:pPr>
          </w:p>
        </w:tc>
      </w:tr>
    </w:tbl>
    <w:p w14:paraId="56BF978A" w14:textId="77777777" w:rsidR="00B47EB3" w:rsidRDefault="00B47EB3" w:rsidP="00F91A54">
      <w:pPr>
        <w:rPr>
          <w:b/>
          <w:bCs/>
          <w:u w:val="single"/>
        </w:rPr>
      </w:pPr>
    </w:p>
    <w:p w14:paraId="55158267" w14:textId="387AB6B2" w:rsidR="00F91A54" w:rsidRPr="0040671F" w:rsidRDefault="00F91A54" w:rsidP="00F91A54">
      <w:pPr>
        <w:rPr>
          <w:b/>
          <w:bCs/>
          <w:u w:val="single"/>
        </w:rPr>
      </w:pPr>
      <w:r>
        <w:rPr>
          <w:b/>
          <w:bCs/>
          <w:u w:val="single"/>
        </w:rPr>
        <w:t>Risk Ratings</w:t>
      </w:r>
    </w:p>
    <w:tbl>
      <w:tblPr>
        <w:tblStyle w:val="TableGrid"/>
        <w:tblW w:w="0" w:type="auto"/>
        <w:tblLook w:val="04A0" w:firstRow="1" w:lastRow="0" w:firstColumn="1" w:lastColumn="0" w:noHBand="0" w:noVBand="1"/>
      </w:tblPr>
      <w:tblGrid>
        <w:gridCol w:w="2254"/>
        <w:gridCol w:w="1994"/>
        <w:gridCol w:w="2516"/>
        <w:gridCol w:w="2255"/>
      </w:tblGrid>
      <w:tr w:rsidR="00F91A54" w14:paraId="54804AA1" w14:textId="77777777" w:rsidTr="00F01920">
        <w:tc>
          <w:tcPr>
            <w:tcW w:w="2254" w:type="dxa"/>
          </w:tcPr>
          <w:p w14:paraId="353882A9" w14:textId="77777777" w:rsidR="00F91A54" w:rsidRPr="00AE7287" w:rsidRDefault="00F91A54" w:rsidP="00F01920">
            <w:pPr>
              <w:jc w:val="center"/>
              <w:rPr>
                <w:b/>
                <w:bCs/>
                <w:sz w:val="16"/>
                <w:szCs w:val="16"/>
                <w:u w:val="single"/>
              </w:rPr>
            </w:pPr>
            <w:r w:rsidRPr="00AE7287">
              <w:rPr>
                <w:b/>
                <w:bCs/>
                <w:sz w:val="16"/>
                <w:szCs w:val="16"/>
              </w:rPr>
              <w:t>Field / Property</w:t>
            </w:r>
          </w:p>
        </w:tc>
        <w:tc>
          <w:tcPr>
            <w:tcW w:w="1994" w:type="dxa"/>
          </w:tcPr>
          <w:p w14:paraId="53F94DAF" w14:textId="6B02301A" w:rsidR="00F91A54"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516" w:type="dxa"/>
          </w:tcPr>
          <w:p w14:paraId="1E260692" w14:textId="77777777" w:rsidR="00F91A54" w:rsidRPr="00AE7287" w:rsidRDefault="00F91A54" w:rsidP="00F01920">
            <w:pPr>
              <w:jc w:val="center"/>
              <w:rPr>
                <w:b/>
                <w:bCs/>
                <w:sz w:val="16"/>
                <w:szCs w:val="16"/>
                <w:u w:val="single"/>
              </w:rPr>
            </w:pPr>
            <w:r w:rsidRPr="00AE7287">
              <w:rPr>
                <w:b/>
                <w:bCs/>
                <w:sz w:val="16"/>
                <w:szCs w:val="16"/>
              </w:rPr>
              <w:t>Restrictions</w:t>
            </w:r>
          </w:p>
        </w:tc>
        <w:tc>
          <w:tcPr>
            <w:tcW w:w="2255" w:type="dxa"/>
          </w:tcPr>
          <w:p w14:paraId="33D6DA45" w14:textId="77777777" w:rsidR="00F91A54" w:rsidRPr="00AE7287" w:rsidRDefault="00F91A54" w:rsidP="00F01920">
            <w:pPr>
              <w:jc w:val="center"/>
              <w:rPr>
                <w:b/>
                <w:bCs/>
                <w:sz w:val="16"/>
                <w:szCs w:val="16"/>
                <w:u w:val="single"/>
              </w:rPr>
            </w:pPr>
            <w:r w:rsidRPr="00AE7287">
              <w:rPr>
                <w:b/>
                <w:bCs/>
                <w:sz w:val="16"/>
                <w:szCs w:val="16"/>
              </w:rPr>
              <w:t>Notes</w:t>
            </w:r>
          </w:p>
        </w:tc>
      </w:tr>
      <w:tr w:rsidR="00F91A54" w14:paraId="611D381A" w14:textId="77777777" w:rsidTr="00F01920">
        <w:tc>
          <w:tcPr>
            <w:tcW w:w="2254" w:type="dxa"/>
          </w:tcPr>
          <w:p w14:paraId="58BBD9DA" w14:textId="6D2B2B9F" w:rsidR="00F91A54" w:rsidRPr="00AE7287" w:rsidRDefault="00531DBC" w:rsidP="00F01920">
            <w:pPr>
              <w:rPr>
                <w:sz w:val="16"/>
                <w:szCs w:val="16"/>
              </w:rPr>
            </w:pPr>
            <w:proofErr w:type="spellStart"/>
            <w:r>
              <w:rPr>
                <w:sz w:val="16"/>
                <w:szCs w:val="16"/>
              </w:rPr>
              <w:t>RiskRatingID</w:t>
            </w:r>
            <w:proofErr w:type="spellEnd"/>
          </w:p>
        </w:tc>
        <w:tc>
          <w:tcPr>
            <w:tcW w:w="1994" w:type="dxa"/>
          </w:tcPr>
          <w:p w14:paraId="39A17875" w14:textId="4F7FAE10" w:rsidR="00F91A54" w:rsidRPr="00AE7287" w:rsidRDefault="0031402E" w:rsidP="00F01920">
            <w:pPr>
              <w:rPr>
                <w:sz w:val="16"/>
                <w:szCs w:val="16"/>
              </w:rPr>
            </w:pPr>
            <w:r>
              <w:rPr>
                <w:sz w:val="16"/>
                <w:szCs w:val="16"/>
              </w:rPr>
              <w:t>Numeric</w:t>
            </w:r>
          </w:p>
        </w:tc>
        <w:tc>
          <w:tcPr>
            <w:tcW w:w="2516" w:type="dxa"/>
          </w:tcPr>
          <w:p w14:paraId="0296E870" w14:textId="77777777" w:rsidR="00F91A54" w:rsidRPr="00AE7287" w:rsidRDefault="00F91A54" w:rsidP="00F01920">
            <w:pPr>
              <w:rPr>
                <w:sz w:val="16"/>
                <w:szCs w:val="16"/>
              </w:rPr>
            </w:pPr>
          </w:p>
        </w:tc>
        <w:tc>
          <w:tcPr>
            <w:tcW w:w="2255" w:type="dxa"/>
          </w:tcPr>
          <w:p w14:paraId="725FD28C" w14:textId="77777777" w:rsidR="00F91A54" w:rsidRPr="00AE7287" w:rsidRDefault="00F91A54" w:rsidP="00F01920">
            <w:pPr>
              <w:rPr>
                <w:sz w:val="16"/>
                <w:szCs w:val="16"/>
              </w:rPr>
            </w:pPr>
          </w:p>
        </w:tc>
      </w:tr>
      <w:tr w:rsidR="00B47EB3" w14:paraId="167DEBC2" w14:textId="77777777" w:rsidTr="00F01920">
        <w:tc>
          <w:tcPr>
            <w:tcW w:w="2254" w:type="dxa"/>
          </w:tcPr>
          <w:p w14:paraId="4B577F29" w14:textId="1CD66207" w:rsidR="00B47EB3" w:rsidRDefault="00B47EB3" w:rsidP="00F01920">
            <w:pPr>
              <w:rPr>
                <w:sz w:val="16"/>
                <w:szCs w:val="16"/>
              </w:rPr>
            </w:pPr>
            <w:proofErr w:type="spellStart"/>
            <w:r>
              <w:rPr>
                <w:sz w:val="16"/>
                <w:szCs w:val="16"/>
              </w:rPr>
              <w:t>RiskCategoryID</w:t>
            </w:r>
            <w:proofErr w:type="spellEnd"/>
          </w:p>
        </w:tc>
        <w:tc>
          <w:tcPr>
            <w:tcW w:w="1994" w:type="dxa"/>
          </w:tcPr>
          <w:p w14:paraId="76B6306B" w14:textId="70458456" w:rsidR="00B47EB3" w:rsidRPr="00AE7287" w:rsidRDefault="0031402E" w:rsidP="00F01920">
            <w:pPr>
              <w:rPr>
                <w:sz w:val="16"/>
                <w:szCs w:val="16"/>
              </w:rPr>
            </w:pPr>
            <w:r>
              <w:rPr>
                <w:sz w:val="16"/>
                <w:szCs w:val="16"/>
              </w:rPr>
              <w:t>Numeric</w:t>
            </w:r>
          </w:p>
        </w:tc>
        <w:tc>
          <w:tcPr>
            <w:tcW w:w="2516" w:type="dxa"/>
          </w:tcPr>
          <w:p w14:paraId="466C619F" w14:textId="77777777" w:rsidR="00B47EB3" w:rsidRPr="00AE7287" w:rsidRDefault="00B47EB3" w:rsidP="00F01920">
            <w:pPr>
              <w:rPr>
                <w:sz w:val="16"/>
                <w:szCs w:val="16"/>
              </w:rPr>
            </w:pPr>
          </w:p>
        </w:tc>
        <w:tc>
          <w:tcPr>
            <w:tcW w:w="2255" w:type="dxa"/>
          </w:tcPr>
          <w:p w14:paraId="46E9E834" w14:textId="77777777" w:rsidR="00B47EB3" w:rsidRPr="00AE7287" w:rsidRDefault="00B47EB3" w:rsidP="00F01920">
            <w:pPr>
              <w:rPr>
                <w:sz w:val="16"/>
                <w:szCs w:val="16"/>
              </w:rPr>
            </w:pPr>
          </w:p>
        </w:tc>
      </w:tr>
      <w:tr w:rsidR="00F91A54" w14:paraId="51748BA7" w14:textId="77777777" w:rsidTr="00F01920">
        <w:tc>
          <w:tcPr>
            <w:tcW w:w="2254" w:type="dxa"/>
          </w:tcPr>
          <w:p w14:paraId="38FE15F0" w14:textId="37421D67" w:rsidR="00F91A54" w:rsidRPr="00AE7287" w:rsidRDefault="00432592" w:rsidP="00F01920">
            <w:pPr>
              <w:rPr>
                <w:sz w:val="16"/>
                <w:szCs w:val="16"/>
              </w:rPr>
            </w:pPr>
            <w:r>
              <w:rPr>
                <w:sz w:val="16"/>
                <w:szCs w:val="16"/>
              </w:rPr>
              <w:t xml:space="preserve">Risk Rating </w:t>
            </w:r>
          </w:p>
        </w:tc>
        <w:tc>
          <w:tcPr>
            <w:tcW w:w="1994" w:type="dxa"/>
          </w:tcPr>
          <w:p w14:paraId="069C5F86" w14:textId="20DE5289" w:rsidR="00F91A54" w:rsidRPr="00AE7287" w:rsidRDefault="0031402E" w:rsidP="00F01920">
            <w:pPr>
              <w:rPr>
                <w:sz w:val="16"/>
                <w:szCs w:val="16"/>
              </w:rPr>
            </w:pPr>
            <w:r>
              <w:rPr>
                <w:sz w:val="16"/>
                <w:szCs w:val="16"/>
              </w:rPr>
              <w:t>String</w:t>
            </w:r>
          </w:p>
        </w:tc>
        <w:tc>
          <w:tcPr>
            <w:tcW w:w="2516" w:type="dxa"/>
          </w:tcPr>
          <w:p w14:paraId="38094829" w14:textId="77777777" w:rsidR="00F91A54" w:rsidRPr="00AE7287" w:rsidRDefault="00F91A54" w:rsidP="00F01920">
            <w:pPr>
              <w:rPr>
                <w:sz w:val="16"/>
                <w:szCs w:val="16"/>
              </w:rPr>
            </w:pPr>
          </w:p>
        </w:tc>
        <w:tc>
          <w:tcPr>
            <w:tcW w:w="2255" w:type="dxa"/>
          </w:tcPr>
          <w:p w14:paraId="57221460" w14:textId="77777777" w:rsidR="00F91A54" w:rsidRPr="00AE7287" w:rsidRDefault="00F91A54" w:rsidP="00F01920">
            <w:pPr>
              <w:rPr>
                <w:sz w:val="16"/>
                <w:szCs w:val="16"/>
              </w:rPr>
            </w:pPr>
          </w:p>
        </w:tc>
      </w:tr>
      <w:tr w:rsidR="0031402E" w14:paraId="00B814CF" w14:textId="77777777" w:rsidTr="00F01920">
        <w:tc>
          <w:tcPr>
            <w:tcW w:w="2254" w:type="dxa"/>
          </w:tcPr>
          <w:p w14:paraId="7F1E6B44" w14:textId="7E4BFA0D" w:rsidR="0031402E" w:rsidRPr="00AE7287" w:rsidRDefault="0031402E" w:rsidP="0031402E">
            <w:pPr>
              <w:rPr>
                <w:sz w:val="16"/>
                <w:szCs w:val="16"/>
              </w:rPr>
            </w:pPr>
            <w:r>
              <w:rPr>
                <w:sz w:val="16"/>
                <w:szCs w:val="16"/>
              </w:rPr>
              <w:t>Date Effective From</w:t>
            </w:r>
          </w:p>
        </w:tc>
        <w:tc>
          <w:tcPr>
            <w:tcW w:w="1994" w:type="dxa"/>
          </w:tcPr>
          <w:p w14:paraId="4D061B98" w14:textId="27D88558" w:rsidR="0031402E" w:rsidRPr="00AE7287" w:rsidRDefault="0031402E" w:rsidP="0031402E">
            <w:pPr>
              <w:rPr>
                <w:sz w:val="16"/>
                <w:szCs w:val="16"/>
              </w:rPr>
            </w:pPr>
            <w:r w:rsidRPr="00AE7287">
              <w:rPr>
                <w:sz w:val="16"/>
                <w:szCs w:val="16"/>
              </w:rPr>
              <w:t>Date/Time</w:t>
            </w:r>
          </w:p>
        </w:tc>
        <w:tc>
          <w:tcPr>
            <w:tcW w:w="2516" w:type="dxa"/>
          </w:tcPr>
          <w:p w14:paraId="7E5D74DA" w14:textId="77777777" w:rsidR="0031402E" w:rsidRPr="00AE7287" w:rsidRDefault="0031402E" w:rsidP="0031402E">
            <w:pPr>
              <w:rPr>
                <w:sz w:val="16"/>
                <w:szCs w:val="16"/>
              </w:rPr>
            </w:pPr>
          </w:p>
        </w:tc>
        <w:tc>
          <w:tcPr>
            <w:tcW w:w="2255" w:type="dxa"/>
          </w:tcPr>
          <w:p w14:paraId="6258B8D8" w14:textId="77777777" w:rsidR="0031402E" w:rsidRPr="00AE7287" w:rsidRDefault="0031402E" w:rsidP="0031402E">
            <w:pPr>
              <w:rPr>
                <w:sz w:val="16"/>
                <w:szCs w:val="16"/>
              </w:rPr>
            </w:pPr>
          </w:p>
        </w:tc>
      </w:tr>
      <w:tr w:rsidR="0031402E" w14:paraId="6F9DCECF" w14:textId="77777777" w:rsidTr="00F01920">
        <w:tc>
          <w:tcPr>
            <w:tcW w:w="2254" w:type="dxa"/>
          </w:tcPr>
          <w:p w14:paraId="3102F09D" w14:textId="3CB935A3" w:rsidR="0031402E" w:rsidRPr="00AE7287" w:rsidRDefault="0031402E" w:rsidP="0031402E">
            <w:pPr>
              <w:rPr>
                <w:sz w:val="16"/>
                <w:szCs w:val="16"/>
              </w:rPr>
            </w:pPr>
            <w:r>
              <w:rPr>
                <w:sz w:val="16"/>
                <w:szCs w:val="16"/>
              </w:rPr>
              <w:t>Date Effective To</w:t>
            </w:r>
          </w:p>
        </w:tc>
        <w:tc>
          <w:tcPr>
            <w:tcW w:w="1994" w:type="dxa"/>
          </w:tcPr>
          <w:p w14:paraId="58D57F57" w14:textId="6A327559" w:rsidR="0031402E" w:rsidRPr="00AE7287" w:rsidRDefault="0031402E" w:rsidP="0031402E">
            <w:pPr>
              <w:rPr>
                <w:sz w:val="16"/>
                <w:szCs w:val="16"/>
              </w:rPr>
            </w:pPr>
            <w:r w:rsidRPr="00AE7287">
              <w:rPr>
                <w:sz w:val="16"/>
                <w:szCs w:val="16"/>
              </w:rPr>
              <w:t>Date/Time</w:t>
            </w:r>
          </w:p>
        </w:tc>
        <w:tc>
          <w:tcPr>
            <w:tcW w:w="2516" w:type="dxa"/>
          </w:tcPr>
          <w:p w14:paraId="11831CD0" w14:textId="77777777" w:rsidR="0031402E" w:rsidRPr="00AE7287" w:rsidRDefault="0031402E" w:rsidP="0031402E">
            <w:pPr>
              <w:rPr>
                <w:sz w:val="16"/>
                <w:szCs w:val="16"/>
              </w:rPr>
            </w:pPr>
          </w:p>
        </w:tc>
        <w:tc>
          <w:tcPr>
            <w:tcW w:w="2255" w:type="dxa"/>
          </w:tcPr>
          <w:p w14:paraId="6DF51E71" w14:textId="77777777" w:rsidR="0031402E" w:rsidRPr="00AE7287" w:rsidRDefault="0031402E" w:rsidP="0031402E">
            <w:pPr>
              <w:rPr>
                <w:sz w:val="16"/>
                <w:szCs w:val="16"/>
              </w:rPr>
            </w:pPr>
          </w:p>
        </w:tc>
      </w:tr>
      <w:tr w:rsidR="0031402E" w14:paraId="45D6CBE0" w14:textId="77777777" w:rsidTr="00F01920">
        <w:tc>
          <w:tcPr>
            <w:tcW w:w="2254" w:type="dxa"/>
          </w:tcPr>
          <w:p w14:paraId="1413BB7C" w14:textId="77777777" w:rsidR="0031402E" w:rsidRDefault="0031402E" w:rsidP="0031402E">
            <w:pPr>
              <w:rPr>
                <w:sz w:val="16"/>
                <w:szCs w:val="16"/>
              </w:rPr>
            </w:pPr>
          </w:p>
        </w:tc>
        <w:tc>
          <w:tcPr>
            <w:tcW w:w="1994" w:type="dxa"/>
          </w:tcPr>
          <w:p w14:paraId="540C4742" w14:textId="77777777" w:rsidR="0031402E" w:rsidRPr="00AE7287" w:rsidRDefault="0031402E" w:rsidP="0031402E">
            <w:pPr>
              <w:rPr>
                <w:sz w:val="16"/>
                <w:szCs w:val="16"/>
              </w:rPr>
            </w:pPr>
          </w:p>
        </w:tc>
        <w:tc>
          <w:tcPr>
            <w:tcW w:w="2516" w:type="dxa"/>
          </w:tcPr>
          <w:p w14:paraId="76168631" w14:textId="77777777" w:rsidR="0031402E" w:rsidRPr="00AE7287" w:rsidRDefault="0031402E" w:rsidP="0031402E">
            <w:pPr>
              <w:rPr>
                <w:sz w:val="16"/>
                <w:szCs w:val="16"/>
              </w:rPr>
            </w:pPr>
          </w:p>
        </w:tc>
        <w:tc>
          <w:tcPr>
            <w:tcW w:w="2255" w:type="dxa"/>
          </w:tcPr>
          <w:p w14:paraId="5926F01F" w14:textId="77777777" w:rsidR="0031402E" w:rsidRPr="00AE7287" w:rsidRDefault="0031402E" w:rsidP="0031402E">
            <w:pPr>
              <w:rPr>
                <w:sz w:val="16"/>
                <w:szCs w:val="16"/>
              </w:rPr>
            </w:pPr>
          </w:p>
        </w:tc>
      </w:tr>
    </w:tbl>
    <w:p w14:paraId="5DD9D859" w14:textId="77777777" w:rsidR="00F91A54" w:rsidRDefault="00F91A54" w:rsidP="00F91A54">
      <w:pPr>
        <w:rPr>
          <w:b/>
          <w:bCs/>
          <w:u w:val="single"/>
        </w:rPr>
      </w:pPr>
    </w:p>
    <w:p w14:paraId="11C5EC9C" w14:textId="094DABFF" w:rsidR="0040671F" w:rsidRPr="0040671F" w:rsidRDefault="00F91A54" w:rsidP="00F06369">
      <w:pPr>
        <w:rPr>
          <w:b/>
          <w:bCs/>
          <w:u w:val="single"/>
        </w:rPr>
      </w:pPr>
      <w:r>
        <w:rPr>
          <w:b/>
          <w:bCs/>
          <w:u w:val="single"/>
        </w:rPr>
        <w:t>Demand Types</w:t>
      </w:r>
    </w:p>
    <w:tbl>
      <w:tblPr>
        <w:tblStyle w:val="TableGrid"/>
        <w:tblW w:w="0" w:type="auto"/>
        <w:tblLook w:val="04A0" w:firstRow="1" w:lastRow="0" w:firstColumn="1" w:lastColumn="0" w:noHBand="0" w:noVBand="1"/>
      </w:tblPr>
      <w:tblGrid>
        <w:gridCol w:w="2405"/>
        <w:gridCol w:w="1843"/>
        <w:gridCol w:w="2516"/>
        <w:gridCol w:w="2255"/>
      </w:tblGrid>
      <w:tr w:rsidR="00ED459B" w14:paraId="1F3C6588" w14:textId="77777777" w:rsidTr="00432592">
        <w:tc>
          <w:tcPr>
            <w:tcW w:w="2405" w:type="dxa"/>
          </w:tcPr>
          <w:p w14:paraId="28C02CE2" w14:textId="77777777" w:rsidR="00ED459B" w:rsidRPr="00AE7287" w:rsidRDefault="00ED459B" w:rsidP="00F01920">
            <w:pPr>
              <w:jc w:val="center"/>
              <w:rPr>
                <w:b/>
                <w:bCs/>
                <w:sz w:val="16"/>
                <w:szCs w:val="16"/>
                <w:u w:val="single"/>
              </w:rPr>
            </w:pPr>
            <w:r w:rsidRPr="00AE7287">
              <w:rPr>
                <w:b/>
                <w:bCs/>
                <w:sz w:val="16"/>
                <w:szCs w:val="16"/>
              </w:rPr>
              <w:t>Field / Property</w:t>
            </w:r>
          </w:p>
        </w:tc>
        <w:tc>
          <w:tcPr>
            <w:tcW w:w="1843" w:type="dxa"/>
          </w:tcPr>
          <w:p w14:paraId="6F86AA6C" w14:textId="52753252" w:rsidR="00ED459B"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516" w:type="dxa"/>
          </w:tcPr>
          <w:p w14:paraId="1C44F449" w14:textId="77777777" w:rsidR="00ED459B" w:rsidRPr="00AE7287" w:rsidRDefault="00ED459B" w:rsidP="00F01920">
            <w:pPr>
              <w:jc w:val="center"/>
              <w:rPr>
                <w:b/>
                <w:bCs/>
                <w:sz w:val="16"/>
                <w:szCs w:val="16"/>
                <w:u w:val="single"/>
              </w:rPr>
            </w:pPr>
            <w:r w:rsidRPr="00AE7287">
              <w:rPr>
                <w:b/>
                <w:bCs/>
                <w:sz w:val="16"/>
                <w:szCs w:val="16"/>
              </w:rPr>
              <w:t>Restrictions</w:t>
            </w:r>
          </w:p>
        </w:tc>
        <w:tc>
          <w:tcPr>
            <w:tcW w:w="2255" w:type="dxa"/>
          </w:tcPr>
          <w:p w14:paraId="1C5C6286" w14:textId="77777777" w:rsidR="00ED459B" w:rsidRPr="00AE7287" w:rsidRDefault="00ED459B" w:rsidP="00F01920">
            <w:pPr>
              <w:jc w:val="center"/>
              <w:rPr>
                <w:b/>
                <w:bCs/>
                <w:sz w:val="16"/>
                <w:szCs w:val="16"/>
                <w:u w:val="single"/>
              </w:rPr>
            </w:pPr>
            <w:r w:rsidRPr="00AE7287">
              <w:rPr>
                <w:b/>
                <w:bCs/>
                <w:sz w:val="16"/>
                <w:szCs w:val="16"/>
              </w:rPr>
              <w:t>Notes</w:t>
            </w:r>
          </w:p>
        </w:tc>
      </w:tr>
      <w:tr w:rsidR="00ED459B" w14:paraId="160ECAC3" w14:textId="77777777" w:rsidTr="00432592">
        <w:tc>
          <w:tcPr>
            <w:tcW w:w="2405" w:type="dxa"/>
          </w:tcPr>
          <w:p w14:paraId="6B0FC462" w14:textId="49951DFC" w:rsidR="00ED459B" w:rsidRPr="00AE7287" w:rsidRDefault="00531DBC" w:rsidP="00F01920">
            <w:pPr>
              <w:rPr>
                <w:sz w:val="16"/>
                <w:szCs w:val="16"/>
              </w:rPr>
            </w:pPr>
            <w:proofErr w:type="spellStart"/>
            <w:r>
              <w:rPr>
                <w:sz w:val="16"/>
                <w:szCs w:val="16"/>
              </w:rPr>
              <w:t>DemandTypeID</w:t>
            </w:r>
            <w:proofErr w:type="spellEnd"/>
          </w:p>
        </w:tc>
        <w:tc>
          <w:tcPr>
            <w:tcW w:w="1843" w:type="dxa"/>
          </w:tcPr>
          <w:p w14:paraId="56EDC35C" w14:textId="0C112565" w:rsidR="00ED459B" w:rsidRPr="00AE7287" w:rsidRDefault="0031402E" w:rsidP="00F01920">
            <w:pPr>
              <w:rPr>
                <w:sz w:val="16"/>
                <w:szCs w:val="16"/>
              </w:rPr>
            </w:pPr>
            <w:r>
              <w:rPr>
                <w:sz w:val="16"/>
                <w:szCs w:val="16"/>
              </w:rPr>
              <w:t>Numeric</w:t>
            </w:r>
          </w:p>
        </w:tc>
        <w:tc>
          <w:tcPr>
            <w:tcW w:w="2516" w:type="dxa"/>
          </w:tcPr>
          <w:p w14:paraId="7A6C7FA7" w14:textId="77777777" w:rsidR="00ED459B" w:rsidRPr="00AE7287" w:rsidRDefault="00ED459B" w:rsidP="00F01920">
            <w:pPr>
              <w:rPr>
                <w:sz w:val="16"/>
                <w:szCs w:val="16"/>
              </w:rPr>
            </w:pPr>
          </w:p>
        </w:tc>
        <w:tc>
          <w:tcPr>
            <w:tcW w:w="2255" w:type="dxa"/>
          </w:tcPr>
          <w:p w14:paraId="2F6A24B4" w14:textId="77777777" w:rsidR="00ED459B" w:rsidRPr="00AE7287" w:rsidRDefault="00ED459B" w:rsidP="00F01920">
            <w:pPr>
              <w:rPr>
                <w:sz w:val="16"/>
                <w:szCs w:val="16"/>
              </w:rPr>
            </w:pPr>
          </w:p>
        </w:tc>
      </w:tr>
      <w:tr w:rsidR="007E3E79" w14:paraId="64CFC173" w14:textId="77777777" w:rsidTr="00432592">
        <w:tc>
          <w:tcPr>
            <w:tcW w:w="2405" w:type="dxa"/>
          </w:tcPr>
          <w:p w14:paraId="089C68A0" w14:textId="5B8258C9" w:rsidR="007E3E79" w:rsidRDefault="007E3E79" w:rsidP="00F01920">
            <w:pPr>
              <w:rPr>
                <w:sz w:val="16"/>
                <w:szCs w:val="16"/>
              </w:rPr>
            </w:pPr>
            <w:r>
              <w:rPr>
                <w:sz w:val="16"/>
                <w:szCs w:val="16"/>
              </w:rPr>
              <w:t xml:space="preserve">Demand Type </w:t>
            </w:r>
            <w:proofErr w:type="spellStart"/>
            <w:r>
              <w:rPr>
                <w:sz w:val="16"/>
                <w:szCs w:val="16"/>
              </w:rPr>
              <w:t>Shortcode</w:t>
            </w:r>
            <w:proofErr w:type="spellEnd"/>
          </w:p>
        </w:tc>
        <w:tc>
          <w:tcPr>
            <w:tcW w:w="1843" w:type="dxa"/>
          </w:tcPr>
          <w:p w14:paraId="73666D81" w14:textId="55A606B7" w:rsidR="007E3E79" w:rsidRPr="00AE7287" w:rsidRDefault="0031402E" w:rsidP="00F01920">
            <w:pPr>
              <w:rPr>
                <w:sz w:val="16"/>
                <w:szCs w:val="16"/>
              </w:rPr>
            </w:pPr>
            <w:r>
              <w:rPr>
                <w:sz w:val="16"/>
                <w:szCs w:val="16"/>
              </w:rPr>
              <w:t>String</w:t>
            </w:r>
          </w:p>
        </w:tc>
        <w:tc>
          <w:tcPr>
            <w:tcW w:w="2516" w:type="dxa"/>
          </w:tcPr>
          <w:p w14:paraId="3B83F496" w14:textId="77777777" w:rsidR="007E3E79" w:rsidRPr="00AE7287" w:rsidRDefault="007E3E79" w:rsidP="00F01920">
            <w:pPr>
              <w:rPr>
                <w:sz w:val="16"/>
                <w:szCs w:val="16"/>
              </w:rPr>
            </w:pPr>
          </w:p>
        </w:tc>
        <w:tc>
          <w:tcPr>
            <w:tcW w:w="2255" w:type="dxa"/>
          </w:tcPr>
          <w:p w14:paraId="504AE8BF" w14:textId="77777777" w:rsidR="007E3E79" w:rsidRPr="00AE7287" w:rsidRDefault="007E3E79" w:rsidP="00F01920">
            <w:pPr>
              <w:rPr>
                <w:sz w:val="16"/>
                <w:szCs w:val="16"/>
              </w:rPr>
            </w:pPr>
          </w:p>
        </w:tc>
      </w:tr>
      <w:tr w:rsidR="00ED459B" w14:paraId="68460A2D" w14:textId="77777777" w:rsidTr="00432592">
        <w:tc>
          <w:tcPr>
            <w:tcW w:w="2405" w:type="dxa"/>
          </w:tcPr>
          <w:p w14:paraId="50854540" w14:textId="6BEDF20C" w:rsidR="00ED459B" w:rsidRPr="00AE7287" w:rsidRDefault="00432592" w:rsidP="00F01920">
            <w:pPr>
              <w:rPr>
                <w:sz w:val="16"/>
                <w:szCs w:val="16"/>
              </w:rPr>
            </w:pPr>
            <w:r>
              <w:rPr>
                <w:sz w:val="16"/>
                <w:szCs w:val="16"/>
              </w:rPr>
              <w:t>Demand Type</w:t>
            </w:r>
            <w:r w:rsidR="007E3E79">
              <w:rPr>
                <w:sz w:val="16"/>
                <w:szCs w:val="16"/>
              </w:rPr>
              <w:t xml:space="preserve"> Name</w:t>
            </w:r>
          </w:p>
        </w:tc>
        <w:tc>
          <w:tcPr>
            <w:tcW w:w="1843" w:type="dxa"/>
          </w:tcPr>
          <w:p w14:paraId="23BE7AC0" w14:textId="72FA9676" w:rsidR="00ED459B" w:rsidRPr="00AE7287" w:rsidRDefault="0031402E" w:rsidP="00F01920">
            <w:pPr>
              <w:rPr>
                <w:sz w:val="16"/>
                <w:szCs w:val="16"/>
              </w:rPr>
            </w:pPr>
            <w:r>
              <w:rPr>
                <w:sz w:val="16"/>
                <w:szCs w:val="16"/>
              </w:rPr>
              <w:t>String</w:t>
            </w:r>
          </w:p>
        </w:tc>
        <w:tc>
          <w:tcPr>
            <w:tcW w:w="2516" w:type="dxa"/>
          </w:tcPr>
          <w:p w14:paraId="5D77CAB3" w14:textId="77777777" w:rsidR="00ED459B" w:rsidRPr="00AE7287" w:rsidRDefault="00ED459B" w:rsidP="00F01920">
            <w:pPr>
              <w:rPr>
                <w:sz w:val="16"/>
                <w:szCs w:val="16"/>
              </w:rPr>
            </w:pPr>
          </w:p>
        </w:tc>
        <w:tc>
          <w:tcPr>
            <w:tcW w:w="2255" w:type="dxa"/>
          </w:tcPr>
          <w:p w14:paraId="57A822A5" w14:textId="77777777" w:rsidR="00ED459B" w:rsidRPr="00AE7287" w:rsidRDefault="00ED459B" w:rsidP="00F01920">
            <w:pPr>
              <w:rPr>
                <w:sz w:val="16"/>
                <w:szCs w:val="16"/>
              </w:rPr>
            </w:pPr>
          </w:p>
        </w:tc>
      </w:tr>
      <w:tr w:rsidR="00ED459B" w14:paraId="560D04B3" w14:textId="77777777" w:rsidTr="00432592">
        <w:tc>
          <w:tcPr>
            <w:tcW w:w="2405" w:type="dxa"/>
          </w:tcPr>
          <w:p w14:paraId="62015250" w14:textId="0DE0548B" w:rsidR="00ED459B" w:rsidRPr="00AE7287" w:rsidRDefault="00432592" w:rsidP="00F01920">
            <w:pPr>
              <w:rPr>
                <w:sz w:val="16"/>
                <w:szCs w:val="16"/>
              </w:rPr>
            </w:pPr>
            <w:r>
              <w:rPr>
                <w:sz w:val="16"/>
                <w:szCs w:val="16"/>
              </w:rPr>
              <w:t>Demand Type Description</w:t>
            </w:r>
          </w:p>
        </w:tc>
        <w:tc>
          <w:tcPr>
            <w:tcW w:w="1843" w:type="dxa"/>
          </w:tcPr>
          <w:p w14:paraId="67BFAB77" w14:textId="3691ACB7" w:rsidR="00ED459B" w:rsidRPr="00AE7287" w:rsidRDefault="0031402E" w:rsidP="00F01920">
            <w:pPr>
              <w:rPr>
                <w:sz w:val="16"/>
                <w:szCs w:val="16"/>
              </w:rPr>
            </w:pPr>
            <w:r>
              <w:rPr>
                <w:sz w:val="16"/>
                <w:szCs w:val="16"/>
              </w:rPr>
              <w:t>String</w:t>
            </w:r>
          </w:p>
        </w:tc>
        <w:tc>
          <w:tcPr>
            <w:tcW w:w="2516" w:type="dxa"/>
          </w:tcPr>
          <w:p w14:paraId="3F21DD5B" w14:textId="77777777" w:rsidR="00ED459B" w:rsidRPr="00AE7287" w:rsidRDefault="00ED459B" w:rsidP="00F01920">
            <w:pPr>
              <w:rPr>
                <w:sz w:val="16"/>
                <w:szCs w:val="16"/>
              </w:rPr>
            </w:pPr>
          </w:p>
        </w:tc>
        <w:tc>
          <w:tcPr>
            <w:tcW w:w="2255" w:type="dxa"/>
          </w:tcPr>
          <w:p w14:paraId="1135BFD5" w14:textId="77777777" w:rsidR="00ED459B" w:rsidRPr="00AE7287" w:rsidRDefault="00ED459B" w:rsidP="00F01920">
            <w:pPr>
              <w:rPr>
                <w:sz w:val="16"/>
                <w:szCs w:val="16"/>
              </w:rPr>
            </w:pPr>
          </w:p>
        </w:tc>
      </w:tr>
      <w:tr w:rsidR="0031402E" w14:paraId="31CB6F46" w14:textId="77777777" w:rsidTr="00432592">
        <w:tc>
          <w:tcPr>
            <w:tcW w:w="2405" w:type="dxa"/>
          </w:tcPr>
          <w:p w14:paraId="4C7A3B51" w14:textId="579134AA" w:rsidR="0031402E" w:rsidRPr="00AE7287" w:rsidRDefault="0031402E" w:rsidP="0031402E">
            <w:pPr>
              <w:rPr>
                <w:sz w:val="16"/>
                <w:szCs w:val="16"/>
              </w:rPr>
            </w:pPr>
            <w:r>
              <w:rPr>
                <w:sz w:val="16"/>
                <w:szCs w:val="16"/>
              </w:rPr>
              <w:t>Date Effective From</w:t>
            </w:r>
          </w:p>
        </w:tc>
        <w:tc>
          <w:tcPr>
            <w:tcW w:w="1843" w:type="dxa"/>
          </w:tcPr>
          <w:p w14:paraId="084268AC" w14:textId="2AE2E5A1" w:rsidR="0031402E" w:rsidRPr="00AE7287" w:rsidRDefault="0031402E" w:rsidP="0031402E">
            <w:pPr>
              <w:rPr>
                <w:sz w:val="16"/>
                <w:szCs w:val="16"/>
              </w:rPr>
            </w:pPr>
            <w:r w:rsidRPr="00AE7287">
              <w:rPr>
                <w:sz w:val="16"/>
                <w:szCs w:val="16"/>
              </w:rPr>
              <w:t>Date/Time</w:t>
            </w:r>
          </w:p>
        </w:tc>
        <w:tc>
          <w:tcPr>
            <w:tcW w:w="2516" w:type="dxa"/>
          </w:tcPr>
          <w:p w14:paraId="76B64494" w14:textId="77777777" w:rsidR="0031402E" w:rsidRPr="00AE7287" w:rsidRDefault="0031402E" w:rsidP="0031402E">
            <w:pPr>
              <w:rPr>
                <w:sz w:val="16"/>
                <w:szCs w:val="16"/>
              </w:rPr>
            </w:pPr>
          </w:p>
        </w:tc>
        <w:tc>
          <w:tcPr>
            <w:tcW w:w="2255" w:type="dxa"/>
          </w:tcPr>
          <w:p w14:paraId="4971E783" w14:textId="77777777" w:rsidR="0031402E" w:rsidRPr="00AE7287" w:rsidRDefault="0031402E" w:rsidP="0031402E">
            <w:pPr>
              <w:rPr>
                <w:sz w:val="16"/>
                <w:szCs w:val="16"/>
              </w:rPr>
            </w:pPr>
          </w:p>
        </w:tc>
      </w:tr>
      <w:tr w:rsidR="0031402E" w14:paraId="41CF278B" w14:textId="77777777" w:rsidTr="00432592">
        <w:tc>
          <w:tcPr>
            <w:tcW w:w="2405" w:type="dxa"/>
          </w:tcPr>
          <w:p w14:paraId="64788C5F" w14:textId="789E3BA4" w:rsidR="0031402E" w:rsidRDefault="0031402E" w:rsidP="0031402E">
            <w:pPr>
              <w:rPr>
                <w:sz w:val="16"/>
                <w:szCs w:val="16"/>
              </w:rPr>
            </w:pPr>
            <w:r>
              <w:rPr>
                <w:sz w:val="16"/>
                <w:szCs w:val="16"/>
              </w:rPr>
              <w:t>Date Effective To</w:t>
            </w:r>
          </w:p>
        </w:tc>
        <w:tc>
          <w:tcPr>
            <w:tcW w:w="1843" w:type="dxa"/>
          </w:tcPr>
          <w:p w14:paraId="7FADFE56" w14:textId="53A4A576" w:rsidR="0031402E" w:rsidRPr="00AE7287" w:rsidRDefault="0031402E" w:rsidP="0031402E">
            <w:pPr>
              <w:rPr>
                <w:sz w:val="16"/>
                <w:szCs w:val="16"/>
              </w:rPr>
            </w:pPr>
            <w:r w:rsidRPr="00AE7287">
              <w:rPr>
                <w:sz w:val="16"/>
                <w:szCs w:val="16"/>
              </w:rPr>
              <w:t>Date/Time</w:t>
            </w:r>
          </w:p>
        </w:tc>
        <w:tc>
          <w:tcPr>
            <w:tcW w:w="2516" w:type="dxa"/>
          </w:tcPr>
          <w:p w14:paraId="510323AD" w14:textId="77777777" w:rsidR="0031402E" w:rsidRPr="00AE7287" w:rsidRDefault="0031402E" w:rsidP="0031402E">
            <w:pPr>
              <w:rPr>
                <w:sz w:val="16"/>
                <w:szCs w:val="16"/>
              </w:rPr>
            </w:pPr>
          </w:p>
        </w:tc>
        <w:tc>
          <w:tcPr>
            <w:tcW w:w="2255" w:type="dxa"/>
          </w:tcPr>
          <w:p w14:paraId="007C7633" w14:textId="77777777" w:rsidR="0031402E" w:rsidRPr="00AE7287" w:rsidRDefault="0031402E" w:rsidP="0031402E">
            <w:pPr>
              <w:rPr>
                <w:sz w:val="16"/>
                <w:szCs w:val="16"/>
              </w:rPr>
            </w:pPr>
          </w:p>
        </w:tc>
      </w:tr>
    </w:tbl>
    <w:p w14:paraId="048BDECE" w14:textId="77777777" w:rsidR="00F91A54" w:rsidRDefault="00F91A54" w:rsidP="00F91A54">
      <w:pPr>
        <w:rPr>
          <w:b/>
          <w:bCs/>
          <w:u w:val="single"/>
        </w:rPr>
      </w:pPr>
    </w:p>
    <w:p w14:paraId="36128878" w14:textId="21217E5F" w:rsidR="00751C56" w:rsidRPr="0040671F" w:rsidRDefault="00EA477B" w:rsidP="00751C56">
      <w:pPr>
        <w:rPr>
          <w:b/>
          <w:bCs/>
          <w:u w:val="single"/>
        </w:rPr>
      </w:pPr>
      <w:r>
        <w:rPr>
          <w:b/>
          <w:bCs/>
          <w:u w:val="single"/>
        </w:rPr>
        <w:t>Activities</w:t>
      </w:r>
    </w:p>
    <w:tbl>
      <w:tblPr>
        <w:tblStyle w:val="TableGrid"/>
        <w:tblW w:w="0" w:type="auto"/>
        <w:tblLook w:val="04A0" w:firstRow="1" w:lastRow="0" w:firstColumn="1" w:lastColumn="0" w:noHBand="0" w:noVBand="1"/>
      </w:tblPr>
      <w:tblGrid>
        <w:gridCol w:w="2254"/>
        <w:gridCol w:w="1994"/>
        <w:gridCol w:w="2516"/>
        <w:gridCol w:w="2255"/>
      </w:tblGrid>
      <w:tr w:rsidR="00751C56" w14:paraId="5886F10D" w14:textId="77777777" w:rsidTr="00F01920">
        <w:tc>
          <w:tcPr>
            <w:tcW w:w="2254" w:type="dxa"/>
          </w:tcPr>
          <w:p w14:paraId="000A22B0" w14:textId="77777777" w:rsidR="00751C56" w:rsidRPr="00AE7287" w:rsidRDefault="00751C56" w:rsidP="00F01920">
            <w:pPr>
              <w:jc w:val="center"/>
              <w:rPr>
                <w:b/>
                <w:bCs/>
                <w:sz w:val="16"/>
                <w:szCs w:val="16"/>
                <w:u w:val="single"/>
              </w:rPr>
            </w:pPr>
            <w:r w:rsidRPr="00AE7287">
              <w:rPr>
                <w:b/>
                <w:bCs/>
                <w:sz w:val="16"/>
                <w:szCs w:val="16"/>
              </w:rPr>
              <w:t>Field / Property</w:t>
            </w:r>
          </w:p>
        </w:tc>
        <w:tc>
          <w:tcPr>
            <w:tcW w:w="1994" w:type="dxa"/>
          </w:tcPr>
          <w:p w14:paraId="1FE16B2B" w14:textId="43F6222A" w:rsidR="00751C56"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516" w:type="dxa"/>
          </w:tcPr>
          <w:p w14:paraId="25D91110" w14:textId="77777777" w:rsidR="00751C56" w:rsidRPr="00AE7287" w:rsidRDefault="00751C56" w:rsidP="00F01920">
            <w:pPr>
              <w:jc w:val="center"/>
              <w:rPr>
                <w:b/>
                <w:bCs/>
                <w:sz w:val="16"/>
                <w:szCs w:val="16"/>
                <w:u w:val="single"/>
              </w:rPr>
            </w:pPr>
            <w:r w:rsidRPr="00AE7287">
              <w:rPr>
                <w:b/>
                <w:bCs/>
                <w:sz w:val="16"/>
                <w:szCs w:val="16"/>
              </w:rPr>
              <w:t>Restrictions</w:t>
            </w:r>
          </w:p>
        </w:tc>
        <w:tc>
          <w:tcPr>
            <w:tcW w:w="2255" w:type="dxa"/>
          </w:tcPr>
          <w:p w14:paraId="13705C05" w14:textId="77777777" w:rsidR="00751C56" w:rsidRPr="00AE7287" w:rsidRDefault="00751C56" w:rsidP="00F01920">
            <w:pPr>
              <w:jc w:val="center"/>
              <w:rPr>
                <w:b/>
                <w:bCs/>
                <w:sz w:val="16"/>
                <w:szCs w:val="16"/>
                <w:u w:val="single"/>
              </w:rPr>
            </w:pPr>
            <w:r w:rsidRPr="00AE7287">
              <w:rPr>
                <w:b/>
                <w:bCs/>
                <w:sz w:val="16"/>
                <w:szCs w:val="16"/>
              </w:rPr>
              <w:t>Notes</w:t>
            </w:r>
          </w:p>
        </w:tc>
      </w:tr>
      <w:tr w:rsidR="00751C56" w14:paraId="34D9B244" w14:textId="77777777" w:rsidTr="00F01920">
        <w:tc>
          <w:tcPr>
            <w:tcW w:w="2254" w:type="dxa"/>
          </w:tcPr>
          <w:p w14:paraId="4BDA5344" w14:textId="3D26340C" w:rsidR="00751C56" w:rsidRPr="00AE7287" w:rsidRDefault="00EA477B" w:rsidP="00F01920">
            <w:pPr>
              <w:rPr>
                <w:sz w:val="16"/>
                <w:szCs w:val="16"/>
              </w:rPr>
            </w:pPr>
            <w:proofErr w:type="spellStart"/>
            <w:r>
              <w:rPr>
                <w:sz w:val="16"/>
                <w:szCs w:val="16"/>
              </w:rPr>
              <w:t>Activity</w:t>
            </w:r>
            <w:r w:rsidR="00751C56">
              <w:rPr>
                <w:sz w:val="16"/>
                <w:szCs w:val="16"/>
              </w:rPr>
              <w:t>ID</w:t>
            </w:r>
            <w:proofErr w:type="spellEnd"/>
          </w:p>
        </w:tc>
        <w:tc>
          <w:tcPr>
            <w:tcW w:w="1994" w:type="dxa"/>
          </w:tcPr>
          <w:p w14:paraId="11B945DA" w14:textId="0D9BCA31" w:rsidR="00751C56" w:rsidRPr="00AE7287" w:rsidRDefault="0031402E" w:rsidP="00F01920">
            <w:pPr>
              <w:rPr>
                <w:sz w:val="16"/>
                <w:szCs w:val="16"/>
              </w:rPr>
            </w:pPr>
            <w:r>
              <w:rPr>
                <w:sz w:val="16"/>
                <w:szCs w:val="16"/>
              </w:rPr>
              <w:t>Numeric</w:t>
            </w:r>
          </w:p>
        </w:tc>
        <w:tc>
          <w:tcPr>
            <w:tcW w:w="2516" w:type="dxa"/>
          </w:tcPr>
          <w:p w14:paraId="0BB97020" w14:textId="77777777" w:rsidR="00751C56" w:rsidRPr="00AE7287" w:rsidRDefault="00751C56" w:rsidP="00F01920">
            <w:pPr>
              <w:rPr>
                <w:sz w:val="16"/>
                <w:szCs w:val="16"/>
              </w:rPr>
            </w:pPr>
          </w:p>
        </w:tc>
        <w:tc>
          <w:tcPr>
            <w:tcW w:w="2255" w:type="dxa"/>
          </w:tcPr>
          <w:p w14:paraId="640F2A61" w14:textId="77777777" w:rsidR="00751C56" w:rsidRPr="00AE7287" w:rsidRDefault="00751C56" w:rsidP="00F01920">
            <w:pPr>
              <w:rPr>
                <w:sz w:val="16"/>
                <w:szCs w:val="16"/>
              </w:rPr>
            </w:pPr>
          </w:p>
        </w:tc>
      </w:tr>
      <w:tr w:rsidR="00751C56" w14:paraId="2DFA780E" w14:textId="77777777" w:rsidTr="00F01920">
        <w:tc>
          <w:tcPr>
            <w:tcW w:w="2254" w:type="dxa"/>
          </w:tcPr>
          <w:p w14:paraId="1E98AB2E" w14:textId="77777777" w:rsidR="00751C56" w:rsidRPr="00AE7287" w:rsidRDefault="00751C56" w:rsidP="00F01920">
            <w:pPr>
              <w:rPr>
                <w:sz w:val="16"/>
                <w:szCs w:val="16"/>
              </w:rPr>
            </w:pPr>
            <w:proofErr w:type="spellStart"/>
            <w:r>
              <w:rPr>
                <w:sz w:val="16"/>
                <w:szCs w:val="16"/>
              </w:rPr>
              <w:t>DemandTypeID</w:t>
            </w:r>
            <w:proofErr w:type="spellEnd"/>
          </w:p>
        </w:tc>
        <w:tc>
          <w:tcPr>
            <w:tcW w:w="1994" w:type="dxa"/>
          </w:tcPr>
          <w:p w14:paraId="61EBBA55" w14:textId="2CA867E2" w:rsidR="00751C56" w:rsidRPr="00AE7287" w:rsidRDefault="0031402E" w:rsidP="00F01920">
            <w:pPr>
              <w:rPr>
                <w:sz w:val="16"/>
                <w:szCs w:val="16"/>
              </w:rPr>
            </w:pPr>
            <w:r>
              <w:rPr>
                <w:sz w:val="16"/>
                <w:szCs w:val="16"/>
              </w:rPr>
              <w:t>Numeric</w:t>
            </w:r>
          </w:p>
        </w:tc>
        <w:tc>
          <w:tcPr>
            <w:tcW w:w="2516" w:type="dxa"/>
          </w:tcPr>
          <w:p w14:paraId="2B5838AE" w14:textId="77777777" w:rsidR="00751C56" w:rsidRPr="00AE7287" w:rsidRDefault="00751C56" w:rsidP="00F01920">
            <w:pPr>
              <w:rPr>
                <w:sz w:val="16"/>
                <w:szCs w:val="16"/>
              </w:rPr>
            </w:pPr>
          </w:p>
        </w:tc>
        <w:tc>
          <w:tcPr>
            <w:tcW w:w="2255" w:type="dxa"/>
          </w:tcPr>
          <w:p w14:paraId="728330F7" w14:textId="77777777" w:rsidR="00751C56" w:rsidRPr="00AE7287" w:rsidRDefault="00751C56" w:rsidP="00F01920">
            <w:pPr>
              <w:rPr>
                <w:sz w:val="16"/>
                <w:szCs w:val="16"/>
              </w:rPr>
            </w:pPr>
            <w:r>
              <w:rPr>
                <w:sz w:val="16"/>
                <w:szCs w:val="16"/>
              </w:rPr>
              <w:t>List?</w:t>
            </w:r>
          </w:p>
        </w:tc>
      </w:tr>
      <w:tr w:rsidR="00A92AAD" w14:paraId="4DB71E02" w14:textId="77777777" w:rsidTr="00F01920">
        <w:tc>
          <w:tcPr>
            <w:tcW w:w="2254" w:type="dxa"/>
          </w:tcPr>
          <w:p w14:paraId="5A27C4EB" w14:textId="3F60E49B" w:rsidR="00A92AAD" w:rsidRDefault="00A92AAD" w:rsidP="00F01920">
            <w:pPr>
              <w:rPr>
                <w:sz w:val="16"/>
                <w:szCs w:val="16"/>
              </w:rPr>
            </w:pPr>
            <w:r>
              <w:rPr>
                <w:sz w:val="16"/>
                <w:szCs w:val="16"/>
              </w:rPr>
              <w:t xml:space="preserve">Activity </w:t>
            </w:r>
            <w:proofErr w:type="spellStart"/>
            <w:r>
              <w:rPr>
                <w:sz w:val="16"/>
                <w:szCs w:val="16"/>
              </w:rPr>
              <w:t>Shortcode</w:t>
            </w:r>
            <w:proofErr w:type="spellEnd"/>
          </w:p>
        </w:tc>
        <w:tc>
          <w:tcPr>
            <w:tcW w:w="1994" w:type="dxa"/>
          </w:tcPr>
          <w:p w14:paraId="42BA541F" w14:textId="1D1C5936" w:rsidR="00A92AAD" w:rsidRPr="00AE7287" w:rsidRDefault="0031402E" w:rsidP="00F01920">
            <w:pPr>
              <w:rPr>
                <w:sz w:val="16"/>
                <w:szCs w:val="16"/>
              </w:rPr>
            </w:pPr>
            <w:r>
              <w:rPr>
                <w:sz w:val="16"/>
                <w:szCs w:val="16"/>
              </w:rPr>
              <w:t>String</w:t>
            </w:r>
          </w:p>
        </w:tc>
        <w:tc>
          <w:tcPr>
            <w:tcW w:w="2516" w:type="dxa"/>
          </w:tcPr>
          <w:p w14:paraId="013A008F" w14:textId="77777777" w:rsidR="00A92AAD" w:rsidRPr="00AE7287" w:rsidRDefault="00A92AAD" w:rsidP="00F01920">
            <w:pPr>
              <w:rPr>
                <w:sz w:val="16"/>
                <w:szCs w:val="16"/>
              </w:rPr>
            </w:pPr>
          </w:p>
        </w:tc>
        <w:tc>
          <w:tcPr>
            <w:tcW w:w="2255" w:type="dxa"/>
          </w:tcPr>
          <w:p w14:paraId="29341284" w14:textId="77777777" w:rsidR="00A92AAD" w:rsidRPr="00AE7287" w:rsidRDefault="00A92AAD" w:rsidP="00F01920">
            <w:pPr>
              <w:rPr>
                <w:sz w:val="16"/>
                <w:szCs w:val="16"/>
              </w:rPr>
            </w:pPr>
          </w:p>
        </w:tc>
      </w:tr>
      <w:tr w:rsidR="00A92AAD" w14:paraId="51605810" w14:textId="77777777" w:rsidTr="00F01920">
        <w:tc>
          <w:tcPr>
            <w:tcW w:w="2254" w:type="dxa"/>
          </w:tcPr>
          <w:p w14:paraId="0506FFB8" w14:textId="65CC6F4D" w:rsidR="00A92AAD" w:rsidRDefault="00A92AAD" w:rsidP="00F01920">
            <w:pPr>
              <w:rPr>
                <w:sz w:val="16"/>
                <w:szCs w:val="16"/>
              </w:rPr>
            </w:pPr>
            <w:r>
              <w:rPr>
                <w:sz w:val="16"/>
                <w:szCs w:val="16"/>
              </w:rPr>
              <w:t xml:space="preserve">Activity </w:t>
            </w:r>
            <w:r w:rsidR="0031184B">
              <w:rPr>
                <w:sz w:val="16"/>
                <w:szCs w:val="16"/>
              </w:rPr>
              <w:t>Name</w:t>
            </w:r>
          </w:p>
        </w:tc>
        <w:tc>
          <w:tcPr>
            <w:tcW w:w="1994" w:type="dxa"/>
          </w:tcPr>
          <w:p w14:paraId="788CEE7D" w14:textId="43AC9F38" w:rsidR="00A92AAD" w:rsidRPr="00AE7287" w:rsidRDefault="0031402E" w:rsidP="00F01920">
            <w:pPr>
              <w:rPr>
                <w:sz w:val="16"/>
                <w:szCs w:val="16"/>
              </w:rPr>
            </w:pPr>
            <w:r>
              <w:rPr>
                <w:sz w:val="16"/>
                <w:szCs w:val="16"/>
              </w:rPr>
              <w:t>String</w:t>
            </w:r>
          </w:p>
        </w:tc>
        <w:tc>
          <w:tcPr>
            <w:tcW w:w="2516" w:type="dxa"/>
          </w:tcPr>
          <w:p w14:paraId="51A61789" w14:textId="77777777" w:rsidR="00A92AAD" w:rsidRPr="00AE7287" w:rsidRDefault="00A92AAD" w:rsidP="00F01920">
            <w:pPr>
              <w:rPr>
                <w:sz w:val="16"/>
                <w:szCs w:val="16"/>
              </w:rPr>
            </w:pPr>
          </w:p>
        </w:tc>
        <w:tc>
          <w:tcPr>
            <w:tcW w:w="2255" w:type="dxa"/>
          </w:tcPr>
          <w:p w14:paraId="6BE1D2C9" w14:textId="77777777" w:rsidR="00A92AAD" w:rsidRPr="00AE7287" w:rsidRDefault="00A92AAD" w:rsidP="00F01920">
            <w:pPr>
              <w:rPr>
                <w:sz w:val="16"/>
                <w:szCs w:val="16"/>
              </w:rPr>
            </w:pPr>
          </w:p>
        </w:tc>
      </w:tr>
      <w:tr w:rsidR="0031184B" w14:paraId="0D8B1299" w14:textId="77777777" w:rsidTr="00F01920">
        <w:tc>
          <w:tcPr>
            <w:tcW w:w="2254" w:type="dxa"/>
          </w:tcPr>
          <w:p w14:paraId="7D01ADDE" w14:textId="70540003" w:rsidR="0031184B" w:rsidRDefault="0031184B" w:rsidP="00F01920">
            <w:pPr>
              <w:rPr>
                <w:sz w:val="16"/>
                <w:szCs w:val="16"/>
              </w:rPr>
            </w:pPr>
            <w:r>
              <w:rPr>
                <w:sz w:val="16"/>
                <w:szCs w:val="16"/>
              </w:rPr>
              <w:t>Activity Description</w:t>
            </w:r>
          </w:p>
        </w:tc>
        <w:tc>
          <w:tcPr>
            <w:tcW w:w="1994" w:type="dxa"/>
          </w:tcPr>
          <w:p w14:paraId="4478172F" w14:textId="76B0A5EB" w:rsidR="0031184B" w:rsidRPr="00AE7287" w:rsidRDefault="0031402E" w:rsidP="00F01920">
            <w:pPr>
              <w:rPr>
                <w:sz w:val="16"/>
                <w:szCs w:val="16"/>
              </w:rPr>
            </w:pPr>
            <w:r>
              <w:rPr>
                <w:sz w:val="16"/>
                <w:szCs w:val="16"/>
              </w:rPr>
              <w:t>String</w:t>
            </w:r>
          </w:p>
        </w:tc>
        <w:tc>
          <w:tcPr>
            <w:tcW w:w="2516" w:type="dxa"/>
          </w:tcPr>
          <w:p w14:paraId="4E1E3187" w14:textId="77777777" w:rsidR="0031184B" w:rsidRPr="00AE7287" w:rsidRDefault="0031184B" w:rsidP="00F01920">
            <w:pPr>
              <w:rPr>
                <w:sz w:val="16"/>
                <w:szCs w:val="16"/>
              </w:rPr>
            </w:pPr>
          </w:p>
        </w:tc>
        <w:tc>
          <w:tcPr>
            <w:tcW w:w="2255" w:type="dxa"/>
          </w:tcPr>
          <w:p w14:paraId="775EDE82" w14:textId="77777777" w:rsidR="0031184B" w:rsidRPr="00AE7287" w:rsidRDefault="0031184B" w:rsidP="00F01920">
            <w:pPr>
              <w:rPr>
                <w:sz w:val="16"/>
                <w:szCs w:val="16"/>
              </w:rPr>
            </w:pPr>
          </w:p>
        </w:tc>
      </w:tr>
      <w:tr w:rsidR="0031402E" w14:paraId="4E95AFA4" w14:textId="77777777" w:rsidTr="00F01920">
        <w:tc>
          <w:tcPr>
            <w:tcW w:w="2254" w:type="dxa"/>
          </w:tcPr>
          <w:p w14:paraId="7CDC8288" w14:textId="77777777" w:rsidR="0031402E" w:rsidRPr="00AE7287" w:rsidRDefault="0031402E" w:rsidP="0031402E">
            <w:pPr>
              <w:rPr>
                <w:sz w:val="16"/>
                <w:szCs w:val="16"/>
              </w:rPr>
            </w:pPr>
            <w:r>
              <w:rPr>
                <w:sz w:val="16"/>
                <w:szCs w:val="16"/>
              </w:rPr>
              <w:t>Date Effective From</w:t>
            </w:r>
          </w:p>
        </w:tc>
        <w:tc>
          <w:tcPr>
            <w:tcW w:w="1994" w:type="dxa"/>
          </w:tcPr>
          <w:p w14:paraId="32888641" w14:textId="49294B43" w:rsidR="0031402E" w:rsidRPr="00AE7287" w:rsidRDefault="0031402E" w:rsidP="0031402E">
            <w:pPr>
              <w:rPr>
                <w:sz w:val="16"/>
                <w:szCs w:val="16"/>
              </w:rPr>
            </w:pPr>
            <w:r w:rsidRPr="00AE7287">
              <w:rPr>
                <w:sz w:val="16"/>
                <w:szCs w:val="16"/>
              </w:rPr>
              <w:t>Date/Time</w:t>
            </w:r>
          </w:p>
        </w:tc>
        <w:tc>
          <w:tcPr>
            <w:tcW w:w="2516" w:type="dxa"/>
          </w:tcPr>
          <w:p w14:paraId="3A93465A" w14:textId="77777777" w:rsidR="0031402E" w:rsidRPr="00AE7287" w:rsidRDefault="0031402E" w:rsidP="0031402E">
            <w:pPr>
              <w:rPr>
                <w:sz w:val="16"/>
                <w:szCs w:val="16"/>
              </w:rPr>
            </w:pPr>
          </w:p>
        </w:tc>
        <w:tc>
          <w:tcPr>
            <w:tcW w:w="2255" w:type="dxa"/>
          </w:tcPr>
          <w:p w14:paraId="3EFEC343" w14:textId="77777777" w:rsidR="0031402E" w:rsidRPr="00AE7287" w:rsidRDefault="0031402E" w:rsidP="0031402E">
            <w:pPr>
              <w:rPr>
                <w:sz w:val="16"/>
                <w:szCs w:val="16"/>
              </w:rPr>
            </w:pPr>
          </w:p>
        </w:tc>
      </w:tr>
      <w:tr w:rsidR="0031402E" w14:paraId="6D2FC6FF" w14:textId="77777777" w:rsidTr="00F01920">
        <w:tc>
          <w:tcPr>
            <w:tcW w:w="2254" w:type="dxa"/>
          </w:tcPr>
          <w:p w14:paraId="5F7FF94C" w14:textId="77777777" w:rsidR="0031402E" w:rsidRPr="00AE7287" w:rsidRDefault="0031402E" w:rsidP="0031402E">
            <w:pPr>
              <w:rPr>
                <w:sz w:val="16"/>
                <w:szCs w:val="16"/>
              </w:rPr>
            </w:pPr>
            <w:r>
              <w:rPr>
                <w:sz w:val="16"/>
                <w:szCs w:val="16"/>
              </w:rPr>
              <w:t>Date Effective To</w:t>
            </w:r>
          </w:p>
        </w:tc>
        <w:tc>
          <w:tcPr>
            <w:tcW w:w="1994" w:type="dxa"/>
          </w:tcPr>
          <w:p w14:paraId="4B8BC6D4" w14:textId="5510576A" w:rsidR="0031402E" w:rsidRPr="00AE7287" w:rsidRDefault="0031402E" w:rsidP="0031402E">
            <w:pPr>
              <w:rPr>
                <w:sz w:val="16"/>
                <w:szCs w:val="16"/>
              </w:rPr>
            </w:pPr>
            <w:r w:rsidRPr="00AE7287">
              <w:rPr>
                <w:sz w:val="16"/>
                <w:szCs w:val="16"/>
              </w:rPr>
              <w:t>Date/Time</w:t>
            </w:r>
          </w:p>
        </w:tc>
        <w:tc>
          <w:tcPr>
            <w:tcW w:w="2516" w:type="dxa"/>
          </w:tcPr>
          <w:p w14:paraId="4C579446" w14:textId="77777777" w:rsidR="0031402E" w:rsidRPr="00AE7287" w:rsidRDefault="0031402E" w:rsidP="0031402E">
            <w:pPr>
              <w:rPr>
                <w:sz w:val="16"/>
                <w:szCs w:val="16"/>
              </w:rPr>
            </w:pPr>
          </w:p>
        </w:tc>
        <w:tc>
          <w:tcPr>
            <w:tcW w:w="2255" w:type="dxa"/>
          </w:tcPr>
          <w:p w14:paraId="56E0126D" w14:textId="77777777" w:rsidR="0031402E" w:rsidRPr="00AE7287" w:rsidRDefault="0031402E" w:rsidP="0031402E">
            <w:pPr>
              <w:rPr>
                <w:sz w:val="16"/>
                <w:szCs w:val="16"/>
              </w:rPr>
            </w:pPr>
          </w:p>
        </w:tc>
      </w:tr>
      <w:tr w:rsidR="0031402E" w14:paraId="2C727FF6" w14:textId="77777777" w:rsidTr="00F01920">
        <w:tc>
          <w:tcPr>
            <w:tcW w:w="2254" w:type="dxa"/>
          </w:tcPr>
          <w:p w14:paraId="5CF217F3" w14:textId="77777777" w:rsidR="0031402E" w:rsidRDefault="0031402E" w:rsidP="0031402E">
            <w:pPr>
              <w:rPr>
                <w:sz w:val="16"/>
                <w:szCs w:val="16"/>
              </w:rPr>
            </w:pPr>
          </w:p>
        </w:tc>
        <w:tc>
          <w:tcPr>
            <w:tcW w:w="1994" w:type="dxa"/>
          </w:tcPr>
          <w:p w14:paraId="4E8DB419" w14:textId="77777777" w:rsidR="0031402E" w:rsidRPr="00AE7287" w:rsidRDefault="0031402E" w:rsidP="0031402E">
            <w:pPr>
              <w:rPr>
                <w:sz w:val="16"/>
                <w:szCs w:val="16"/>
              </w:rPr>
            </w:pPr>
          </w:p>
        </w:tc>
        <w:tc>
          <w:tcPr>
            <w:tcW w:w="2516" w:type="dxa"/>
          </w:tcPr>
          <w:p w14:paraId="2D42EF5C" w14:textId="77777777" w:rsidR="0031402E" w:rsidRPr="00AE7287" w:rsidRDefault="0031402E" w:rsidP="0031402E">
            <w:pPr>
              <w:rPr>
                <w:sz w:val="16"/>
                <w:szCs w:val="16"/>
              </w:rPr>
            </w:pPr>
          </w:p>
        </w:tc>
        <w:tc>
          <w:tcPr>
            <w:tcW w:w="2255" w:type="dxa"/>
          </w:tcPr>
          <w:p w14:paraId="7BE572D0" w14:textId="77777777" w:rsidR="0031402E" w:rsidRPr="00AE7287" w:rsidRDefault="0031402E" w:rsidP="0031402E">
            <w:pPr>
              <w:rPr>
                <w:sz w:val="16"/>
                <w:szCs w:val="16"/>
              </w:rPr>
            </w:pPr>
          </w:p>
        </w:tc>
      </w:tr>
    </w:tbl>
    <w:p w14:paraId="680849F7" w14:textId="77777777" w:rsidR="00F91A54" w:rsidRDefault="00F91A54" w:rsidP="00F91A54">
      <w:pPr>
        <w:rPr>
          <w:b/>
          <w:bCs/>
          <w:u w:val="single"/>
        </w:rPr>
      </w:pPr>
    </w:p>
    <w:p w14:paraId="045A824A" w14:textId="47430021" w:rsidR="00F91A54" w:rsidRPr="0040671F" w:rsidRDefault="00CA52EE" w:rsidP="00F91A54">
      <w:pPr>
        <w:rPr>
          <w:b/>
          <w:bCs/>
          <w:u w:val="single"/>
        </w:rPr>
      </w:pPr>
      <w:r>
        <w:rPr>
          <w:b/>
          <w:bCs/>
          <w:u w:val="single"/>
        </w:rPr>
        <w:t>Activity</w:t>
      </w:r>
      <w:r w:rsidR="00F91A54">
        <w:rPr>
          <w:b/>
          <w:bCs/>
          <w:u w:val="single"/>
        </w:rPr>
        <w:t xml:space="preserve"> Responses</w:t>
      </w:r>
    </w:p>
    <w:tbl>
      <w:tblPr>
        <w:tblStyle w:val="TableGrid"/>
        <w:tblW w:w="0" w:type="auto"/>
        <w:tblLook w:val="04A0" w:firstRow="1" w:lastRow="0" w:firstColumn="1" w:lastColumn="0" w:noHBand="0" w:noVBand="1"/>
      </w:tblPr>
      <w:tblGrid>
        <w:gridCol w:w="2343"/>
        <w:gridCol w:w="1965"/>
        <w:gridCol w:w="2489"/>
        <w:gridCol w:w="2222"/>
      </w:tblGrid>
      <w:tr w:rsidR="00F91A54" w14:paraId="1C899D15" w14:textId="77777777" w:rsidTr="006D3294">
        <w:tc>
          <w:tcPr>
            <w:tcW w:w="2343" w:type="dxa"/>
          </w:tcPr>
          <w:p w14:paraId="1F4509AE" w14:textId="77777777" w:rsidR="00F91A54" w:rsidRPr="00AE7287" w:rsidRDefault="00F91A54" w:rsidP="00F01920">
            <w:pPr>
              <w:jc w:val="center"/>
              <w:rPr>
                <w:b/>
                <w:bCs/>
                <w:sz w:val="16"/>
                <w:szCs w:val="16"/>
                <w:u w:val="single"/>
              </w:rPr>
            </w:pPr>
            <w:r w:rsidRPr="00AE7287">
              <w:rPr>
                <w:b/>
                <w:bCs/>
                <w:sz w:val="16"/>
                <w:szCs w:val="16"/>
              </w:rPr>
              <w:t>Field / Property</w:t>
            </w:r>
          </w:p>
        </w:tc>
        <w:tc>
          <w:tcPr>
            <w:tcW w:w="1965" w:type="dxa"/>
          </w:tcPr>
          <w:p w14:paraId="369125EA" w14:textId="49329E38" w:rsidR="00F91A54"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489" w:type="dxa"/>
          </w:tcPr>
          <w:p w14:paraId="79684358" w14:textId="77777777" w:rsidR="00F91A54" w:rsidRPr="00AE7287" w:rsidRDefault="00F91A54" w:rsidP="00F01920">
            <w:pPr>
              <w:jc w:val="center"/>
              <w:rPr>
                <w:b/>
                <w:bCs/>
                <w:sz w:val="16"/>
                <w:szCs w:val="16"/>
                <w:u w:val="single"/>
              </w:rPr>
            </w:pPr>
            <w:r w:rsidRPr="00AE7287">
              <w:rPr>
                <w:b/>
                <w:bCs/>
                <w:sz w:val="16"/>
                <w:szCs w:val="16"/>
              </w:rPr>
              <w:t>Restrictions</w:t>
            </w:r>
          </w:p>
        </w:tc>
        <w:tc>
          <w:tcPr>
            <w:tcW w:w="2222" w:type="dxa"/>
          </w:tcPr>
          <w:p w14:paraId="2FEC6FCB" w14:textId="77777777" w:rsidR="00F91A54" w:rsidRPr="00AE7287" w:rsidRDefault="00F91A54" w:rsidP="00F01920">
            <w:pPr>
              <w:jc w:val="center"/>
              <w:rPr>
                <w:b/>
                <w:bCs/>
                <w:sz w:val="16"/>
                <w:szCs w:val="16"/>
                <w:u w:val="single"/>
              </w:rPr>
            </w:pPr>
            <w:r w:rsidRPr="00AE7287">
              <w:rPr>
                <w:b/>
                <w:bCs/>
                <w:sz w:val="16"/>
                <w:szCs w:val="16"/>
              </w:rPr>
              <w:t>Notes</w:t>
            </w:r>
          </w:p>
        </w:tc>
      </w:tr>
      <w:tr w:rsidR="00F91A54" w14:paraId="18B80E56" w14:textId="77777777" w:rsidTr="006D3294">
        <w:tc>
          <w:tcPr>
            <w:tcW w:w="2343" w:type="dxa"/>
          </w:tcPr>
          <w:p w14:paraId="665BFC67" w14:textId="2D20C6AB" w:rsidR="00F91A54" w:rsidRPr="00AE7287" w:rsidRDefault="00CA52EE" w:rsidP="00F01920">
            <w:pPr>
              <w:rPr>
                <w:sz w:val="16"/>
                <w:szCs w:val="16"/>
              </w:rPr>
            </w:pPr>
            <w:proofErr w:type="spellStart"/>
            <w:r>
              <w:rPr>
                <w:sz w:val="16"/>
                <w:szCs w:val="16"/>
              </w:rPr>
              <w:t>Activity</w:t>
            </w:r>
            <w:r w:rsidR="00AD18C9">
              <w:rPr>
                <w:sz w:val="16"/>
                <w:szCs w:val="16"/>
              </w:rPr>
              <w:t>ResponseID</w:t>
            </w:r>
            <w:proofErr w:type="spellEnd"/>
          </w:p>
        </w:tc>
        <w:tc>
          <w:tcPr>
            <w:tcW w:w="1965" w:type="dxa"/>
          </w:tcPr>
          <w:p w14:paraId="71EEEA16" w14:textId="71DA1384" w:rsidR="00F91A54" w:rsidRPr="00AE7287" w:rsidRDefault="0031402E" w:rsidP="00F01920">
            <w:pPr>
              <w:rPr>
                <w:sz w:val="16"/>
                <w:szCs w:val="16"/>
              </w:rPr>
            </w:pPr>
            <w:r>
              <w:rPr>
                <w:sz w:val="16"/>
                <w:szCs w:val="16"/>
              </w:rPr>
              <w:t>Numeric</w:t>
            </w:r>
          </w:p>
        </w:tc>
        <w:tc>
          <w:tcPr>
            <w:tcW w:w="2489" w:type="dxa"/>
          </w:tcPr>
          <w:p w14:paraId="759732B1" w14:textId="77777777" w:rsidR="00F91A54" w:rsidRPr="00AE7287" w:rsidRDefault="00F91A54" w:rsidP="00F01920">
            <w:pPr>
              <w:rPr>
                <w:sz w:val="16"/>
                <w:szCs w:val="16"/>
              </w:rPr>
            </w:pPr>
          </w:p>
        </w:tc>
        <w:tc>
          <w:tcPr>
            <w:tcW w:w="2222" w:type="dxa"/>
          </w:tcPr>
          <w:p w14:paraId="4480B54C" w14:textId="77777777" w:rsidR="00F91A54" w:rsidRPr="00AE7287" w:rsidRDefault="00F91A54" w:rsidP="00F01920">
            <w:pPr>
              <w:rPr>
                <w:sz w:val="16"/>
                <w:szCs w:val="16"/>
              </w:rPr>
            </w:pPr>
          </w:p>
        </w:tc>
      </w:tr>
      <w:tr w:rsidR="00F91A54" w14:paraId="786861A2" w14:textId="77777777" w:rsidTr="006D3294">
        <w:tc>
          <w:tcPr>
            <w:tcW w:w="2343" w:type="dxa"/>
          </w:tcPr>
          <w:p w14:paraId="680AB808" w14:textId="1463C648" w:rsidR="00F91A54" w:rsidRPr="00AE7287" w:rsidRDefault="00CA52EE" w:rsidP="00F01920">
            <w:pPr>
              <w:rPr>
                <w:sz w:val="16"/>
                <w:szCs w:val="16"/>
              </w:rPr>
            </w:pPr>
            <w:proofErr w:type="spellStart"/>
            <w:r>
              <w:rPr>
                <w:sz w:val="16"/>
                <w:szCs w:val="16"/>
              </w:rPr>
              <w:t>Activity</w:t>
            </w:r>
            <w:r w:rsidR="00AD18C9">
              <w:rPr>
                <w:sz w:val="16"/>
                <w:szCs w:val="16"/>
              </w:rPr>
              <w:t>ID</w:t>
            </w:r>
            <w:proofErr w:type="spellEnd"/>
          </w:p>
        </w:tc>
        <w:tc>
          <w:tcPr>
            <w:tcW w:w="1965" w:type="dxa"/>
          </w:tcPr>
          <w:p w14:paraId="7E42ECFC" w14:textId="562BA590" w:rsidR="00F91A54" w:rsidRPr="00AE7287" w:rsidRDefault="0031402E" w:rsidP="00F01920">
            <w:pPr>
              <w:rPr>
                <w:sz w:val="16"/>
                <w:szCs w:val="16"/>
              </w:rPr>
            </w:pPr>
            <w:r>
              <w:rPr>
                <w:sz w:val="16"/>
                <w:szCs w:val="16"/>
              </w:rPr>
              <w:t>Numeric</w:t>
            </w:r>
          </w:p>
        </w:tc>
        <w:tc>
          <w:tcPr>
            <w:tcW w:w="2489" w:type="dxa"/>
          </w:tcPr>
          <w:p w14:paraId="688A76D5" w14:textId="77777777" w:rsidR="00F91A54" w:rsidRPr="00AE7287" w:rsidRDefault="00F91A54" w:rsidP="00F01920">
            <w:pPr>
              <w:rPr>
                <w:sz w:val="16"/>
                <w:szCs w:val="16"/>
              </w:rPr>
            </w:pPr>
          </w:p>
        </w:tc>
        <w:tc>
          <w:tcPr>
            <w:tcW w:w="2222" w:type="dxa"/>
          </w:tcPr>
          <w:p w14:paraId="22FDA9D0" w14:textId="4A935E35" w:rsidR="00F91A54" w:rsidRPr="00AE7287" w:rsidRDefault="00AD18C9" w:rsidP="00F01920">
            <w:pPr>
              <w:rPr>
                <w:sz w:val="16"/>
                <w:szCs w:val="16"/>
              </w:rPr>
            </w:pPr>
            <w:r>
              <w:rPr>
                <w:sz w:val="16"/>
                <w:szCs w:val="16"/>
              </w:rPr>
              <w:t>List?</w:t>
            </w:r>
          </w:p>
        </w:tc>
      </w:tr>
      <w:tr w:rsidR="00520ED7" w14:paraId="6397B63A" w14:textId="77777777" w:rsidTr="006D3294">
        <w:tc>
          <w:tcPr>
            <w:tcW w:w="2343" w:type="dxa"/>
          </w:tcPr>
          <w:p w14:paraId="54F93C72" w14:textId="61F5213F" w:rsidR="00520ED7" w:rsidRDefault="00520ED7" w:rsidP="006D3294">
            <w:pPr>
              <w:rPr>
                <w:sz w:val="16"/>
                <w:szCs w:val="16"/>
              </w:rPr>
            </w:pPr>
            <w:r>
              <w:rPr>
                <w:sz w:val="16"/>
                <w:szCs w:val="16"/>
              </w:rPr>
              <w:t xml:space="preserve">Response </w:t>
            </w:r>
            <w:proofErr w:type="spellStart"/>
            <w:r>
              <w:rPr>
                <w:sz w:val="16"/>
                <w:szCs w:val="16"/>
              </w:rPr>
              <w:t>Shortcode</w:t>
            </w:r>
            <w:proofErr w:type="spellEnd"/>
          </w:p>
        </w:tc>
        <w:tc>
          <w:tcPr>
            <w:tcW w:w="1965" w:type="dxa"/>
          </w:tcPr>
          <w:p w14:paraId="7890D6D3" w14:textId="3235D25D" w:rsidR="00520ED7" w:rsidRPr="00AE7287" w:rsidRDefault="0031402E" w:rsidP="006D3294">
            <w:pPr>
              <w:rPr>
                <w:sz w:val="16"/>
                <w:szCs w:val="16"/>
              </w:rPr>
            </w:pPr>
            <w:r>
              <w:rPr>
                <w:sz w:val="16"/>
                <w:szCs w:val="16"/>
              </w:rPr>
              <w:t>String</w:t>
            </w:r>
          </w:p>
        </w:tc>
        <w:tc>
          <w:tcPr>
            <w:tcW w:w="2489" w:type="dxa"/>
          </w:tcPr>
          <w:p w14:paraId="678E4EB1" w14:textId="77777777" w:rsidR="00520ED7" w:rsidRPr="00AE7287" w:rsidRDefault="00520ED7" w:rsidP="006D3294">
            <w:pPr>
              <w:rPr>
                <w:sz w:val="16"/>
                <w:szCs w:val="16"/>
              </w:rPr>
            </w:pPr>
          </w:p>
        </w:tc>
        <w:tc>
          <w:tcPr>
            <w:tcW w:w="2222" w:type="dxa"/>
          </w:tcPr>
          <w:p w14:paraId="596DC7D2" w14:textId="77777777" w:rsidR="00520ED7" w:rsidRPr="00AE7287" w:rsidRDefault="00520ED7" w:rsidP="006D3294">
            <w:pPr>
              <w:rPr>
                <w:sz w:val="16"/>
                <w:szCs w:val="16"/>
              </w:rPr>
            </w:pPr>
          </w:p>
        </w:tc>
      </w:tr>
      <w:tr w:rsidR="00520ED7" w14:paraId="535C3636" w14:textId="77777777" w:rsidTr="006D3294">
        <w:tc>
          <w:tcPr>
            <w:tcW w:w="2343" w:type="dxa"/>
          </w:tcPr>
          <w:p w14:paraId="4E36C156" w14:textId="73A00237" w:rsidR="00520ED7" w:rsidRDefault="00520ED7" w:rsidP="006D3294">
            <w:pPr>
              <w:rPr>
                <w:sz w:val="16"/>
                <w:szCs w:val="16"/>
              </w:rPr>
            </w:pPr>
            <w:r>
              <w:rPr>
                <w:sz w:val="16"/>
                <w:szCs w:val="16"/>
              </w:rPr>
              <w:t>Response Name</w:t>
            </w:r>
          </w:p>
        </w:tc>
        <w:tc>
          <w:tcPr>
            <w:tcW w:w="1965" w:type="dxa"/>
          </w:tcPr>
          <w:p w14:paraId="25A3DA28" w14:textId="1F8074B6" w:rsidR="00520ED7" w:rsidRPr="00AE7287" w:rsidRDefault="0031402E" w:rsidP="006D3294">
            <w:pPr>
              <w:rPr>
                <w:sz w:val="16"/>
                <w:szCs w:val="16"/>
              </w:rPr>
            </w:pPr>
            <w:r>
              <w:rPr>
                <w:sz w:val="16"/>
                <w:szCs w:val="16"/>
              </w:rPr>
              <w:t>String</w:t>
            </w:r>
          </w:p>
        </w:tc>
        <w:tc>
          <w:tcPr>
            <w:tcW w:w="2489" w:type="dxa"/>
          </w:tcPr>
          <w:p w14:paraId="19F5092D" w14:textId="77777777" w:rsidR="00520ED7" w:rsidRPr="00AE7287" w:rsidRDefault="00520ED7" w:rsidP="006D3294">
            <w:pPr>
              <w:rPr>
                <w:sz w:val="16"/>
                <w:szCs w:val="16"/>
              </w:rPr>
            </w:pPr>
          </w:p>
        </w:tc>
        <w:tc>
          <w:tcPr>
            <w:tcW w:w="2222" w:type="dxa"/>
          </w:tcPr>
          <w:p w14:paraId="686DB240" w14:textId="77777777" w:rsidR="00520ED7" w:rsidRPr="00AE7287" w:rsidRDefault="00520ED7" w:rsidP="006D3294">
            <w:pPr>
              <w:rPr>
                <w:sz w:val="16"/>
                <w:szCs w:val="16"/>
              </w:rPr>
            </w:pPr>
          </w:p>
        </w:tc>
      </w:tr>
      <w:tr w:rsidR="00520ED7" w14:paraId="4EC28981" w14:textId="77777777" w:rsidTr="006D3294">
        <w:tc>
          <w:tcPr>
            <w:tcW w:w="2343" w:type="dxa"/>
          </w:tcPr>
          <w:p w14:paraId="1398A437" w14:textId="05E1EE17" w:rsidR="00520ED7" w:rsidRDefault="00520ED7" w:rsidP="006D3294">
            <w:pPr>
              <w:rPr>
                <w:sz w:val="16"/>
                <w:szCs w:val="16"/>
              </w:rPr>
            </w:pPr>
            <w:r>
              <w:rPr>
                <w:sz w:val="16"/>
                <w:szCs w:val="16"/>
              </w:rPr>
              <w:t xml:space="preserve">Response </w:t>
            </w:r>
            <w:r w:rsidR="007E3E79">
              <w:rPr>
                <w:sz w:val="16"/>
                <w:szCs w:val="16"/>
              </w:rPr>
              <w:t>Description</w:t>
            </w:r>
          </w:p>
        </w:tc>
        <w:tc>
          <w:tcPr>
            <w:tcW w:w="1965" w:type="dxa"/>
          </w:tcPr>
          <w:p w14:paraId="61E0895A" w14:textId="66818EC6" w:rsidR="00520ED7" w:rsidRPr="00AE7287" w:rsidRDefault="0031402E" w:rsidP="006D3294">
            <w:pPr>
              <w:rPr>
                <w:sz w:val="16"/>
                <w:szCs w:val="16"/>
              </w:rPr>
            </w:pPr>
            <w:r>
              <w:rPr>
                <w:sz w:val="16"/>
                <w:szCs w:val="16"/>
              </w:rPr>
              <w:t>String</w:t>
            </w:r>
          </w:p>
        </w:tc>
        <w:tc>
          <w:tcPr>
            <w:tcW w:w="2489" w:type="dxa"/>
          </w:tcPr>
          <w:p w14:paraId="7E022473" w14:textId="77777777" w:rsidR="00520ED7" w:rsidRPr="00AE7287" w:rsidRDefault="00520ED7" w:rsidP="006D3294">
            <w:pPr>
              <w:rPr>
                <w:sz w:val="16"/>
                <w:szCs w:val="16"/>
              </w:rPr>
            </w:pPr>
          </w:p>
        </w:tc>
        <w:tc>
          <w:tcPr>
            <w:tcW w:w="2222" w:type="dxa"/>
          </w:tcPr>
          <w:p w14:paraId="333D390D" w14:textId="77777777" w:rsidR="00520ED7" w:rsidRPr="00AE7287" w:rsidRDefault="00520ED7" w:rsidP="006D3294">
            <w:pPr>
              <w:rPr>
                <w:sz w:val="16"/>
                <w:szCs w:val="16"/>
              </w:rPr>
            </w:pPr>
          </w:p>
        </w:tc>
      </w:tr>
      <w:tr w:rsidR="0031402E" w14:paraId="69BBD682" w14:textId="77777777" w:rsidTr="006D3294">
        <w:tc>
          <w:tcPr>
            <w:tcW w:w="2343" w:type="dxa"/>
          </w:tcPr>
          <w:p w14:paraId="57767238" w14:textId="762EEF02" w:rsidR="0031402E" w:rsidRPr="00AE7287" w:rsidRDefault="0031402E" w:rsidP="0031402E">
            <w:pPr>
              <w:rPr>
                <w:sz w:val="16"/>
                <w:szCs w:val="16"/>
              </w:rPr>
            </w:pPr>
            <w:r>
              <w:rPr>
                <w:sz w:val="16"/>
                <w:szCs w:val="16"/>
              </w:rPr>
              <w:t>Date Effective From</w:t>
            </w:r>
          </w:p>
        </w:tc>
        <w:tc>
          <w:tcPr>
            <w:tcW w:w="1965" w:type="dxa"/>
          </w:tcPr>
          <w:p w14:paraId="7608BD9C" w14:textId="31B3A642" w:rsidR="0031402E" w:rsidRPr="00AE7287" w:rsidRDefault="0031402E" w:rsidP="0031402E">
            <w:pPr>
              <w:rPr>
                <w:sz w:val="16"/>
                <w:szCs w:val="16"/>
              </w:rPr>
            </w:pPr>
            <w:r w:rsidRPr="00AE7287">
              <w:rPr>
                <w:sz w:val="16"/>
                <w:szCs w:val="16"/>
              </w:rPr>
              <w:t>Date/Time</w:t>
            </w:r>
          </w:p>
        </w:tc>
        <w:tc>
          <w:tcPr>
            <w:tcW w:w="2489" w:type="dxa"/>
          </w:tcPr>
          <w:p w14:paraId="485EFFC2" w14:textId="77777777" w:rsidR="0031402E" w:rsidRPr="00AE7287" w:rsidRDefault="0031402E" w:rsidP="0031402E">
            <w:pPr>
              <w:rPr>
                <w:sz w:val="16"/>
                <w:szCs w:val="16"/>
              </w:rPr>
            </w:pPr>
          </w:p>
        </w:tc>
        <w:tc>
          <w:tcPr>
            <w:tcW w:w="2222" w:type="dxa"/>
          </w:tcPr>
          <w:p w14:paraId="7F869981" w14:textId="77777777" w:rsidR="0031402E" w:rsidRPr="00AE7287" w:rsidRDefault="0031402E" w:rsidP="0031402E">
            <w:pPr>
              <w:rPr>
                <w:sz w:val="16"/>
                <w:szCs w:val="16"/>
              </w:rPr>
            </w:pPr>
          </w:p>
        </w:tc>
      </w:tr>
      <w:tr w:rsidR="0031402E" w14:paraId="65C59AE6" w14:textId="77777777" w:rsidTr="006D3294">
        <w:tc>
          <w:tcPr>
            <w:tcW w:w="2343" w:type="dxa"/>
          </w:tcPr>
          <w:p w14:paraId="662121C0" w14:textId="01941345" w:rsidR="0031402E" w:rsidRPr="00AE7287" w:rsidRDefault="0031402E" w:rsidP="0031402E">
            <w:pPr>
              <w:rPr>
                <w:sz w:val="16"/>
                <w:szCs w:val="16"/>
              </w:rPr>
            </w:pPr>
            <w:r>
              <w:rPr>
                <w:sz w:val="16"/>
                <w:szCs w:val="16"/>
              </w:rPr>
              <w:t>Date Effective To</w:t>
            </w:r>
          </w:p>
        </w:tc>
        <w:tc>
          <w:tcPr>
            <w:tcW w:w="1965" w:type="dxa"/>
          </w:tcPr>
          <w:p w14:paraId="2018AB81" w14:textId="4AF14306" w:rsidR="0031402E" w:rsidRPr="00AE7287" w:rsidRDefault="0031402E" w:rsidP="0031402E">
            <w:pPr>
              <w:rPr>
                <w:sz w:val="16"/>
                <w:szCs w:val="16"/>
              </w:rPr>
            </w:pPr>
            <w:r w:rsidRPr="00AE7287">
              <w:rPr>
                <w:sz w:val="16"/>
                <w:szCs w:val="16"/>
              </w:rPr>
              <w:t>Date/Time</w:t>
            </w:r>
          </w:p>
        </w:tc>
        <w:tc>
          <w:tcPr>
            <w:tcW w:w="2489" w:type="dxa"/>
          </w:tcPr>
          <w:p w14:paraId="6D7824CA" w14:textId="77777777" w:rsidR="0031402E" w:rsidRPr="00AE7287" w:rsidRDefault="0031402E" w:rsidP="0031402E">
            <w:pPr>
              <w:rPr>
                <w:sz w:val="16"/>
                <w:szCs w:val="16"/>
              </w:rPr>
            </w:pPr>
          </w:p>
        </w:tc>
        <w:tc>
          <w:tcPr>
            <w:tcW w:w="2222" w:type="dxa"/>
          </w:tcPr>
          <w:p w14:paraId="35284AAD" w14:textId="77777777" w:rsidR="0031402E" w:rsidRPr="00AE7287" w:rsidRDefault="0031402E" w:rsidP="0031402E">
            <w:pPr>
              <w:rPr>
                <w:sz w:val="16"/>
                <w:szCs w:val="16"/>
              </w:rPr>
            </w:pPr>
          </w:p>
        </w:tc>
      </w:tr>
      <w:tr w:rsidR="0031402E" w14:paraId="0B5A4929" w14:textId="77777777" w:rsidTr="006D3294">
        <w:tc>
          <w:tcPr>
            <w:tcW w:w="2343" w:type="dxa"/>
          </w:tcPr>
          <w:p w14:paraId="68D45167" w14:textId="77777777" w:rsidR="0031402E" w:rsidRDefault="0031402E" w:rsidP="0031402E">
            <w:pPr>
              <w:rPr>
                <w:sz w:val="16"/>
                <w:szCs w:val="16"/>
              </w:rPr>
            </w:pPr>
          </w:p>
        </w:tc>
        <w:tc>
          <w:tcPr>
            <w:tcW w:w="1965" w:type="dxa"/>
          </w:tcPr>
          <w:p w14:paraId="3443D32E" w14:textId="77777777" w:rsidR="0031402E" w:rsidRPr="00AE7287" w:rsidRDefault="0031402E" w:rsidP="0031402E">
            <w:pPr>
              <w:rPr>
                <w:sz w:val="16"/>
                <w:szCs w:val="16"/>
              </w:rPr>
            </w:pPr>
          </w:p>
        </w:tc>
        <w:tc>
          <w:tcPr>
            <w:tcW w:w="2489" w:type="dxa"/>
          </w:tcPr>
          <w:p w14:paraId="290961BB" w14:textId="77777777" w:rsidR="0031402E" w:rsidRPr="00AE7287" w:rsidRDefault="0031402E" w:rsidP="0031402E">
            <w:pPr>
              <w:rPr>
                <w:sz w:val="16"/>
                <w:szCs w:val="16"/>
              </w:rPr>
            </w:pPr>
          </w:p>
        </w:tc>
        <w:tc>
          <w:tcPr>
            <w:tcW w:w="2222" w:type="dxa"/>
          </w:tcPr>
          <w:p w14:paraId="67F70A7D" w14:textId="77777777" w:rsidR="0031402E" w:rsidRPr="00AE7287" w:rsidRDefault="0031402E" w:rsidP="0031402E">
            <w:pPr>
              <w:rPr>
                <w:sz w:val="16"/>
                <w:szCs w:val="16"/>
              </w:rPr>
            </w:pPr>
          </w:p>
        </w:tc>
      </w:tr>
    </w:tbl>
    <w:p w14:paraId="3351F940" w14:textId="77777777" w:rsidR="000A1BCD" w:rsidRDefault="000A1BCD" w:rsidP="00F06369">
      <w:pPr>
        <w:rPr>
          <w:b/>
          <w:bCs/>
          <w:u w:val="single"/>
        </w:rPr>
      </w:pPr>
    </w:p>
    <w:p w14:paraId="05EB5CAC" w14:textId="2BA6A699" w:rsidR="0040671F" w:rsidRDefault="0040671F" w:rsidP="00F06369">
      <w:pPr>
        <w:rPr>
          <w:b/>
          <w:bCs/>
          <w:u w:val="single"/>
        </w:rPr>
      </w:pPr>
      <w:r>
        <w:rPr>
          <w:b/>
          <w:bCs/>
          <w:u w:val="single"/>
        </w:rPr>
        <w:t>Staff</w:t>
      </w:r>
      <w:r w:rsidR="00ED459B">
        <w:rPr>
          <w:b/>
          <w:bCs/>
          <w:u w:val="single"/>
        </w:rPr>
        <w:t xml:space="preserve"> Members</w:t>
      </w:r>
    </w:p>
    <w:tbl>
      <w:tblPr>
        <w:tblStyle w:val="TableGrid"/>
        <w:tblW w:w="0" w:type="auto"/>
        <w:tblLook w:val="04A0" w:firstRow="1" w:lastRow="0" w:firstColumn="1" w:lastColumn="0" w:noHBand="0" w:noVBand="1"/>
      </w:tblPr>
      <w:tblGrid>
        <w:gridCol w:w="2254"/>
        <w:gridCol w:w="1994"/>
        <w:gridCol w:w="2516"/>
        <w:gridCol w:w="2255"/>
      </w:tblGrid>
      <w:tr w:rsidR="00ED459B" w14:paraId="2894A6A8" w14:textId="77777777" w:rsidTr="00F01920">
        <w:tc>
          <w:tcPr>
            <w:tcW w:w="2254" w:type="dxa"/>
          </w:tcPr>
          <w:p w14:paraId="03F32282" w14:textId="77777777" w:rsidR="00ED459B" w:rsidRPr="00AE7287" w:rsidRDefault="00ED459B" w:rsidP="00F01920">
            <w:pPr>
              <w:jc w:val="center"/>
              <w:rPr>
                <w:b/>
                <w:bCs/>
                <w:sz w:val="16"/>
                <w:szCs w:val="16"/>
                <w:u w:val="single"/>
              </w:rPr>
            </w:pPr>
            <w:r w:rsidRPr="00AE7287">
              <w:rPr>
                <w:b/>
                <w:bCs/>
                <w:sz w:val="16"/>
                <w:szCs w:val="16"/>
              </w:rPr>
              <w:t>Field / Property</w:t>
            </w:r>
          </w:p>
        </w:tc>
        <w:tc>
          <w:tcPr>
            <w:tcW w:w="1994" w:type="dxa"/>
          </w:tcPr>
          <w:p w14:paraId="217F76CC" w14:textId="51411DCF" w:rsidR="00ED459B"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516" w:type="dxa"/>
          </w:tcPr>
          <w:p w14:paraId="31FD31F9" w14:textId="77777777" w:rsidR="00ED459B" w:rsidRPr="00AE7287" w:rsidRDefault="00ED459B" w:rsidP="00F01920">
            <w:pPr>
              <w:jc w:val="center"/>
              <w:rPr>
                <w:b/>
                <w:bCs/>
                <w:sz w:val="16"/>
                <w:szCs w:val="16"/>
                <w:u w:val="single"/>
              </w:rPr>
            </w:pPr>
            <w:r w:rsidRPr="00AE7287">
              <w:rPr>
                <w:b/>
                <w:bCs/>
                <w:sz w:val="16"/>
                <w:szCs w:val="16"/>
              </w:rPr>
              <w:t>Restrictions</w:t>
            </w:r>
          </w:p>
        </w:tc>
        <w:tc>
          <w:tcPr>
            <w:tcW w:w="2255" w:type="dxa"/>
          </w:tcPr>
          <w:p w14:paraId="5972EA55" w14:textId="77777777" w:rsidR="00ED459B" w:rsidRPr="00AE7287" w:rsidRDefault="00ED459B" w:rsidP="00F01920">
            <w:pPr>
              <w:jc w:val="center"/>
              <w:rPr>
                <w:b/>
                <w:bCs/>
                <w:sz w:val="16"/>
                <w:szCs w:val="16"/>
                <w:u w:val="single"/>
              </w:rPr>
            </w:pPr>
            <w:r w:rsidRPr="00AE7287">
              <w:rPr>
                <w:b/>
                <w:bCs/>
                <w:sz w:val="16"/>
                <w:szCs w:val="16"/>
              </w:rPr>
              <w:t>Notes</w:t>
            </w:r>
          </w:p>
        </w:tc>
      </w:tr>
      <w:tr w:rsidR="00ED459B" w14:paraId="2E7113F3" w14:textId="77777777" w:rsidTr="00F01920">
        <w:tc>
          <w:tcPr>
            <w:tcW w:w="2254" w:type="dxa"/>
          </w:tcPr>
          <w:p w14:paraId="69CA4475" w14:textId="6C928E9A" w:rsidR="00ED459B" w:rsidRPr="00AE7287" w:rsidRDefault="00AD18C9" w:rsidP="00F01920">
            <w:pPr>
              <w:rPr>
                <w:sz w:val="16"/>
                <w:szCs w:val="16"/>
              </w:rPr>
            </w:pPr>
            <w:proofErr w:type="spellStart"/>
            <w:r>
              <w:rPr>
                <w:sz w:val="16"/>
                <w:szCs w:val="16"/>
              </w:rPr>
              <w:t>StaffID</w:t>
            </w:r>
            <w:proofErr w:type="spellEnd"/>
          </w:p>
        </w:tc>
        <w:tc>
          <w:tcPr>
            <w:tcW w:w="1994" w:type="dxa"/>
          </w:tcPr>
          <w:p w14:paraId="0FB13D02" w14:textId="134F3E3D" w:rsidR="00ED459B" w:rsidRPr="00AE7287" w:rsidRDefault="0031402E" w:rsidP="00F01920">
            <w:pPr>
              <w:rPr>
                <w:sz w:val="16"/>
                <w:szCs w:val="16"/>
              </w:rPr>
            </w:pPr>
            <w:r>
              <w:rPr>
                <w:sz w:val="16"/>
                <w:szCs w:val="16"/>
              </w:rPr>
              <w:t>Numeric</w:t>
            </w:r>
          </w:p>
        </w:tc>
        <w:tc>
          <w:tcPr>
            <w:tcW w:w="2516" w:type="dxa"/>
          </w:tcPr>
          <w:p w14:paraId="1D7E3CE9" w14:textId="77777777" w:rsidR="00ED459B" w:rsidRPr="00AE7287" w:rsidRDefault="00ED459B" w:rsidP="00F01920">
            <w:pPr>
              <w:rPr>
                <w:sz w:val="16"/>
                <w:szCs w:val="16"/>
              </w:rPr>
            </w:pPr>
          </w:p>
        </w:tc>
        <w:tc>
          <w:tcPr>
            <w:tcW w:w="2255" w:type="dxa"/>
          </w:tcPr>
          <w:p w14:paraId="0EF37F8E" w14:textId="77777777" w:rsidR="00ED459B" w:rsidRPr="00AE7287" w:rsidRDefault="00ED459B" w:rsidP="00F01920">
            <w:pPr>
              <w:rPr>
                <w:sz w:val="16"/>
                <w:szCs w:val="16"/>
              </w:rPr>
            </w:pPr>
          </w:p>
        </w:tc>
      </w:tr>
      <w:tr w:rsidR="00ED459B" w14:paraId="3F1B4173" w14:textId="77777777" w:rsidTr="00F01920">
        <w:tc>
          <w:tcPr>
            <w:tcW w:w="2254" w:type="dxa"/>
          </w:tcPr>
          <w:p w14:paraId="43170EF2" w14:textId="28A2A95D" w:rsidR="00ED459B" w:rsidRPr="00AE7287" w:rsidRDefault="00AD18C9" w:rsidP="00F01920">
            <w:pPr>
              <w:rPr>
                <w:sz w:val="16"/>
                <w:szCs w:val="16"/>
              </w:rPr>
            </w:pPr>
            <w:r>
              <w:rPr>
                <w:sz w:val="16"/>
                <w:szCs w:val="16"/>
              </w:rPr>
              <w:t>FirstName</w:t>
            </w:r>
          </w:p>
        </w:tc>
        <w:tc>
          <w:tcPr>
            <w:tcW w:w="1994" w:type="dxa"/>
          </w:tcPr>
          <w:p w14:paraId="66A52032" w14:textId="4491CF22" w:rsidR="00ED459B" w:rsidRPr="00AE7287" w:rsidRDefault="0031402E" w:rsidP="00F01920">
            <w:pPr>
              <w:rPr>
                <w:sz w:val="16"/>
                <w:szCs w:val="16"/>
              </w:rPr>
            </w:pPr>
            <w:r>
              <w:rPr>
                <w:sz w:val="16"/>
                <w:szCs w:val="16"/>
              </w:rPr>
              <w:t>String</w:t>
            </w:r>
          </w:p>
        </w:tc>
        <w:tc>
          <w:tcPr>
            <w:tcW w:w="2516" w:type="dxa"/>
          </w:tcPr>
          <w:p w14:paraId="67D10689" w14:textId="77777777" w:rsidR="00ED459B" w:rsidRPr="00AE7287" w:rsidRDefault="00ED459B" w:rsidP="00F01920">
            <w:pPr>
              <w:rPr>
                <w:sz w:val="16"/>
                <w:szCs w:val="16"/>
              </w:rPr>
            </w:pPr>
          </w:p>
        </w:tc>
        <w:tc>
          <w:tcPr>
            <w:tcW w:w="2255" w:type="dxa"/>
          </w:tcPr>
          <w:p w14:paraId="58F4B6F2" w14:textId="5F5AD505" w:rsidR="00ED459B" w:rsidRPr="00AE7287" w:rsidRDefault="00ED459B" w:rsidP="00F01920">
            <w:pPr>
              <w:rPr>
                <w:sz w:val="16"/>
                <w:szCs w:val="16"/>
              </w:rPr>
            </w:pPr>
          </w:p>
        </w:tc>
      </w:tr>
      <w:tr w:rsidR="00ED459B" w14:paraId="65FDDF91" w14:textId="77777777" w:rsidTr="00F01920">
        <w:tc>
          <w:tcPr>
            <w:tcW w:w="2254" w:type="dxa"/>
          </w:tcPr>
          <w:p w14:paraId="13AAA2F6" w14:textId="40C107AC" w:rsidR="00ED459B" w:rsidRPr="00AE7287" w:rsidRDefault="00AD18C9" w:rsidP="00F01920">
            <w:pPr>
              <w:rPr>
                <w:sz w:val="16"/>
                <w:szCs w:val="16"/>
              </w:rPr>
            </w:pPr>
            <w:r>
              <w:rPr>
                <w:sz w:val="16"/>
                <w:szCs w:val="16"/>
              </w:rPr>
              <w:t>Surname</w:t>
            </w:r>
          </w:p>
        </w:tc>
        <w:tc>
          <w:tcPr>
            <w:tcW w:w="1994" w:type="dxa"/>
          </w:tcPr>
          <w:p w14:paraId="143A641A" w14:textId="75C113AE" w:rsidR="00ED459B" w:rsidRPr="00AE7287" w:rsidRDefault="0031402E" w:rsidP="00F01920">
            <w:pPr>
              <w:rPr>
                <w:sz w:val="16"/>
                <w:szCs w:val="16"/>
              </w:rPr>
            </w:pPr>
            <w:r>
              <w:rPr>
                <w:sz w:val="16"/>
                <w:szCs w:val="16"/>
              </w:rPr>
              <w:t>String</w:t>
            </w:r>
          </w:p>
        </w:tc>
        <w:tc>
          <w:tcPr>
            <w:tcW w:w="2516" w:type="dxa"/>
          </w:tcPr>
          <w:p w14:paraId="1F1EFDC8" w14:textId="77777777" w:rsidR="00ED459B" w:rsidRPr="00AE7287" w:rsidRDefault="00ED459B" w:rsidP="00F01920">
            <w:pPr>
              <w:rPr>
                <w:sz w:val="16"/>
                <w:szCs w:val="16"/>
              </w:rPr>
            </w:pPr>
          </w:p>
        </w:tc>
        <w:tc>
          <w:tcPr>
            <w:tcW w:w="2255" w:type="dxa"/>
          </w:tcPr>
          <w:p w14:paraId="02FAAE50" w14:textId="4F5E4E2C" w:rsidR="00ED459B" w:rsidRPr="00AE7287" w:rsidRDefault="00ED459B" w:rsidP="00F01920">
            <w:pPr>
              <w:rPr>
                <w:sz w:val="16"/>
                <w:szCs w:val="16"/>
              </w:rPr>
            </w:pPr>
          </w:p>
        </w:tc>
      </w:tr>
      <w:tr w:rsidR="00ED459B" w14:paraId="21E1A654" w14:textId="77777777" w:rsidTr="00F01920">
        <w:tc>
          <w:tcPr>
            <w:tcW w:w="2254" w:type="dxa"/>
          </w:tcPr>
          <w:p w14:paraId="5776B9D5" w14:textId="581407C8" w:rsidR="00ED459B" w:rsidRPr="00AE7287" w:rsidRDefault="00AD18C9" w:rsidP="00F01920">
            <w:pPr>
              <w:rPr>
                <w:sz w:val="16"/>
                <w:szCs w:val="16"/>
              </w:rPr>
            </w:pPr>
            <w:proofErr w:type="spellStart"/>
            <w:r>
              <w:rPr>
                <w:sz w:val="16"/>
                <w:szCs w:val="16"/>
              </w:rPr>
              <w:t>StaffNumber</w:t>
            </w:r>
            <w:proofErr w:type="spellEnd"/>
          </w:p>
        </w:tc>
        <w:tc>
          <w:tcPr>
            <w:tcW w:w="1994" w:type="dxa"/>
          </w:tcPr>
          <w:p w14:paraId="00C41067" w14:textId="7D17A94A" w:rsidR="00ED459B" w:rsidRPr="00AE7287" w:rsidRDefault="0031402E" w:rsidP="00F01920">
            <w:pPr>
              <w:rPr>
                <w:sz w:val="16"/>
                <w:szCs w:val="16"/>
              </w:rPr>
            </w:pPr>
            <w:r>
              <w:rPr>
                <w:sz w:val="16"/>
                <w:szCs w:val="16"/>
              </w:rPr>
              <w:t>String</w:t>
            </w:r>
          </w:p>
        </w:tc>
        <w:tc>
          <w:tcPr>
            <w:tcW w:w="2516" w:type="dxa"/>
          </w:tcPr>
          <w:p w14:paraId="7CB5E1BB" w14:textId="77777777" w:rsidR="00ED459B" w:rsidRPr="00AE7287" w:rsidRDefault="00ED459B" w:rsidP="00F01920">
            <w:pPr>
              <w:rPr>
                <w:sz w:val="16"/>
                <w:szCs w:val="16"/>
              </w:rPr>
            </w:pPr>
          </w:p>
        </w:tc>
        <w:tc>
          <w:tcPr>
            <w:tcW w:w="2255" w:type="dxa"/>
          </w:tcPr>
          <w:p w14:paraId="68A1CA7A" w14:textId="77777777" w:rsidR="00ED459B" w:rsidRPr="00AE7287" w:rsidRDefault="00ED459B" w:rsidP="00F01920">
            <w:pPr>
              <w:rPr>
                <w:sz w:val="16"/>
                <w:szCs w:val="16"/>
              </w:rPr>
            </w:pPr>
          </w:p>
        </w:tc>
      </w:tr>
      <w:tr w:rsidR="00ED459B" w14:paraId="0B36984D" w14:textId="77777777" w:rsidTr="00F01920">
        <w:tc>
          <w:tcPr>
            <w:tcW w:w="2254" w:type="dxa"/>
          </w:tcPr>
          <w:p w14:paraId="68B6AF97" w14:textId="6DF3C397" w:rsidR="00ED459B" w:rsidRDefault="006D4B39" w:rsidP="00F01920">
            <w:pPr>
              <w:rPr>
                <w:sz w:val="16"/>
                <w:szCs w:val="16"/>
              </w:rPr>
            </w:pPr>
            <w:r>
              <w:rPr>
                <w:sz w:val="16"/>
                <w:szCs w:val="16"/>
              </w:rPr>
              <w:t>Rank</w:t>
            </w:r>
          </w:p>
        </w:tc>
        <w:tc>
          <w:tcPr>
            <w:tcW w:w="1994" w:type="dxa"/>
          </w:tcPr>
          <w:p w14:paraId="437B3435" w14:textId="3EED916D" w:rsidR="00ED459B" w:rsidRPr="00AE7287" w:rsidRDefault="0031402E" w:rsidP="00F01920">
            <w:pPr>
              <w:rPr>
                <w:sz w:val="16"/>
                <w:szCs w:val="16"/>
              </w:rPr>
            </w:pPr>
            <w:r>
              <w:rPr>
                <w:sz w:val="16"/>
                <w:szCs w:val="16"/>
              </w:rPr>
              <w:t>String</w:t>
            </w:r>
          </w:p>
        </w:tc>
        <w:tc>
          <w:tcPr>
            <w:tcW w:w="2516" w:type="dxa"/>
          </w:tcPr>
          <w:p w14:paraId="688EB4DC" w14:textId="77777777" w:rsidR="00ED459B" w:rsidRPr="00AE7287" w:rsidRDefault="00ED459B" w:rsidP="00F01920">
            <w:pPr>
              <w:rPr>
                <w:sz w:val="16"/>
                <w:szCs w:val="16"/>
              </w:rPr>
            </w:pPr>
          </w:p>
        </w:tc>
        <w:tc>
          <w:tcPr>
            <w:tcW w:w="2255" w:type="dxa"/>
          </w:tcPr>
          <w:p w14:paraId="45BD536F" w14:textId="77777777" w:rsidR="00ED459B" w:rsidRPr="00AE7287" w:rsidRDefault="00ED459B" w:rsidP="00F01920">
            <w:pPr>
              <w:rPr>
                <w:sz w:val="16"/>
                <w:szCs w:val="16"/>
              </w:rPr>
            </w:pPr>
          </w:p>
        </w:tc>
      </w:tr>
      <w:tr w:rsidR="00736203" w14:paraId="3AD267AE" w14:textId="77777777" w:rsidTr="00F01920">
        <w:tc>
          <w:tcPr>
            <w:tcW w:w="2254" w:type="dxa"/>
          </w:tcPr>
          <w:p w14:paraId="26A56053" w14:textId="3F8AF2BB" w:rsidR="00736203" w:rsidRDefault="00736203" w:rsidP="00F01920">
            <w:pPr>
              <w:rPr>
                <w:sz w:val="16"/>
                <w:szCs w:val="16"/>
              </w:rPr>
            </w:pPr>
            <w:proofErr w:type="spellStart"/>
            <w:r>
              <w:rPr>
                <w:sz w:val="16"/>
                <w:szCs w:val="16"/>
              </w:rPr>
              <w:t>ForceID</w:t>
            </w:r>
            <w:proofErr w:type="spellEnd"/>
          </w:p>
        </w:tc>
        <w:tc>
          <w:tcPr>
            <w:tcW w:w="1994" w:type="dxa"/>
          </w:tcPr>
          <w:p w14:paraId="316D27D2" w14:textId="21B977E6" w:rsidR="00736203" w:rsidRPr="00AE7287" w:rsidRDefault="0031402E" w:rsidP="00F01920">
            <w:pPr>
              <w:rPr>
                <w:sz w:val="16"/>
                <w:szCs w:val="16"/>
              </w:rPr>
            </w:pPr>
            <w:r>
              <w:rPr>
                <w:sz w:val="16"/>
                <w:szCs w:val="16"/>
              </w:rPr>
              <w:t>String</w:t>
            </w:r>
          </w:p>
        </w:tc>
        <w:tc>
          <w:tcPr>
            <w:tcW w:w="2516" w:type="dxa"/>
          </w:tcPr>
          <w:p w14:paraId="439D6AB2" w14:textId="77777777" w:rsidR="00736203" w:rsidRPr="00AE7287" w:rsidRDefault="00736203" w:rsidP="00F01920">
            <w:pPr>
              <w:rPr>
                <w:sz w:val="16"/>
                <w:szCs w:val="16"/>
              </w:rPr>
            </w:pPr>
          </w:p>
        </w:tc>
        <w:tc>
          <w:tcPr>
            <w:tcW w:w="2255" w:type="dxa"/>
          </w:tcPr>
          <w:p w14:paraId="09130C7A" w14:textId="77777777" w:rsidR="00736203" w:rsidRPr="00AE7287" w:rsidRDefault="00736203" w:rsidP="00F01920">
            <w:pPr>
              <w:rPr>
                <w:sz w:val="16"/>
                <w:szCs w:val="16"/>
              </w:rPr>
            </w:pPr>
          </w:p>
        </w:tc>
      </w:tr>
    </w:tbl>
    <w:p w14:paraId="7FFFAB7C" w14:textId="77777777" w:rsidR="00ED459B" w:rsidRDefault="00ED459B" w:rsidP="00F06369">
      <w:pPr>
        <w:rPr>
          <w:b/>
          <w:bCs/>
          <w:u w:val="single"/>
        </w:rPr>
      </w:pPr>
    </w:p>
    <w:p w14:paraId="7B300871" w14:textId="583FFC99" w:rsidR="0040671F" w:rsidRDefault="00F91A54" w:rsidP="00F06369">
      <w:pPr>
        <w:rPr>
          <w:b/>
          <w:bCs/>
          <w:u w:val="single"/>
        </w:rPr>
      </w:pPr>
      <w:r>
        <w:rPr>
          <w:b/>
          <w:bCs/>
          <w:u w:val="single"/>
        </w:rPr>
        <w:t>Staff Teams</w:t>
      </w:r>
    </w:p>
    <w:tbl>
      <w:tblPr>
        <w:tblStyle w:val="TableGrid"/>
        <w:tblW w:w="0" w:type="auto"/>
        <w:tblLook w:val="04A0" w:firstRow="1" w:lastRow="0" w:firstColumn="1" w:lastColumn="0" w:noHBand="0" w:noVBand="1"/>
      </w:tblPr>
      <w:tblGrid>
        <w:gridCol w:w="2254"/>
        <w:gridCol w:w="1994"/>
        <w:gridCol w:w="2516"/>
        <w:gridCol w:w="2255"/>
      </w:tblGrid>
      <w:tr w:rsidR="00ED459B" w14:paraId="3E6EDCCB" w14:textId="77777777" w:rsidTr="00F01920">
        <w:tc>
          <w:tcPr>
            <w:tcW w:w="2254" w:type="dxa"/>
          </w:tcPr>
          <w:p w14:paraId="4F0B2E03" w14:textId="77777777" w:rsidR="00ED459B" w:rsidRPr="00AE7287" w:rsidRDefault="00ED459B" w:rsidP="00F01920">
            <w:pPr>
              <w:jc w:val="center"/>
              <w:rPr>
                <w:b/>
                <w:bCs/>
                <w:sz w:val="16"/>
                <w:szCs w:val="16"/>
                <w:u w:val="single"/>
              </w:rPr>
            </w:pPr>
            <w:r w:rsidRPr="00AE7287">
              <w:rPr>
                <w:b/>
                <w:bCs/>
                <w:sz w:val="16"/>
                <w:szCs w:val="16"/>
              </w:rPr>
              <w:t>Field / Property</w:t>
            </w:r>
          </w:p>
        </w:tc>
        <w:tc>
          <w:tcPr>
            <w:tcW w:w="1994" w:type="dxa"/>
          </w:tcPr>
          <w:p w14:paraId="7AF0F823" w14:textId="7DB28409" w:rsidR="00ED459B"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516" w:type="dxa"/>
          </w:tcPr>
          <w:p w14:paraId="096C48C2" w14:textId="77777777" w:rsidR="00ED459B" w:rsidRPr="00AE7287" w:rsidRDefault="00ED459B" w:rsidP="00F01920">
            <w:pPr>
              <w:jc w:val="center"/>
              <w:rPr>
                <w:b/>
                <w:bCs/>
                <w:sz w:val="16"/>
                <w:szCs w:val="16"/>
                <w:u w:val="single"/>
              </w:rPr>
            </w:pPr>
            <w:r w:rsidRPr="00AE7287">
              <w:rPr>
                <w:b/>
                <w:bCs/>
                <w:sz w:val="16"/>
                <w:szCs w:val="16"/>
              </w:rPr>
              <w:t>Restrictions</w:t>
            </w:r>
          </w:p>
        </w:tc>
        <w:tc>
          <w:tcPr>
            <w:tcW w:w="2255" w:type="dxa"/>
          </w:tcPr>
          <w:p w14:paraId="1A2FFFA3" w14:textId="77777777" w:rsidR="00ED459B" w:rsidRPr="00AE7287" w:rsidRDefault="00ED459B" w:rsidP="00F01920">
            <w:pPr>
              <w:jc w:val="center"/>
              <w:rPr>
                <w:b/>
                <w:bCs/>
                <w:sz w:val="16"/>
                <w:szCs w:val="16"/>
                <w:u w:val="single"/>
              </w:rPr>
            </w:pPr>
            <w:r w:rsidRPr="00AE7287">
              <w:rPr>
                <w:b/>
                <w:bCs/>
                <w:sz w:val="16"/>
                <w:szCs w:val="16"/>
              </w:rPr>
              <w:t>Notes</w:t>
            </w:r>
          </w:p>
        </w:tc>
      </w:tr>
      <w:tr w:rsidR="00ED459B" w14:paraId="32BCA9AD" w14:textId="77777777" w:rsidTr="00F01920">
        <w:tc>
          <w:tcPr>
            <w:tcW w:w="2254" w:type="dxa"/>
          </w:tcPr>
          <w:p w14:paraId="3E1923A6" w14:textId="40AA8EC6" w:rsidR="00ED459B" w:rsidRPr="00AE7287" w:rsidRDefault="00AD18C9" w:rsidP="00F01920">
            <w:pPr>
              <w:rPr>
                <w:sz w:val="16"/>
                <w:szCs w:val="16"/>
              </w:rPr>
            </w:pPr>
            <w:proofErr w:type="spellStart"/>
            <w:r>
              <w:rPr>
                <w:sz w:val="16"/>
                <w:szCs w:val="16"/>
              </w:rPr>
              <w:lastRenderedPageBreak/>
              <w:t>TeamID</w:t>
            </w:r>
            <w:proofErr w:type="spellEnd"/>
          </w:p>
        </w:tc>
        <w:tc>
          <w:tcPr>
            <w:tcW w:w="1994" w:type="dxa"/>
          </w:tcPr>
          <w:p w14:paraId="65797137" w14:textId="7324C9A7" w:rsidR="00ED459B" w:rsidRPr="00AE7287" w:rsidRDefault="0031402E" w:rsidP="00F01920">
            <w:pPr>
              <w:rPr>
                <w:sz w:val="16"/>
                <w:szCs w:val="16"/>
              </w:rPr>
            </w:pPr>
            <w:r>
              <w:rPr>
                <w:sz w:val="16"/>
                <w:szCs w:val="16"/>
              </w:rPr>
              <w:t>Numeric</w:t>
            </w:r>
          </w:p>
        </w:tc>
        <w:tc>
          <w:tcPr>
            <w:tcW w:w="2516" w:type="dxa"/>
          </w:tcPr>
          <w:p w14:paraId="7EF949FB" w14:textId="77777777" w:rsidR="00ED459B" w:rsidRPr="00AE7287" w:rsidRDefault="00ED459B" w:rsidP="00F01920">
            <w:pPr>
              <w:rPr>
                <w:sz w:val="16"/>
                <w:szCs w:val="16"/>
              </w:rPr>
            </w:pPr>
          </w:p>
        </w:tc>
        <w:tc>
          <w:tcPr>
            <w:tcW w:w="2255" w:type="dxa"/>
          </w:tcPr>
          <w:p w14:paraId="3C981DD1" w14:textId="77777777" w:rsidR="00ED459B" w:rsidRPr="00AE7287" w:rsidRDefault="00ED459B" w:rsidP="00F01920">
            <w:pPr>
              <w:rPr>
                <w:sz w:val="16"/>
                <w:szCs w:val="16"/>
              </w:rPr>
            </w:pPr>
          </w:p>
        </w:tc>
      </w:tr>
      <w:tr w:rsidR="00ED459B" w14:paraId="30E8904E" w14:textId="77777777" w:rsidTr="00F01920">
        <w:tc>
          <w:tcPr>
            <w:tcW w:w="2254" w:type="dxa"/>
          </w:tcPr>
          <w:p w14:paraId="0AC62805" w14:textId="4C94A3B8" w:rsidR="00ED459B" w:rsidRPr="00AE7287" w:rsidRDefault="00AD18C9" w:rsidP="00F01920">
            <w:pPr>
              <w:rPr>
                <w:sz w:val="16"/>
                <w:szCs w:val="16"/>
              </w:rPr>
            </w:pPr>
            <w:r>
              <w:rPr>
                <w:sz w:val="16"/>
                <w:szCs w:val="16"/>
              </w:rPr>
              <w:t>TeamName</w:t>
            </w:r>
          </w:p>
        </w:tc>
        <w:tc>
          <w:tcPr>
            <w:tcW w:w="1994" w:type="dxa"/>
          </w:tcPr>
          <w:p w14:paraId="6EF9F6F2" w14:textId="51FDB914" w:rsidR="00ED459B" w:rsidRPr="00AE7287" w:rsidRDefault="0031402E" w:rsidP="00F01920">
            <w:pPr>
              <w:rPr>
                <w:sz w:val="16"/>
                <w:szCs w:val="16"/>
              </w:rPr>
            </w:pPr>
            <w:r>
              <w:rPr>
                <w:sz w:val="16"/>
                <w:szCs w:val="16"/>
              </w:rPr>
              <w:t>String</w:t>
            </w:r>
          </w:p>
        </w:tc>
        <w:tc>
          <w:tcPr>
            <w:tcW w:w="2516" w:type="dxa"/>
          </w:tcPr>
          <w:p w14:paraId="0683856C" w14:textId="77777777" w:rsidR="00ED459B" w:rsidRPr="00AE7287" w:rsidRDefault="00ED459B" w:rsidP="00F01920">
            <w:pPr>
              <w:rPr>
                <w:sz w:val="16"/>
                <w:szCs w:val="16"/>
              </w:rPr>
            </w:pPr>
          </w:p>
        </w:tc>
        <w:tc>
          <w:tcPr>
            <w:tcW w:w="2255" w:type="dxa"/>
          </w:tcPr>
          <w:p w14:paraId="7EA23C19" w14:textId="77777777" w:rsidR="00ED459B" w:rsidRPr="00AE7287" w:rsidRDefault="00ED459B" w:rsidP="00F01920">
            <w:pPr>
              <w:rPr>
                <w:sz w:val="16"/>
                <w:szCs w:val="16"/>
              </w:rPr>
            </w:pPr>
          </w:p>
        </w:tc>
      </w:tr>
      <w:tr w:rsidR="00ED459B" w14:paraId="1F91B50F" w14:textId="77777777" w:rsidTr="00F01920">
        <w:tc>
          <w:tcPr>
            <w:tcW w:w="2254" w:type="dxa"/>
          </w:tcPr>
          <w:p w14:paraId="64F4D8AD" w14:textId="0696D20B" w:rsidR="00ED459B" w:rsidRPr="00AE7287" w:rsidRDefault="00EF2153" w:rsidP="00F01920">
            <w:pPr>
              <w:rPr>
                <w:sz w:val="16"/>
                <w:szCs w:val="16"/>
              </w:rPr>
            </w:pPr>
            <w:proofErr w:type="spellStart"/>
            <w:r>
              <w:rPr>
                <w:sz w:val="16"/>
                <w:szCs w:val="16"/>
              </w:rPr>
              <w:t>Team</w:t>
            </w:r>
            <w:r w:rsidR="00BC349E">
              <w:rPr>
                <w:sz w:val="16"/>
                <w:szCs w:val="16"/>
              </w:rPr>
              <w:t>Reference</w:t>
            </w:r>
            <w:proofErr w:type="spellEnd"/>
          </w:p>
        </w:tc>
        <w:tc>
          <w:tcPr>
            <w:tcW w:w="1994" w:type="dxa"/>
          </w:tcPr>
          <w:p w14:paraId="2029449C" w14:textId="5A0024E0" w:rsidR="00ED459B" w:rsidRPr="00AE7287" w:rsidRDefault="0031402E" w:rsidP="00F01920">
            <w:pPr>
              <w:rPr>
                <w:sz w:val="16"/>
                <w:szCs w:val="16"/>
              </w:rPr>
            </w:pPr>
            <w:r>
              <w:rPr>
                <w:sz w:val="16"/>
                <w:szCs w:val="16"/>
              </w:rPr>
              <w:t>String</w:t>
            </w:r>
          </w:p>
        </w:tc>
        <w:tc>
          <w:tcPr>
            <w:tcW w:w="2516" w:type="dxa"/>
          </w:tcPr>
          <w:p w14:paraId="6A39CD64" w14:textId="77777777" w:rsidR="00ED459B" w:rsidRPr="00AE7287" w:rsidRDefault="00ED459B" w:rsidP="00F01920">
            <w:pPr>
              <w:rPr>
                <w:sz w:val="16"/>
                <w:szCs w:val="16"/>
              </w:rPr>
            </w:pPr>
          </w:p>
        </w:tc>
        <w:tc>
          <w:tcPr>
            <w:tcW w:w="2255" w:type="dxa"/>
          </w:tcPr>
          <w:p w14:paraId="4689626C" w14:textId="77777777" w:rsidR="00ED459B" w:rsidRPr="00AE7287" w:rsidRDefault="00ED459B" w:rsidP="00F01920">
            <w:pPr>
              <w:rPr>
                <w:sz w:val="16"/>
                <w:szCs w:val="16"/>
              </w:rPr>
            </w:pPr>
          </w:p>
        </w:tc>
      </w:tr>
      <w:tr w:rsidR="00EF2153" w14:paraId="7A135DE3" w14:textId="77777777" w:rsidTr="00F01920">
        <w:tc>
          <w:tcPr>
            <w:tcW w:w="2254" w:type="dxa"/>
          </w:tcPr>
          <w:p w14:paraId="6DC26139" w14:textId="4BB57202" w:rsidR="00EF2153" w:rsidRDefault="00EF2153" w:rsidP="00F01920">
            <w:pPr>
              <w:rPr>
                <w:sz w:val="16"/>
                <w:szCs w:val="16"/>
              </w:rPr>
            </w:pPr>
            <w:proofErr w:type="spellStart"/>
            <w:r>
              <w:rPr>
                <w:sz w:val="16"/>
                <w:szCs w:val="16"/>
              </w:rPr>
              <w:t>ForceID</w:t>
            </w:r>
            <w:proofErr w:type="spellEnd"/>
          </w:p>
        </w:tc>
        <w:tc>
          <w:tcPr>
            <w:tcW w:w="1994" w:type="dxa"/>
          </w:tcPr>
          <w:p w14:paraId="5518B387" w14:textId="3128C606" w:rsidR="00EF2153" w:rsidRPr="00AE7287" w:rsidRDefault="0031402E" w:rsidP="00F01920">
            <w:pPr>
              <w:rPr>
                <w:sz w:val="16"/>
                <w:szCs w:val="16"/>
              </w:rPr>
            </w:pPr>
            <w:r>
              <w:rPr>
                <w:sz w:val="16"/>
                <w:szCs w:val="16"/>
              </w:rPr>
              <w:t>String</w:t>
            </w:r>
          </w:p>
        </w:tc>
        <w:tc>
          <w:tcPr>
            <w:tcW w:w="2516" w:type="dxa"/>
          </w:tcPr>
          <w:p w14:paraId="2FAC2A92" w14:textId="77777777" w:rsidR="00EF2153" w:rsidRPr="00AE7287" w:rsidRDefault="00EF2153" w:rsidP="00F01920">
            <w:pPr>
              <w:rPr>
                <w:sz w:val="16"/>
                <w:szCs w:val="16"/>
              </w:rPr>
            </w:pPr>
          </w:p>
        </w:tc>
        <w:tc>
          <w:tcPr>
            <w:tcW w:w="2255" w:type="dxa"/>
          </w:tcPr>
          <w:p w14:paraId="7AE9E56C" w14:textId="77777777" w:rsidR="00EF2153" w:rsidRPr="00AE7287" w:rsidRDefault="00EF2153" w:rsidP="00F01920">
            <w:pPr>
              <w:rPr>
                <w:sz w:val="16"/>
                <w:szCs w:val="16"/>
              </w:rPr>
            </w:pPr>
          </w:p>
        </w:tc>
      </w:tr>
    </w:tbl>
    <w:p w14:paraId="45E04A8D" w14:textId="77777777" w:rsidR="00C62240" w:rsidRDefault="00C62240" w:rsidP="00C62240">
      <w:pPr>
        <w:rPr>
          <w:b/>
          <w:bCs/>
          <w:u w:val="single"/>
        </w:rPr>
      </w:pPr>
    </w:p>
    <w:p w14:paraId="152F32B5" w14:textId="58BF1A01" w:rsidR="000B1ADA" w:rsidRPr="00671512" w:rsidRDefault="00C613FA" w:rsidP="00F06369">
      <w:pPr>
        <w:rPr>
          <w:b/>
          <w:bCs/>
          <w:u w:val="single"/>
        </w:rPr>
      </w:pPr>
      <w:r w:rsidRPr="00671512">
        <w:rPr>
          <w:b/>
          <w:bCs/>
          <w:u w:val="single"/>
        </w:rPr>
        <w:t>Config Data</w:t>
      </w:r>
    </w:p>
    <w:p w14:paraId="2FB3A787" w14:textId="027E3D4A" w:rsidR="00C613FA" w:rsidRDefault="00C613FA" w:rsidP="00F06369">
      <w:r>
        <w:t xml:space="preserve">This could be in database / settings / config files – this should be discussed </w:t>
      </w:r>
      <w:r w:rsidR="00671512">
        <w:t>as part of the Solution Design/Proposal.</w:t>
      </w:r>
    </w:p>
    <w:tbl>
      <w:tblPr>
        <w:tblStyle w:val="TableGrid"/>
        <w:tblW w:w="0" w:type="auto"/>
        <w:tblLook w:val="04A0" w:firstRow="1" w:lastRow="0" w:firstColumn="1" w:lastColumn="0" w:noHBand="0" w:noVBand="1"/>
      </w:tblPr>
      <w:tblGrid>
        <w:gridCol w:w="2547"/>
        <w:gridCol w:w="1701"/>
        <w:gridCol w:w="2516"/>
        <w:gridCol w:w="2255"/>
      </w:tblGrid>
      <w:tr w:rsidR="00671512" w14:paraId="5207975B" w14:textId="77777777" w:rsidTr="00C54900">
        <w:tc>
          <w:tcPr>
            <w:tcW w:w="2547" w:type="dxa"/>
          </w:tcPr>
          <w:p w14:paraId="1EF22074" w14:textId="0E1E1DF5" w:rsidR="00671512" w:rsidRPr="00AE7287" w:rsidRDefault="00671512" w:rsidP="00F01920">
            <w:pPr>
              <w:jc w:val="center"/>
              <w:rPr>
                <w:b/>
                <w:bCs/>
                <w:sz w:val="16"/>
                <w:szCs w:val="16"/>
                <w:u w:val="single"/>
              </w:rPr>
            </w:pPr>
            <w:r>
              <w:rPr>
                <w:b/>
                <w:bCs/>
                <w:sz w:val="16"/>
                <w:szCs w:val="16"/>
              </w:rPr>
              <w:t>Data</w:t>
            </w:r>
            <w:r w:rsidRPr="00AE7287">
              <w:rPr>
                <w:b/>
                <w:bCs/>
                <w:sz w:val="16"/>
                <w:szCs w:val="16"/>
              </w:rPr>
              <w:t xml:space="preserve"> / Property</w:t>
            </w:r>
          </w:p>
        </w:tc>
        <w:tc>
          <w:tcPr>
            <w:tcW w:w="1701" w:type="dxa"/>
          </w:tcPr>
          <w:p w14:paraId="49D3CD25" w14:textId="2AE1C0D0" w:rsidR="00671512"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516" w:type="dxa"/>
          </w:tcPr>
          <w:p w14:paraId="5D71D776" w14:textId="77777777" w:rsidR="00671512" w:rsidRPr="00AE7287" w:rsidRDefault="00671512" w:rsidP="00F01920">
            <w:pPr>
              <w:jc w:val="center"/>
              <w:rPr>
                <w:b/>
                <w:bCs/>
                <w:sz w:val="16"/>
                <w:szCs w:val="16"/>
                <w:u w:val="single"/>
              </w:rPr>
            </w:pPr>
            <w:r w:rsidRPr="00AE7287">
              <w:rPr>
                <w:b/>
                <w:bCs/>
                <w:sz w:val="16"/>
                <w:szCs w:val="16"/>
              </w:rPr>
              <w:t>Restrictions</w:t>
            </w:r>
          </w:p>
        </w:tc>
        <w:tc>
          <w:tcPr>
            <w:tcW w:w="2255" w:type="dxa"/>
          </w:tcPr>
          <w:p w14:paraId="7363AD98" w14:textId="77777777" w:rsidR="00671512" w:rsidRPr="00AE7287" w:rsidRDefault="00671512" w:rsidP="00F01920">
            <w:pPr>
              <w:jc w:val="center"/>
              <w:rPr>
                <w:b/>
                <w:bCs/>
                <w:sz w:val="16"/>
                <w:szCs w:val="16"/>
                <w:u w:val="single"/>
              </w:rPr>
            </w:pPr>
            <w:r w:rsidRPr="00AE7287">
              <w:rPr>
                <w:b/>
                <w:bCs/>
                <w:sz w:val="16"/>
                <w:szCs w:val="16"/>
              </w:rPr>
              <w:t>Notes</w:t>
            </w:r>
          </w:p>
        </w:tc>
      </w:tr>
      <w:tr w:rsidR="00671512" w14:paraId="328ED80C" w14:textId="77777777" w:rsidTr="00C54900">
        <w:tc>
          <w:tcPr>
            <w:tcW w:w="2547" w:type="dxa"/>
          </w:tcPr>
          <w:p w14:paraId="084650B5" w14:textId="40CCF283" w:rsidR="00671512" w:rsidRPr="00AE7287" w:rsidRDefault="00671512" w:rsidP="00F01920">
            <w:pPr>
              <w:rPr>
                <w:sz w:val="16"/>
                <w:szCs w:val="16"/>
              </w:rPr>
            </w:pPr>
            <w:proofErr w:type="spellStart"/>
            <w:r>
              <w:rPr>
                <w:sz w:val="16"/>
                <w:szCs w:val="16"/>
              </w:rPr>
              <w:t>ForceID</w:t>
            </w:r>
            <w:proofErr w:type="spellEnd"/>
          </w:p>
        </w:tc>
        <w:tc>
          <w:tcPr>
            <w:tcW w:w="1701" w:type="dxa"/>
          </w:tcPr>
          <w:p w14:paraId="0C92F0A5" w14:textId="2D8F433F" w:rsidR="00671512" w:rsidRPr="00AE7287" w:rsidRDefault="00DB4D2B" w:rsidP="00F01920">
            <w:pPr>
              <w:rPr>
                <w:sz w:val="16"/>
                <w:szCs w:val="16"/>
              </w:rPr>
            </w:pPr>
            <w:r>
              <w:rPr>
                <w:sz w:val="16"/>
                <w:szCs w:val="16"/>
              </w:rPr>
              <w:t>String</w:t>
            </w:r>
          </w:p>
        </w:tc>
        <w:tc>
          <w:tcPr>
            <w:tcW w:w="2516" w:type="dxa"/>
          </w:tcPr>
          <w:p w14:paraId="7C26A8F4" w14:textId="4866CBC9" w:rsidR="00671512" w:rsidRPr="00AE7287" w:rsidRDefault="0076256A" w:rsidP="00F01920">
            <w:pPr>
              <w:rPr>
                <w:sz w:val="16"/>
                <w:szCs w:val="16"/>
              </w:rPr>
            </w:pPr>
            <w:r>
              <w:rPr>
                <w:sz w:val="16"/>
                <w:szCs w:val="16"/>
              </w:rPr>
              <w:t xml:space="preserve">Max </w:t>
            </w:r>
            <w:r w:rsidR="00DB4D2B">
              <w:rPr>
                <w:sz w:val="16"/>
                <w:szCs w:val="16"/>
              </w:rPr>
              <w:t>2</w:t>
            </w:r>
            <w:r>
              <w:rPr>
                <w:sz w:val="16"/>
                <w:szCs w:val="16"/>
              </w:rPr>
              <w:t xml:space="preserve"> chars</w:t>
            </w:r>
          </w:p>
        </w:tc>
        <w:tc>
          <w:tcPr>
            <w:tcW w:w="2255" w:type="dxa"/>
          </w:tcPr>
          <w:p w14:paraId="722C8FA0" w14:textId="1967E4B4" w:rsidR="00671512" w:rsidRPr="00AE7287" w:rsidRDefault="0076256A" w:rsidP="00F01920">
            <w:pPr>
              <w:rPr>
                <w:sz w:val="16"/>
                <w:szCs w:val="16"/>
              </w:rPr>
            </w:pPr>
            <w:r>
              <w:rPr>
                <w:sz w:val="16"/>
                <w:szCs w:val="16"/>
              </w:rPr>
              <w:t>Used as Demand Prefix</w:t>
            </w:r>
            <w:r w:rsidR="00C94B89">
              <w:rPr>
                <w:sz w:val="16"/>
                <w:szCs w:val="16"/>
              </w:rPr>
              <w:t xml:space="preserve"> if nothing else specified</w:t>
            </w:r>
          </w:p>
        </w:tc>
      </w:tr>
      <w:tr w:rsidR="00C94B89" w14:paraId="768CF03D" w14:textId="77777777" w:rsidTr="00C54900">
        <w:tc>
          <w:tcPr>
            <w:tcW w:w="2547" w:type="dxa"/>
          </w:tcPr>
          <w:p w14:paraId="7437E6E1" w14:textId="5FF39293" w:rsidR="00C94B89" w:rsidRDefault="00DB4D2B" w:rsidP="00F01920">
            <w:pPr>
              <w:rPr>
                <w:sz w:val="16"/>
                <w:szCs w:val="16"/>
              </w:rPr>
            </w:pPr>
            <w:r>
              <w:rPr>
                <w:sz w:val="16"/>
                <w:szCs w:val="16"/>
              </w:rPr>
              <w:t>Demand Reference Prefix</w:t>
            </w:r>
          </w:p>
        </w:tc>
        <w:tc>
          <w:tcPr>
            <w:tcW w:w="1701" w:type="dxa"/>
          </w:tcPr>
          <w:p w14:paraId="1FA14A10" w14:textId="6E842EB3" w:rsidR="00C94B89" w:rsidRDefault="00DB4D2B" w:rsidP="00F01920">
            <w:pPr>
              <w:rPr>
                <w:sz w:val="16"/>
                <w:szCs w:val="16"/>
              </w:rPr>
            </w:pPr>
            <w:r>
              <w:rPr>
                <w:sz w:val="16"/>
                <w:szCs w:val="16"/>
              </w:rPr>
              <w:t>String</w:t>
            </w:r>
          </w:p>
        </w:tc>
        <w:tc>
          <w:tcPr>
            <w:tcW w:w="2516" w:type="dxa"/>
          </w:tcPr>
          <w:p w14:paraId="09A31943" w14:textId="29D94A20" w:rsidR="00C94B89" w:rsidRPr="00AE7287" w:rsidRDefault="00DB4D2B" w:rsidP="00F01920">
            <w:pPr>
              <w:rPr>
                <w:sz w:val="16"/>
                <w:szCs w:val="16"/>
              </w:rPr>
            </w:pPr>
            <w:r>
              <w:rPr>
                <w:sz w:val="16"/>
                <w:szCs w:val="16"/>
              </w:rPr>
              <w:t>Max 5 chars</w:t>
            </w:r>
          </w:p>
        </w:tc>
        <w:tc>
          <w:tcPr>
            <w:tcW w:w="2255" w:type="dxa"/>
          </w:tcPr>
          <w:p w14:paraId="510CE3D3" w14:textId="77777777" w:rsidR="00C94B89" w:rsidRPr="00AE7287" w:rsidRDefault="00C94B89" w:rsidP="00F01920">
            <w:pPr>
              <w:rPr>
                <w:sz w:val="16"/>
                <w:szCs w:val="16"/>
              </w:rPr>
            </w:pPr>
          </w:p>
        </w:tc>
      </w:tr>
      <w:tr w:rsidR="00671512" w14:paraId="7A40D994" w14:textId="77777777" w:rsidTr="00C54900">
        <w:tc>
          <w:tcPr>
            <w:tcW w:w="2547" w:type="dxa"/>
          </w:tcPr>
          <w:p w14:paraId="2D0325FE" w14:textId="7E4EB6F4" w:rsidR="00671512" w:rsidRPr="00AE7287" w:rsidRDefault="00FB2380" w:rsidP="00F01920">
            <w:pPr>
              <w:rPr>
                <w:sz w:val="16"/>
                <w:szCs w:val="16"/>
              </w:rPr>
            </w:pPr>
            <w:r>
              <w:rPr>
                <w:sz w:val="16"/>
                <w:szCs w:val="16"/>
              </w:rPr>
              <w:t>*</w:t>
            </w:r>
            <w:r w:rsidR="00C54900">
              <w:rPr>
                <w:sz w:val="16"/>
                <w:szCs w:val="16"/>
              </w:rPr>
              <w:t>Demand Sequence Number</w:t>
            </w:r>
          </w:p>
        </w:tc>
        <w:tc>
          <w:tcPr>
            <w:tcW w:w="1701" w:type="dxa"/>
          </w:tcPr>
          <w:p w14:paraId="6CD54EBF" w14:textId="69B2F1D7" w:rsidR="00671512" w:rsidRPr="00AE7287" w:rsidRDefault="00C54900" w:rsidP="00F01920">
            <w:pPr>
              <w:rPr>
                <w:sz w:val="16"/>
                <w:szCs w:val="16"/>
              </w:rPr>
            </w:pPr>
            <w:r>
              <w:rPr>
                <w:sz w:val="16"/>
                <w:szCs w:val="16"/>
              </w:rPr>
              <w:t>Number</w:t>
            </w:r>
          </w:p>
        </w:tc>
        <w:tc>
          <w:tcPr>
            <w:tcW w:w="2516" w:type="dxa"/>
          </w:tcPr>
          <w:p w14:paraId="4E3AEE8C" w14:textId="77777777" w:rsidR="00671512" w:rsidRPr="00AE7287" w:rsidRDefault="00671512" w:rsidP="00F01920">
            <w:pPr>
              <w:rPr>
                <w:sz w:val="16"/>
                <w:szCs w:val="16"/>
              </w:rPr>
            </w:pPr>
          </w:p>
        </w:tc>
        <w:tc>
          <w:tcPr>
            <w:tcW w:w="2255" w:type="dxa"/>
          </w:tcPr>
          <w:p w14:paraId="45DE3FC2" w14:textId="25DBB59A" w:rsidR="00671512" w:rsidRPr="00AE7287" w:rsidRDefault="009F73F1" w:rsidP="00F01920">
            <w:pPr>
              <w:rPr>
                <w:sz w:val="16"/>
                <w:szCs w:val="16"/>
              </w:rPr>
            </w:pPr>
            <w:r>
              <w:rPr>
                <w:sz w:val="16"/>
                <w:szCs w:val="16"/>
              </w:rPr>
              <w:t>Not editable</w:t>
            </w:r>
          </w:p>
        </w:tc>
      </w:tr>
      <w:tr w:rsidR="00671512" w14:paraId="5FB53D1E" w14:textId="77777777" w:rsidTr="00C54900">
        <w:tc>
          <w:tcPr>
            <w:tcW w:w="2547" w:type="dxa"/>
          </w:tcPr>
          <w:p w14:paraId="24E7F662" w14:textId="6803588C" w:rsidR="00671512" w:rsidRPr="00AE7287" w:rsidRDefault="003D56FE" w:rsidP="00F01920">
            <w:pPr>
              <w:rPr>
                <w:sz w:val="16"/>
                <w:szCs w:val="16"/>
              </w:rPr>
            </w:pPr>
            <w:proofErr w:type="spellStart"/>
            <w:r>
              <w:rPr>
                <w:sz w:val="16"/>
                <w:szCs w:val="16"/>
              </w:rPr>
              <w:t>Gazetter</w:t>
            </w:r>
            <w:proofErr w:type="spellEnd"/>
            <w:r>
              <w:rPr>
                <w:sz w:val="16"/>
                <w:szCs w:val="16"/>
              </w:rPr>
              <w:t xml:space="preserve"> Connection URI</w:t>
            </w:r>
          </w:p>
        </w:tc>
        <w:tc>
          <w:tcPr>
            <w:tcW w:w="1701" w:type="dxa"/>
          </w:tcPr>
          <w:p w14:paraId="71E3CB91" w14:textId="15D165E3" w:rsidR="00671512" w:rsidRPr="00AE7287" w:rsidRDefault="00A504C1" w:rsidP="00F01920">
            <w:pPr>
              <w:rPr>
                <w:sz w:val="16"/>
                <w:szCs w:val="16"/>
              </w:rPr>
            </w:pPr>
            <w:r>
              <w:rPr>
                <w:sz w:val="16"/>
                <w:szCs w:val="16"/>
              </w:rPr>
              <w:t>String</w:t>
            </w:r>
          </w:p>
        </w:tc>
        <w:tc>
          <w:tcPr>
            <w:tcW w:w="2516" w:type="dxa"/>
          </w:tcPr>
          <w:p w14:paraId="4B055BD5" w14:textId="77777777" w:rsidR="00671512" w:rsidRPr="00AE7287" w:rsidRDefault="00671512" w:rsidP="00F01920">
            <w:pPr>
              <w:rPr>
                <w:sz w:val="16"/>
                <w:szCs w:val="16"/>
              </w:rPr>
            </w:pPr>
          </w:p>
        </w:tc>
        <w:tc>
          <w:tcPr>
            <w:tcW w:w="2255" w:type="dxa"/>
          </w:tcPr>
          <w:p w14:paraId="619E381E" w14:textId="5FE27DB3" w:rsidR="00671512" w:rsidRDefault="008E16F9" w:rsidP="00F01920">
            <w:pPr>
              <w:rPr>
                <w:sz w:val="16"/>
                <w:szCs w:val="16"/>
              </w:rPr>
            </w:pPr>
            <w:r>
              <w:rPr>
                <w:sz w:val="16"/>
                <w:szCs w:val="16"/>
              </w:rPr>
              <w:t xml:space="preserve">Used for Location </w:t>
            </w:r>
            <w:r w:rsidR="008B668D">
              <w:rPr>
                <w:sz w:val="16"/>
                <w:szCs w:val="16"/>
              </w:rPr>
              <w:t>verification.</w:t>
            </w:r>
          </w:p>
          <w:p w14:paraId="27A0D26C" w14:textId="43C7C6ED" w:rsidR="008A6F96" w:rsidRPr="00AE7287" w:rsidRDefault="008A6F96" w:rsidP="00F01920">
            <w:pPr>
              <w:rPr>
                <w:sz w:val="16"/>
                <w:szCs w:val="16"/>
              </w:rPr>
            </w:pPr>
            <w:r>
              <w:rPr>
                <w:sz w:val="16"/>
                <w:szCs w:val="16"/>
              </w:rPr>
              <w:t>Could be Compass, Google etc.</w:t>
            </w:r>
            <w:r>
              <w:rPr>
                <w:sz w:val="16"/>
                <w:szCs w:val="16"/>
              </w:rPr>
              <w:br/>
              <w:t>This will affect the APIs though so we will need to specify what is supported – some may cost.</w:t>
            </w:r>
          </w:p>
        </w:tc>
      </w:tr>
      <w:tr w:rsidR="003D56FE" w14:paraId="142AE370" w14:textId="77777777" w:rsidTr="00C54900">
        <w:tc>
          <w:tcPr>
            <w:tcW w:w="2547" w:type="dxa"/>
          </w:tcPr>
          <w:p w14:paraId="18AC0DF2" w14:textId="67854DE8" w:rsidR="003D56FE" w:rsidRDefault="003D56FE" w:rsidP="00F01920">
            <w:pPr>
              <w:rPr>
                <w:sz w:val="16"/>
                <w:szCs w:val="16"/>
              </w:rPr>
            </w:pPr>
            <w:r>
              <w:rPr>
                <w:sz w:val="16"/>
                <w:szCs w:val="16"/>
              </w:rPr>
              <w:t xml:space="preserve">RMS Connection URI </w:t>
            </w:r>
          </w:p>
        </w:tc>
        <w:tc>
          <w:tcPr>
            <w:tcW w:w="1701" w:type="dxa"/>
          </w:tcPr>
          <w:p w14:paraId="1B9FB291" w14:textId="26C26CDF" w:rsidR="009F73F1" w:rsidRPr="00AE7287" w:rsidRDefault="009F73F1" w:rsidP="00F01920">
            <w:pPr>
              <w:rPr>
                <w:sz w:val="16"/>
                <w:szCs w:val="16"/>
              </w:rPr>
            </w:pPr>
            <w:r>
              <w:rPr>
                <w:sz w:val="16"/>
                <w:szCs w:val="16"/>
              </w:rPr>
              <w:t>String</w:t>
            </w:r>
          </w:p>
        </w:tc>
        <w:tc>
          <w:tcPr>
            <w:tcW w:w="2516" w:type="dxa"/>
          </w:tcPr>
          <w:p w14:paraId="58921A40" w14:textId="77777777" w:rsidR="003D56FE" w:rsidRPr="00AE7287" w:rsidRDefault="003D56FE" w:rsidP="00F01920">
            <w:pPr>
              <w:rPr>
                <w:sz w:val="16"/>
                <w:szCs w:val="16"/>
              </w:rPr>
            </w:pPr>
          </w:p>
        </w:tc>
        <w:tc>
          <w:tcPr>
            <w:tcW w:w="2255" w:type="dxa"/>
          </w:tcPr>
          <w:p w14:paraId="7805DE37" w14:textId="4D14FE18" w:rsidR="003D56FE" w:rsidRPr="00AE7287" w:rsidRDefault="00EF09DB" w:rsidP="00F01920">
            <w:pPr>
              <w:rPr>
                <w:sz w:val="16"/>
                <w:szCs w:val="16"/>
              </w:rPr>
            </w:pPr>
            <w:r w:rsidRPr="00EF09DB">
              <w:rPr>
                <w:color w:val="FF0000"/>
                <w:sz w:val="16"/>
                <w:szCs w:val="16"/>
              </w:rPr>
              <w:t>RR: Will this be used to pull staff and teams OR will be used to validate staff/teams?</w:t>
            </w:r>
          </w:p>
        </w:tc>
      </w:tr>
      <w:tr w:rsidR="003D56FE" w14:paraId="2B2CA44C" w14:textId="77777777" w:rsidTr="00C54900">
        <w:tc>
          <w:tcPr>
            <w:tcW w:w="2547" w:type="dxa"/>
          </w:tcPr>
          <w:p w14:paraId="4B9FC4F0" w14:textId="1694416C" w:rsidR="003D56FE" w:rsidRDefault="003D56FE" w:rsidP="00F01920">
            <w:pPr>
              <w:rPr>
                <w:sz w:val="16"/>
                <w:szCs w:val="16"/>
              </w:rPr>
            </w:pPr>
            <w:r>
              <w:rPr>
                <w:sz w:val="16"/>
                <w:szCs w:val="16"/>
              </w:rPr>
              <w:t>HR Connection URI</w:t>
            </w:r>
          </w:p>
        </w:tc>
        <w:tc>
          <w:tcPr>
            <w:tcW w:w="1701" w:type="dxa"/>
          </w:tcPr>
          <w:p w14:paraId="4B53198E" w14:textId="6A57952E" w:rsidR="003D56FE" w:rsidRPr="00AE7287" w:rsidRDefault="009F73F1" w:rsidP="00F01920">
            <w:pPr>
              <w:rPr>
                <w:sz w:val="16"/>
                <w:szCs w:val="16"/>
              </w:rPr>
            </w:pPr>
            <w:r>
              <w:rPr>
                <w:sz w:val="16"/>
                <w:szCs w:val="16"/>
              </w:rPr>
              <w:t>String</w:t>
            </w:r>
          </w:p>
        </w:tc>
        <w:tc>
          <w:tcPr>
            <w:tcW w:w="2516" w:type="dxa"/>
          </w:tcPr>
          <w:p w14:paraId="4E084BC7" w14:textId="77777777" w:rsidR="003D56FE" w:rsidRPr="00AE7287" w:rsidRDefault="003D56FE" w:rsidP="00F01920">
            <w:pPr>
              <w:rPr>
                <w:sz w:val="16"/>
                <w:szCs w:val="16"/>
              </w:rPr>
            </w:pPr>
          </w:p>
        </w:tc>
        <w:tc>
          <w:tcPr>
            <w:tcW w:w="2255" w:type="dxa"/>
          </w:tcPr>
          <w:p w14:paraId="2F50006A" w14:textId="6CCDD6EF" w:rsidR="003D56FE" w:rsidRPr="00AE7287" w:rsidRDefault="00EF09DB" w:rsidP="00F01920">
            <w:pPr>
              <w:rPr>
                <w:sz w:val="16"/>
                <w:szCs w:val="16"/>
              </w:rPr>
            </w:pPr>
            <w:r w:rsidRPr="00EF09DB">
              <w:rPr>
                <w:color w:val="FF0000"/>
                <w:sz w:val="16"/>
                <w:szCs w:val="16"/>
              </w:rPr>
              <w:t>RR: Same as above query</w:t>
            </w:r>
          </w:p>
        </w:tc>
      </w:tr>
      <w:tr w:rsidR="003D56FE" w14:paraId="3B5C2C48" w14:textId="77777777" w:rsidTr="00C54900">
        <w:tc>
          <w:tcPr>
            <w:tcW w:w="2547" w:type="dxa"/>
          </w:tcPr>
          <w:p w14:paraId="63CE09BC" w14:textId="6A0D35CC" w:rsidR="003D56FE" w:rsidRDefault="003D56FE" w:rsidP="00F01920">
            <w:pPr>
              <w:rPr>
                <w:sz w:val="16"/>
                <w:szCs w:val="16"/>
              </w:rPr>
            </w:pPr>
            <w:r>
              <w:rPr>
                <w:sz w:val="16"/>
                <w:szCs w:val="16"/>
              </w:rPr>
              <w:t>CAD Connection URI</w:t>
            </w:r>
          </w:p>
        </w:tc>
        <w:tc>
          <w:tcPr>
            <w:tcW w:w="1701" w:type="dxa"/>
          </w:tcPr>
          <w:p w14:paraId="7258576C" w14:textId="3D02E745" w:rsidR="003D56FE" w:rsidRPr="00AE7287" w:rsidRDefault="009F73F1" w:rsidP="00F01920">
            <w:pPr>
              <w:rPr>
                <w:sz w:val="16"/>
                <w:szCs w:val="16"/>
              </w:rPr>
            </w:pPr>
            <w:r>
              <w:rPr>
                <w:sz w:val="16"/>
                <w:szCs w:val="16"/>
              </w:rPr>
              <w:t>String</w:t>
            </w:r>
          </w:p>
        </w:tc>
        <w:tc>
          <w:tcPr>
            <w:tcW w:w="2516" w:type="dxa"/>
          </w:tcPr>
          <w:p w14:paraId="421EBA2D" w14:textId="77777777" w:rsidR="003D56FE" w:rsidRPr="00AE7287" w:rsidRDefault="003D56FE" w:rsidP="00F01920">
            <w:pPr>
              <w:rPr>
                <w:sz w:val="16"/>
                <w:szCs w:val="16"/>
              </w:rPr>
            </w:pPr>
          </w:p>
        </w:tc>
        <w:tc>
          <w:tcPr>
            <w:tcW w:w="2255" w:type="dxa"/>
          </w:tcPr>
          <w:p w14:paraId="2FD93893" w14:textId="4454ABF3" w:rsidR="003D56FE" w:rsidRPr="00AE7287" w:rsidRDefault="00EF09DB" w:rsidP="00F01920">
            <w:pPr>
              <w:rPr>
                <w:sz w:val="16"/>
                <w:szCs w:val="16"/>
              </w:rPr>
            </w:pPr>
            <w:r w:rsidRPr="00EF09DB">
              <w:rPr>
                <w:color w:val="FF0000"/>
                <w:sz w:val="16"/>
                <w:szCs w:val="16"/>
              </w:rPr>
              <w:t>RR: Same as above query</w:t>
            </w:r>
          </w:p>
        </w:tc>
      </w:tr>
      <w:tr w:rsidR="00B20DC4" w14:paraId="7FF10FD4" w14:textId="77777777" w:rsidTr="00C54900">
        <w:tc>
          <w:tcPr>
            <w:tcW w:w="2547" w:type="dxa"/>
          </w:tcPr>
          <w:p w14:paraId="6B53B7FC" w14:textId="218B3EB9" w:rsidR="00B20DC4" w:rsidRDefault="00B20DC4" w:rsidP="00F01920">
            <w:pPr>
              <w:rPr>
                <w:sz w:val="16"/>
                <w:szCs w:val="16"/>
              </w:rPr>
            </w:pPr>
            <w:r>
              <w:rPr>
                <w:sz w:val="16"/>
                <w:szCs w:val="16"/>
              </w:rPr>
              <w:t>Max Location Radius</w:t>
            </w:r>
          </w:p>
        </w:tc>
        <w:tc>
          <w:tcPr>
            <w:tcW w:w="1701" w:type="dxa"/>
          </w:tcPr>
          <w:p w14:paraId="05C6390F" w14:textId="18A1513F" w:rsidR="00B20DC4" w:rsidRPr="00AE7287" w:rsidRDefault="009F73F1" w:rsidP="00F01920">
            <w:pPr>
              <w:rPr>
                <w:sz w:val="16"/>
                <w:szCs w:val="16"/>
              </w:rPr>
            </w:pPr>
            <w:r>
              <w:rPr>
                <w:sz w:val="16"/>
                <w:szCs w:val="16"/>
              </w:rPr>
              <w:t>Number</w:t>
            </w:r>
          </w:p>
        </w:tc>
        <w:tc>
          <w:tcPr>
            <w:tcW w:w="2516" w:type="dxa"/>
          </w:tcPr>
          <w:p w14:paraId="2087A754" w14:textId="77777777" w:rsidR="00B20DC4" w:rsidRPr="00AE7287" w:rsidRDefault="00B20DC4" w:rsidP="00F01920">
            <w:pPr>
              <w:rPr>
                <w:sz w:val="16"/>
                <w:szCs w:val="16"/>
              </w:rPr>
            </w:pPr>
          </w:p>
        </w:tc>
        <w:tc>
          <w:tcPr>
            <w:tcW w:w="2255" w:type="dxa"/>
          </w:tcPr>
          <w:p w14:paraId="0F2B01CF" w14:textId="77777777" w:rsidR="00B20DC4" w:rsidRPr="00AE7287" w:rsidRDefault="00B20DC4" w:rsidP="00F01920">
            <w:pPr>
              <w:rPr>
                <w:sz w:val="16"/>
                <w:szCs w:val="16"/>
              </w:rPr>
            </w:pPr>
          </w:p>
        </w:tc>
      </w:tr>
      <w:tr w:rsidR="00B20DC4" w14:paraId="7A7A257E" w14:textId="77777777" w:rsidTr="00C54900">
        <w:tc>
          <w:tcPr>
            <w:tcW w:w="2547" w:type="dxa"/>
          </w:tcPr>
          <w:p w14:paraId="75FCF171" w14:textId="35037936" w:rsidR="00B20DC4" w:rsidRDefault="00B20DC4" w:rsidP="00F01920">
            <w:pPr>
              <w:rPr>
                <w:sz w:val="16"/>
                <w:szCs w:val="16"/>
              </w:rPr>
            </w:pPr>
            <w:r>
              <w:rPr>
                <w:sz w:val="16"/>
                <w:szCs w:val="16"/>
              </w:rPr>
              <w:t>Max Geofence Area</w:t>
            </w:r>
          </w:p>
        </w:tc>
        <w:tc>
          <w:tcPr>
            <w:tcW w:w="1701" w:type="dxa"/>
          </w:tcPr>
          <w:p w14:paraId="03C77224" w14:textId="120EF2F5" w:rsidR="00B20DC4" w:rsidRPr="00AE7287" w:rsidRDefault="009F73F1" w:rsidP="00F01920">
            <w:pPr>
              <w:rPr>
                <w:sz w:val="16"/>
                <w:szCs w:val="16"/>
              </w:rPr>
            </w:pPr>
            <w:r>
              <w:rPr>
                <w:sz w:val="16"/>
                <w:szCs w:val="16"/>
              </w:rPr>
              <w:t>Number</w:t>
            </w:r>
          </w:p>
        </w:tc>
        <w:tc>
          <w:tcPr>
            <w:tcW w:w="2516" w:type="dxa"/>
          </w:tcPr>
          <w:p w14:paraId="15728CBF" w14:textId="77777777" w:rsidR="00B20DC4" w:rsidRPr="00AE7287" w:rsidRDefault="00B20DC4" w:rsidP="00F01920">
            <w:pPr>
              <w:rPr>
                <w:sz w:val="16"/>
                <w:szCs w:val="16"/>
              </w:rPr>
            </w:pPr>
          </w:p>
        </w:tc>
        <w:tc>
          <w:tcPr>
            <w:tcW w:w="2255" w:type="dxa"/>
          </w:tcPr>
          <w:p w14:paraId="668E41AB" w14:textId="77777777" w:rsidR="00B20DC4" w:rsidRPr="00AE7287" w:rsidRDefault="00B20DC4" w:rsidP="00F01920">
            <w:pPr>
              <w:rPr>
                <w:sz w:val="16"/>
                <w:szCs w:val="16"/>
              </w:rPr>
            </w:pPr>
          </w:p>
        </w:tc>
      </w:tr>
      <w:tr w:rsidR="00BF5584" w14:paraId="51E91549" w14:textId="77777777" w:rsidTr="00C54900">
        <w:tc>
          <w:tcPr>
            <w:tcW w:w="2547" w:type="dxa"/>
          </w:tcPr>
          <w:p w14:paraId="18607B73" w14:textId="698A9A78" w:rsidR="00BF5584" w:rsidRDefault="00BF5584" w:rsidP="00F01920">
            <w:pPr>
              <w:rPr>
                <w:sz w:val="16"/>
                <w:szCs w:val="16"/>
              </w:rPr>
            </w:pPr>
            <w:r>
              <w:rPr>
                <w:sz w:val="16"/>
                <w:szCs w:val="16"/>
              </w:rPr>
              <w:t>Max Related Persons</w:t>
            </w:r>
          </w:p>
        </w:tc>
        <w:tc>
          <w:tcPr>
            <w:tcW w:w="1701" w:type="dxa"/>
          </w:tcPr>
          <w:p w14:paraId="486CB9C0" w14:textId="63850354" w:rsidR="00BF5584" w:rsidRPr="00AE7287" w:rsidRDefault="009F73F1" w:rsidP="00F01920">
            <w:pPr>
              <w:rPr>
                <w:sz w:val="16"/>
                <w:szCs w:val="16"/>
              </w:rPr>
            </w:pPr>
            <w:r>
              <w:rPr>
                <w:sz w:val="16"/>
                <w:szCs w:val="16"/>
              </w:rPr>
              <w:t>Number</w:t>
            </w:r>
          </w:p>
        </w:tc>
        <w:tc>
          <w:tcPr>
            <w:tcW w:w="2516" w:type="dxa"/>
          </w:tcPr>
          <w:p w14:paraId="0E1EE5D3" w14:textId="77777777" w:rsidR="00BF5584" w:rsidRPr="00AE7287" w:rsidRDefault="00BF5584" w:rsidP="00F01920">
            <w:pPr>
              <w:rPr>
                <w:sz w:val="16"/>
                <w:szCs w:val="16"/>
              </w:rPr>
            </w:pPr>
          </w:p>
        </w:tc>
        <w:tc>
          <w:tcPr>
            <w:tcW w:w="2255" w:type="dxa"/>
          </w:tcPr>
          <w:p w14:paraId="526398C8" w14:textId="1F21CA00" w:rsidR="00BF5584" w:rsidRPr="00AE7287" w:rsidRDefault="00A504C1" w:rsidP="00F01920">
            <w:pPr>
              <w:rPr>
                <w:sz w:val="16"/>
                <w:szCs w:val="16"/>
              </w:rPr>
            </w:pPr>
            <w:r>
              <w:rPr>
                <w:sz w:val="16"/>
                <w:szCs w:val="16"/>
              </w:rPr>
              <w:t>Editable, up to max of 10</w:t>
            </w:r>
          </w:p>
        </w:tc>
      </w:tr>
      <w:tr w:rsidR="00BF5584" w14:paraId="267A2937" w14:textId="77777777" w:rsidTr="00C54900">
        <w:tc>
          <w:tcPr>
            <w:tcW w:w="2547" w:type="dxa"/>
          </w:tcPr>
          <w:p w14:paraId="3771A2AA" w14:textId="09164B91" w:rsidR="00BF5584" w:rsidRDefault="008242BF" w:rsidP="00F01920">
            <w:pPr>
              <w:rPr>
                <w:sz w:val="16"/>
                <w:szCs w:val="16"/>
              </w:rPr>
            </w:pPr>
            <w:r>
              <w:rPr>
                <w:sz w:val="16"/>
                <w:szCs w:val="16"/>
              </w:rPr>
              <w:t>Max records returned</w:t>
            </w:r>
          </w:p>
        </w:tc>
        <w:tc>
          <w:tcPr>
            <w:tcW w:w="1701" w:type="dxa"/>
          </w:tcPr>
          <w:p w14:paraId="1D7A1685" w14:textId="23140F49" w:rsidR="00BF5584" w:rsidRPr="00AE7287" w:rsidRDefault="008242BF" w:rsidP="00F01920">
            <w:pPr>
              <w:rPr>
                <w:sz w:val="16"/>
                <w:szCs w:val="16"/>
              </w:rPr>
            </w:pPr>
            <w:r>
              <w:rPr>
                <w:sz w:val="16"/>
                <w:szCs w:val="16"/>
              </w:rPr>
              <w:t>Number</w:t>
            </w:r>
          </w:p>
        </w:tc>
        <w:tc>
          <w:tcPr>
            <w:tcW w:w="2516" w:type="dxa"/>
          </w:tcPr>
          <w:p w14:paraId="6FBEC015" w14:textId="77777777" w:rsidR="00BF5584" w:rsidRPr="00AE7287" w:rsidRDefault="00BF5584" w:rsidP="00F01920">
            <w:pPr>
              <w:rPr>
                <w:sz w:val="16"/>
                <w:szCs w:val="16"/>
              </w:rPr>
            </w:pPr>
          </w:p>
        </w:tc>
        <w:tc>
          <w:tcPr>
            <w:tcW w:w="2255" w:type="dxa"/>
          </w:tcPr>
          <w:p w14:paraId="03DBE8AF" w14:textId="75B667A2" w:rsidR="00BF5584" w:rsidRPr="00AE7287" w:rsidRDefault="008242BF" w:rsidP="00F01920">
            <w:pPr>
              <w:rPr>
                <w:sz w:val="16"/>
                <w:szCs w:val="16"/>
              </w:rPr>
            </w:pPr>
            <w:r>
              <w:rPr>
                <w:sz w:val="16"/>
                <w:szCs w:val="16"/>
              </w:rPr>
              <w:t>Same number used across all connections</w:t>
            </w:r>
          </w:p>
        </w:tc>
      </w:tr>
      <w:tr w:rsidR="002F7B25" w14:paraId="79346AA7" w14:textId="77777777" w:rsidTr="00C54900">
        <w:tc>
          <w:tcPr>
            <w:tcW w:w="2547" w:type="dxa"/>
          </w:tcPr>
          <w:p w14:paraId="26AC3446" w14:textId="3481669A" w:rsidR="002F7B25" w:rsidRDefault="002F7B25" w:rsidP="00F01920">
            <w:pPr>
              <w:rPr>
                <w:sz w:val="16"/>
                <w:szCs w:val="16"/>
              </w:rPr>
            </w:pPr>
            <w:r>
              <w:rPr>
                <w:sz w:val="16"/>
                <w:szCs w:val="16"/>
              </w:rPr>
              <w:t>Max Zoom Level on Map</w:t>
            </w:r>
          </w:p>
        </w:tc>
        <w:tc>
          <w:tcPr>
            <w:tcW w:w="1701" w:type="dxa"/>
          </w:tcPr>
          <w:p w14:paraId="375E2325" w14:textId="1E278109" w:rsidR="002F7B25" w:rsidRDefault="009F73F1" w:rsidP="00F01920">
            <w:pPr>
              <w:rPr>
                <w:sz w:val="16"/>
                <w:szCs w:val="16"/>
              </w:rPr>
            </w:pPr>
            <w:r>
              <w:rPr>
                <w:sz w:val="16"/>
                <w:szCs w:val="16"/>
              </w:rPr>
              <w:t>Number</w:t>
            </w:r>
          </w:p>
        </w:tc>
        <w:tc>
          <w:tcPr>
            <w:tcW w:w="2516" w:type="dxa"/>
          </w:tcPr>
          <w:p w14:paraId="31770162" w14:textId="77777777" w:rsidR="002F7B25" w:rsidRPr="00AE7287" w:rsidRDefault="002F7B25" w:rsidP="00F01920">
            <w:pPr>
              <w:rPr>
                <w:sz w:val="16"/>
                <w:szCs w:val="16"/>
              </w:rPr>
            </w:pPr>
          </w:p>
        </w:tc>
        <w:tc>
          <w:tcPr>
            <w:tcW w:w="2255" w:type="dxa"/>
          </w:tcPr>
          <w:p w14:paraId="3D7CD642" w14:textId="1071728B" w:rsidR="002F7B25" w:rsidRDefault="002F7B25" w:rsidP="00F01920">
            <w:pPr>
              <w:rPr>
                <w:sz w:val="16"/>
                <w:szCs w:val="16"/>
              </w:rPr>
            </w:pPr>
            <w:r>
              <w:rPr>
                <w:sz w:val="16"/>
                <w:szCs w:val="16"/>
              </w:rPr>
              <w:t>Depends on Map ‘tech’ chosen.</w:t>
            </w:r>
          </w:p>
        </w:tc>
      </w:tr>
    </w:tbl>
    <w:p w14:paraId="0EF604D8" w14:textId="0D0119FD" w:rsidR="00671512" w:rsidRPr="004849D9" w:rsidRDefault="006B3F09" w:rsidP="00F06369">
      <w:r>
        <w:t>All config properties should be editable in the Portal UI except those marked with a *</w:t>
      </w:r>
      <w:r w:rsidR="00FB2380">
        <w:t>.</w:t>
      </w:r>
    </w:p>
    <w:p w14:paraId="737D5226" w14:textId="77777777" w:rsidR="00F06369" w:rsidRDefault="00F06369" w:rsidP="00F06369">
      <w:pPr>
        <w:pStyle w:val="Heading3"/>
      </w:pPr>
      <w:bookmarkStart w:id="44" w:name="_Toc153446346"/>
      <w:r>
        <w:t>Data Schema</w:t>
      </w:r>
      <w:bookmarkEnd w:id="44"/>
    </w:p>
    <w:p w14:paraId="29C55F76" w14:textId="77777777" w:rsidR="00F06369" w:rsidRDefault="00F06369" w:rsidP="00F06369">
      <w:pPr>
        <w:rPr>
          <w:b/>
          <w:bCs/>
          <w:i/>
          <w:iCs/>
        </w:rPr>
      </w:pPr>
      <w:r>
        <w:rPr>
          <w:b/>
          <w:bCs/>
          <w:i/>
          <w:iCs/>
        </w:rPr>
        <w:t>TBD</w:t>
      </w:r>
    </w:p>
    <w:p w14:paraId="6EDF798F" w14:textId="77777777" w:rsidR="006B1802" w:rsidRDefault="006B1802">
      <w:pPr>
        <w:rPr>
          <w:b/>
          <w:color w:val="384249"/>
          <w:sz w:val="22"/>
          <w:szCs w:val="22"/>
        </w:rPr>
      </w:pPr>
      <w:r>
        <w:br w:type="page"/>
      </w:r>
    </w:p>
    <w:p w14:paraId="778348D9" w14:textId="6F137326" w:rsidR="00F06369" w:rsidRPr="00F06369" w:rsidRDefault="00F06369" w:rsidP="00F06369">
      <w:pPr>
        <w:pStyle w:val="Heading3"/>
      </w:pPr>
      <w:bookmarkStart w:id="45" w:name="_Toc153446347"/>
      <w:r>
        <w:lastRenderedPageBreak/>
        <w:t xml:space="preserve">Screen </w:t>
      </w:r>
      <w:r w:rsidR="00F201DB">
        <w:t>Content/</w:t>
      </w:r>
      <w:r>
        <w:t>Process/Data Flows</w:t>
      </w:r>
      <w:bookmarkEnd w:id="45"/>
    </w:p>
    <w:p w14:paraId="27159CC2" w14:textId="3189AE2B" w:rsidR="00183167" w:rsidRDefault="00F06369" w:rsidP="00F06369">
      <w:pPr>
        <w:pStyle w:val="Heading4"/>
      </w:pPr>
      <w:bookmarkStart w:id="46" w:name="_Toc153446348"/>
      <w:r>
        <w:t>Insights Demand Creation</w:t>
      </w:r>
      <w:bookmarkEnd w:id="46"/>
    </w:p>
    <w:p w14:paraId="446EF128" w14:textId="364E6793" w:rsidR="00A83377" w:rsidRDefault="00A83377" w:rsidP="00C95CEC">
      <w:pPr>
        <w:pStyle w:val="Heading5"/>
      </w:pPr>
      <w:bookmarkStart w:id="47" w:name="_Toc153446349"/>
      <w:r>
        <w:t>Splash Screen</w:t>
      </w:r>
      <w:bookmarkEnd w:id="47"/>
    </w:p>
    <w:p w14:paraId="16FDE8F9" w14:textId="35B08898" w:rsidR="00E0430D" w:rsidRDefault="00E0430D" w:rsidP="00E0430D">
      <w:r>
        <w:t>This is to be common/shared across all usage requirements in Insights Apps as indicated in the HLD.</w:t>
      </w:r>
    </w:p>
    <w:p w14:paraId="34CC976A" w14:textId="55C13068" w:rsidR="00E0430D" w:rsidRDefault="00E0430D" w:rsidP="00E0430D">
      <w:r>
        <w:t>It should show:</w:t>
      </w:r>
    </w:p>
    <w:p w14:paraId="762F28FF" w14:textId="4BB04A86" w:rsidR="00E0430D" w:rsidRDefault="00E0430D" w:rsidP="00E0430D">
      <w:pPr>
        <w:pStyle w:val="ListParagraph"/>
        <w:numPr>
          <w:ilvl w:val="0"/>
          <w:numId w:val="26"/>
        </w:numPr>
      </w:pPr>
      <w:r>
        <w:t>App/Company Logo</w:t>
      </w:r>
    </w:p>
    <w:p w14:paraId="21ED81B5" w14:textId="01BAB11C" w:rsidR="00E0430D" w:rsidRDefault="00E0430D" w:rsidP="00E0430D">
      <w:pPr>
        <w:pStyle w:val="ListParagraph"/>
        <w:numPr>
          <w:ilvl w:val="0"/>
          <w:numId w:val="26"/>
        </w:numPr>
      </w:pPr>
      <w:r>
        <w:t>App Name</w:t>
      </w:r>
      <w:r w:rsidR="00FF2520">
        <w:t>/Family Name – “Insights – Demands” or similar (per ‘App’ setting)</w:t>
      </w:r>
    </w:p>
    <w:p w14:paraId="332C8919" w14:textId="0899BBAE" w:rsidR="00FF2520" w:rsidRDefault="00FF2520" w:rsidP="00E0430D">
      <w:pPr>
        <w:pStyle w:val="ListParagraph"/>
        <w:numPr>
          <w:ilvl w:val="0"/>
          <w:numId w:val="26"/>
        </w:numPr>
      </w:pPr>
      <w:r>
        <w:t>Information / Description as to purpose of the Application</w:t>
      </w:r>
    </w:p>
    <w:p w14:paraId="6B86C88C" w14:textId="1864BF4A" w:rsidR="00773148" w:rsidRPr="00177B05" w:rsidRDefault="00773148" w:rsidP="00E0430D">
      <w:pPr>
        <w:pStyle w:val="ListParagraph"/>
        <w:numPr>
          <w:ilvl w:val="0"/>
          <w:numId w:val="26"/>
        </w:numPr>
        <w:rPr>
          <w:color w:val="FF0000"/>
        </w:rPr>
      </w:pPr>
      <w:r>
        <w:t>Configurable ‘client’ logo</w:t>
      </w:r>
      <w:r w:rsidR="00E70EEC">
        <w:t xml:space="preserve"> </w:t>
      </w:r>
      <w:r w:rsidR="00E70EEC" w:rsidRPr="00177B05">
        <w:rPr>
          <w:color w:val="FF0000"/>
        </w:rPr>
        <w:t xml:space="preserve">(RR: Diff between App/Company Logo &amp; </w:t>
      </w:r>
      <w:r w:rsidR="00546F10" w:rsidRPr="00177B05">
        <w:rPr>
          <w:color w:val="FF0000"/>
        </w:rPr>
        <w:t>client Logo</w:t>
      </w:r>
      <w:r w:rsidR="00E70EEC" w:rsidRPr="00177B05">
        <w:rPr>
          <w:color w:val="FF0000"/>
        </w:rPr>
        <w:t>)</w:t>
      </w:r>
    </w:p>
    <w:p w14:paraId="7BEE6EEE" w14:textId="16696855" w:rsidR="00FF2520" w:rsidRPr="006F2EA1" w:rsidRDefault="00FF2520" w:rsidP="00E0430D">
      <w:pPr>
        <w:pStyle w:val="ListParagraph"/>
        <w:numPr>
          <w:ilvl w:val="0"/>
          <w:numId w:val="26"/>
        </w:numPr>
        <w:rPr>
          <w:color w:val="FF0000"/>
        </w:rPr>
      </w:pPr>
      <w:r>
        <w:t>Declaration of use/terms of agreement</w:t>
      </w:r>
      <w:r w:rsidR="00D66B68">
        <w:t xml:space="preserve"> </w:t>
      </w:r>
      <w:r w:rsidR="00D66B68" w:rsidRPr="006F2EA1">
        <w:rPr>
          <w:color w:val="FF0000"/>
        </w:rPr>
        <w:t xml:space="preserve">(RR: what will be max size of </w:t>
      </w:r>
      <w:proofErr w:type="spellStart"/>
      <w:r w:rsidR="006F2EA1" w:rsidRPr="006F2EA1">
        <w:rPr>
          <w:color w:val="FF0000"/>
        </w:rPr>
        <w:t>t&amp;c</w:t>
      </w:r>
      <w:proofErr w:type="spellEnd"/>
      <w:r w:rsidR="006F2EA1" w:rsidRPr="006F2EA1">
        <w:rPr>
          <w:color w:val="FF0000"/>
        </w:rPr>
        <w:t xml:space="preserve">. Depending upon that we can decide if </w:t>
      </w:r>
      <w:r w:rsidR="00FD4CFA">
        <w:rPr>
          <w:color w:val="FF0000"/>
        </w:rPr>
        <w:t>T&amp;C</w:t>
      </w:r>
      <w:r w:rsidR="006F2EA1" w:rsidRPr="006F2EA1">
        <w:rPr>
          <w:color w:val="FF0000"/>
        </w:rPr>
        <w:t xml:space="preserve"> can be stored in DB or file within an app</w:t>
      </w:r>
      <w:r w:rsidR="00D66B68" w:rsidRPr="006F2EA1">
        <w:rPr>
          <w:color w:val="FF0000"/>
        </w:rPr>
        <w:t>)</w:t>
      </w:r>
    </w:p>
    <w:p w14:paraId="6F0645B9" w14:textId="58265637" w:rsidR="004B5D9A" w:rsidRDefault="004B5D9A" w:rsidP="004B5D9A">
      <w:pPr>
        <w:pStyle w:val="ListParagraph"/>
        <w:numPr>
          <w:ilvl w:val="1"/>
          <w:numId w:val="26"/>
        </w:numPr>
      </w:pPr>
      <w:r>
        <w:t>This should be ‘rich text’ to support Bold/Italic etc font controls.</w:t>
      </w:r>
    </w:p>
    <w:p w14:paraId="3D94C11C" w14:textId="2F229E73" w:rsidR="00E0430D" w:rsidRDefault="00FF2520" w:rsidP="00E0430D">
      <w:pPr>
        <w:pStyle w:val="ListParagraph"/>
        <w:numPr>
          <w:ilvl w:val="0"/>
          <w:numId w:val="26"/>
        </w:numPr>
      </w:pPr>
      <w:r>
        <w:t>Accept/Proceed/Cancel/Reject buttons as appropriate.</w:t>
      </w:r>
    </w:p>
    <w:p w14:paraId="5A9D60C4" w14:textId="2A287007" w:rsidR="00FF2520" w:rsidRDefault="00FF2520" w:rsidP="00FF2520">
      <w:r>
        <w:t>The Declaration and buttons will be controlled by</w:t>
      </w:r>
      <w:r w:rsidR="0096075B">
        <w:t xml:space="preserve"> configurable setting</w:t>
      </w:r>
      <w:r w:rsidR="0044048A">
        <w:t>s</w:t>
      </w:r>
      <w:r w:rsidR="0096075B">
        <w:t xml:space="preserve"> (toggle/Boolean) that indicates if the force wishes to show these or not.</w:t>
      </w:r>
    </w:p>
    <w:p w14:paraId="72627833" w14:textId="2108F51B" w:rsidR="0096075B" w:rsidRDefault="0096075B" w:rsidP="0096075B">
      <w:pPr>
        <w:pStyle w:val="ListParagraph"/>
        <w:numPr>
          <w:ilvl w:val="0"/>
          <w:numId w:val="26"/>
        </w:numPr>
      </w:pPr>
      <w:r>
        <w:t>Force/Environment level setting</w:t>
      </w:r>
    </w:p>
    <w:p w14:paraId="7F9A2EDD" w14:textId="1D10E533" w:rsidR="0044048A" w:rsidRPr="0044048A" w:rsidRDefault="0044048A" w:rsidP="0044048A">
      <w:pPr>
        <w:rPr>
          <w:i/>
          <w:iCs/>
          <w:color w:val="FF0000"/>
        </w:rPr>
      </w:pPr>
    </w:p>
    <w:p w14:paraId="45D21249" w14:textId="783DCEB4" w:rsidR="0096075B" w:rsidRDefault="0096075B" w:rsidP="0096075B">
      <w:r>
        <w:t>This setting should be managed via the Management/Admin Console.</w:t>
      </w:r>
    </w:p>
    <w:p w14:paraId="05596001" w14:textId="77777777" w:rsidR="00E0430D" w:rsidRDefault="00E0430D" w:rsidP="00E0430D"/>
    <w:p w14:paraId="238E1529" w14:textId="7CE12013" w:rsidR="003E5685" w:rsidRDefault="002C1CBD" w:rsidP="00E0430D">
      <w:r>
        <w:t>Activity Flow</w:t>
      </w:r>
      <w:r w:rsidR="00FB24C1">
        <w:t xml:space="preserve"> - See Visio ‘App Login Process’</w:t>
      </w:r>
    </w:p>
    <w:p w14:paraId="6ECB226D" w14:textId="77777777" w:rsidR="002C1CBD" w:rsidRDefault="002C1CBD" w:rsidP="00E0430D"/>
    <w:p w14:paraId="20E23648" w14:textId="4ED9BE80" w:rsidR="003D6D63" w:rsidRDefault="003D6D63" w:rsidP="00E0430D">
      <w:r>
        <w:t>Logging into the App should be tracked/audited.</w:t>
      </w:r>
    </w:p>
    <w:p w14:paraId="2165A595" w14:textId="25BF7FDE" w:rsidR="003D6D63" w:rsidRDefault="003D6D63" w:rsidP="00E0430D">
      <w:r>
        <w:t xml:space="preserve">This should be recorded at the point the </w:t>
      </w:r>
      <w:r w:rsidR="00853AC9">
        <w:t>‘homepage’ is triggered</w:t>
      </w:r>
      <w:r w:rsidR="00F40716">
        <w:t xml:space="preserve"> </w:t>
      </w:r>
      <w:r w:rsidR="00F40716" w:rsidRPr="00F40716">
        <w:rPr>
          <w:i/>
          <w:iCs/>
          <w:sz w:val="18"/>
          <w:szCs w:val="18"/>
        </w:rPr>
        <w:t>[Demand List/View]</w:t>
      </w:r>
      <w:r w:rsidR="00853AC9">
        <w:t>.</w:t>
      </w:r>
    </w:p>
    <w:p w14:paraId="2701CCB5" w14:textId="481FDE35" w:rsidR="00853AC9" w:rsidRDefault="00853AC9" w:rsidP="00853AC9">
      <w:pPr>
        <w:pStyle w:val="ListParagraph"/>
        <w:numPr>
          <w:ilvl w:val="0"/>
          <w:numId w:val="26"/>
        </w:numPr>
      </w:pPr>
      <w:r>
        <w:t>If buttons – as the user has selected to accept/</w:t>
      </w:r>
      <w:r w:rsidR="00F40716">
        <w:t>proceed.</w:t>
      </w:r>
    </w:p>
    <w:p w14:paraId="32596A0E" w14:textId="4ED4DD7B" w:rsidR="00853AC9" w:rsidRDefault="00853AC9" w:rsidP="00853AC9">
      <w:pPr>
        <w:pStyle w:val="ListParagraph"/>
        <w:numPr>
          <w:ilvl w:val="0"/>
          <w:numId w:val="26"/>
        </w:numPr>
      </w:pPr>
      <w:r>
        <w:t>No buttons – as the next page loads.</w:t>
      </w:r>
    </w:p>
    <w:p w14:paraId="0C24B493" w14:textId="00CA6CAA" w:rsidR="00853AC9" w:rsidRDefault="00853AC9" w:rsidP="00853AC9">
      <w:r>
        <w:t>There is no need to record a user exiting the app from the Splash Screen.</w:t>
      </w:r>
    </w:p>
    <w:p w14:paraId="0CE9A533" w14:textId="77777777" w:rsidR="003D6D63" w:rsidRDefault="003D6D63" w:rsidP="00E0430D"/>
    <w:p w14:paraId="0E636770" w14:textId="720D7B79" w:rsidR="001B1231" w:rsidRDefault="0044048A" w:rsidP="001B1231">
      <w:r>
        <w:t>Log Action/Detail</w:t>
      </w:r>
    </w:p>
    <w:p w14:paraId="57C4DB3B" w14:textId="083837F2" w:rsidR="0044048A" w:rsidRDefault="00C73D6C" w:rsidP="00C73D6C">
      <w:pPr>
        <w:pStyle w:val="ListParagraph"/>
        <w:numPr>
          <w:ilvl w:val="0"/>
          <w:numId w:val="26"/>
        </w:numPr>
      </w:pPr>
      <w:proofErr w:type="spellStart"/>
      <w:r>
        <w:t>UserID</w:t>
      </w:r>
      <w:proofErr w:type="spellEnd"/>
    </w:p>
    <w:p w14:paraId="3FE72796" w14:textId="0BAEACEB" w:rsidR="00C73D6C" w:rsidRDefault="00C73D6C" w:rsidP="00C73D6C">
      <w:pPr>
        <w:pStyle w:val="ListParagraph"/>
        <w:numPr>
          <w:ilvl w:val="0"/>
          <w:numId w:val="26"/>
        </w:numPr>
      </w:pPr>
      <w:r>
        <w:t>Action (“</w:t>
      </w:r>
      <w:r w:rsidR="001A444F">
        <w:t>Login</w:t>
      </w:r>
      <w:r>
        <w:t>”)</w:t>
      </w:r>
    </w:p>
    <w:p w14:paraId="0F9A62AC" w14:textId="75D3FDFE" w:rsidR="001A444F" w:rsidRDefault="001A444F" w:rsidP="00C73D6C">
      <w:pPr>
        <w:pStyle w:val="ListParagraph"/>
        <w:numPr>
          <w:ilvl w:val="0"/>
          <w:numId w:val="26"/>
        </w:numPr>
      </w:pPr>
      <w:r>
        <w:t>Sub Action (“</w:t>
      </w:r>
      <w:r w:rsidR="00E150D5">
        <w:t>Admin Login</w:t>
      </w:r>
      <w:r>
        <w:t xml:space="preserve"> Attempt”)</w:t>
      </w:r>
    </w:p>
    <w:p w14:paraId="6A6FF2FD" w14:textId="3E610D44" w:rsidR="00C73D6C" w:rsidRDefault="00C73D6C" w:rsidP="00C73D6C">
      <w:pPr>
        <w:pStyle w:val="ListParagraph"/>
        <w:numPr>
          <w:ilvl w:val="0"/>
          <w:numId w:val="26"/>
        </w:numPr>
      </w:pPr>
      <w:r>
        <w:t>Date / Time</w:t>
      </w:r>
    </w:p>
    <w:p w14:paraId="2E7E4310" w14:textId="1495A162" w:rsidR="00C73D6C" w:rsidRDefault="00C73D6C" w:rsidP="00C73D6C">
      <w:pPr>
        <w:pStyle w:val="ListParagraph"/>
        <w:numPr>
          <w:ilvl w:val="0"/>
          <w:numId w:val="26"/>
        </w:numPr>
      </w:pPr>
      <w:proofErr w:type="spellStart"/>
      <w:r>
        <w:t>DeviceID</w:t>
      </w:r>
      <w:proofErr w:type="spellEnd"/>
      <w:r>
        <w:t xml:space="preserve"> (if possible)</w:t>
      </w:r>
    </w:p>
    <w:p w14:paraId="4DEAF5C1" w14:textId="5607ACB4" w:rsidR="00274598" w:rsidRDefault="00274598" w:rsidP="00C73D6C">
      <w:pPr>
        <w:pStyle w:val="ListParagraph"/>
        <w:numPr>
          <w:ilvl w:val="0"/>
          <w:numId w:val="26"/>
        </w:numPr>
      </w:pPr>
      <w:r>
        <w:t>Location</w:t>
      </w:r>
    </w:p>
    <w:p w14:paraId="47803064" w14:textId="48049A46" w:rsidR="00A22DC5" w:rsidRDefault="00A22DC5" w:rsidP="00C73D6C">
      <w:pPr>
        <w:pStyle w:val="ListParagraph"/>
        <w:numPr>
          <w:ilvl w:val="0"/>
          <w:numId w:val="26"/>
        </w:numPr>
      </w:pPr>
      <w:r>
        <w:t>Licence Response</w:t>
      </w:r>
    </w:p>
    <w:p w14:paraId="1653E1F7" w14:textId="2E594284" w:rsidR="00795C68" w:rsidRDefault="00795C68" w:rsidP="00C73D6C">
      <w:pPr>
        <w:pStyle w:val="ListParagraph"/>
        <w:numPr>
          <w:ilvl w:val="0"/>
          <w:numId w:val="26"/>
        </w:numPr>
      </w:pPr>
      <w:r>
        <w:t>Declaration Approved/Not Present.</w:t>
      </w:r>
    </w:p>
    <w:p w14:paraId="03B7E719" w14:textId="6FA8B392" w:rsidR="00CA68A5" w:rsidRDefault="00CA68A5" w:rsidP="007A6D9B">
      <w:pPr>
        <w:pStyle w:val="Heading5"/>
      </w:pPr>
      <w:bookmarkStart w:id="48" w:name="_Toc153446350"/>
      <w:r>
        <w:t>Homepage</w:t>
      </w:r>
      <w:bookmarkEnd w:id="48"/>
    </w:p>
    <w:p w14:paraId="20B14C4C" w14:textId="2DE19C13" w:rsidR="007A6D9B" w:rsidRPr="007A6D9B" w:rsidRDefault="00F56393" w:rsidP="00F56393">
      <w:r>
        <w:t xml:space="preserve">This screen should allow the user to select to either ‘Create’ a demand, or Search/View existing </w:t>
      </w:r>
      <w:proofErr w:type="gramStart"/>
      <w:r>
        <w:t>demands</w:t>
      </w:r>
      <w:proofErr w:type="gramEnd"/>
    </w:p>
    <w:p w14:paraId="3030F1FE" w14:textId="35032521" w:rsidR="00A83377" w:rsidRDefault="00A83377" w:rsidP="00C95CEC">
      <w:pPr>
        <w:pStyle w:val="Heading5"/>
      </w:pPr>
      <w:bookmarkStart w:id="49" w:name="_Toc153446351"/>
      <w:r>
        <w:lastRenderedPageBreak/>
        <w:t xml:space="preserve">Demand </w:t>
      </w:r>
      <w:r w:rsidR="004A0F75">
        <w:t>Search</w:t>
      </w:r>
      <w:r>
        <w:t>/View</w:t>
      </w:r>
      <w:bookmarkEnd w:id="49"/>
    </w:p>
    <w:p w14:paraId="57F33E51" w14:textId="1F2FDDFA" w:rsidR="006B1802" w:rsidRDefault="009F56D6" w:rsidP="009F56D6">
      <w:r>
        <w:t xml:space="preserve">A </w:t>
      </w:r>
      <w:r w:rsidR="004A0F75">
        <w:t>l</w:t>
      </w:r>
      <w:r>
        <w:t>ist of all Demands that have been created.</w:t>
      </w:r>
    </w:p>
    <w:p w14:paraId="79FB3226" w14:textId="77A7FC17" w:rsidR="009F56D6" w:rsidRDefault="009F56D6" w:rsidP="009F56D6">
      <w:r>
        <w:br/>
        <w:t>Default view / filter</w:t>
      </w:r>
      <w:r w:rsidR="00657C87">
        <w:t>:</w:t>
      </w:r>
      <w:r w:rsidR="006B1802">
        <w:tab/>
      </w:r>
      <w:r w:rsidR="00657C87">
        <w:t xml:space="preserve"> </w:t>
      </w:r>
      <w:r w:rsidR="00DF5940">
        <w:tab/>
      </w:r>
      <w:r w:rsidR="00657C87">
        <w:t xml:space="preserve">All Demands that are </w:t>
      </w:r>
      <w:r w:rsidR="007E35AF">
        <w:t>‘</w:t>
      </w:r>
      <w:r w:rsidR="007C5F05">
        <w:t>Enabled’.</w:t>
      </w:r>
    </w:p>
    <w:p w14:paraId="605D9373" w14:textId="0A20890F" w:rsidR="0088633B" w:rsidRDefault="0088633B" w:rsidP="009F56D6">
      <w:r>
        <w:t xml:space="preserve">Default ‘Sort Order’: </w:t>
      </w:r>
      <w:r w:rsidR="00DF5940">
        <w:tab/>
      </w:r>
      <w:r w:rsidR="00DF5940">
        <w:tab/>
      </w:r>
      <w:r w:rsidR="00F56AE7">
        <w:t>Most Recent Modify</w:t>
      </w:r>
      <w:r>
        <w:t xml:space="preserve"> First</w:t>
      </w:r>
    </w:p>
    <w:p w14:paraId="085A3B8F" w14:textId="77777777" w:rsidR="00DF5940" w:rsidRDefault="00DF5940" w:rsidP="009F56D6"/>
    <w:p w14:paraId="11ADA903" w14:textId="501CF75A" w:rsidR="006B1802" w:rsidRDefault="006B1802" w:rsidP="009F56D6">
      <w:r>
        <w:t>Option to filter list by:</w:t>
      </w:r>
    </w:p>
    <w:p w14:paraId="6EC0643E" w14:textId="1EC2BF35" w:rsidR="006B1802" w:rsidRDefault="006B1802" w:rsidP="006B1802">
      <w:pPr>
        <w:pStyle w:val="ListParagraph"/>
        <w:numPr>
          <w:ilvl w:val="0"/>
          <w:numId w:val="26"/>
        </w:numPr>
      </w:pPr>
      <w:r>
        <w:t>State</w:t>
      </w:r>
    </w:p>
    <w:p w14:paraId="6DA2A399" w14:textId="45C0F536" w:rsidR="006B1802" w:rsidRDefault="0039600C" w:rsidP="006B1802">
      <w:pPr>
        <w:pStyle w:val="ListParagraph"/>
        <w:numPr>
          <w:ilvl w:val="0"/>
          <w:numId w:val="26"/>
        </w:numPr>
      </w:pPr>
      <w:r>
        <w:t>Creation Date Range (From – To)</w:t>
      </w:r>
    </w:p>
    <w:p w14:paraId="1093D32E" w14:textId="69336104" w:rsidR="0039600C" w:rsidRDefault="0039600C" w:rsidP="006B1802">
      <w:pPr>
        <w:pStyle w:val="ListParagraph"/>
        <w:numPr>
          <w:ilvl w:val="0"/>
          <w:numId w:val="26"/>
        </w:numPr>
      </w:pPr>
      <w:r>
        <w:t xml:space="preserve">Last </w:t>
      </w:r>
      <w:r w:rsidR="00D33432">
        <w:t>Modified</w:t>
      </w:r>
      <w:r>
        <w:t xml:space="preserve"> Date Range (From – To)</w:t>
      </w:r>
    </w:p>
    <w:p w14:paraId="53BE19F8" w14:textId="77C49E26" w:rsidR="0039600C" w:rsidRDefault="0039600C" w:rsidP="006B1802">
      <w:pPr>
        <w:pStyle w:val="ListParagraph"/>
        <w:numPr>
          <w:ilvl w:val="0"/>
          <w:numId w:val="26"/>
        </w:numPr>
      </w:pPr>
      <w:r>
        <w:t>Assigned to Staff/Team</w:t>
      </w:r>
    </w:p>
    <w:p w14:paraId="156C9477" w14:textId="124E1B96" w:rsidR="002072EA" w:rsidRDefault="002072EA" w:rsidP="006B1802">
      <w:pPr>
        <w:pStyle w:val="ListParagraph"/>
        <w:numPr>
          <w:ilvl w:val="0"/>
          <w:numId w:val="26"/>
        </w:numPr>
      </w:pPr>
      <w:r>
        <w:t>Clear Filters/Reset Filters</w:t>
      </w:r>
    </w:p>
    <w:p w14:paraId="36D68E08" w14:textId="3ADD62ED" w:rsidR="00DF5940" w:rsidRDefault="00DF5940" w:rsidP="00DF5940">
      <w:r>
        <w:t>Option to ‘Sort’ List by:</w:t>
      </w:r>
    </w:p>
    <w:p w14:paraId="6E977C8F" w14:textId="31503C8E" w:rsidR="00DF5940" w:rsidRDefault="00DF5940" w:rsidP="00DF5940">
      <w:pPr>
        <w:pStyle w:val="ListParagraph"/>
        <w:numPr>
          <w:ilvl w:val="0"/>
          <w:numId w:val="26"/>
        </w:numPr>
      </w:pPr>
      <w:r>
        <w:t>Newest -&gt; Oldest</w:t>
      </w:r>
      <w:r w:rsidR="00E336EA">
        <w:t xml:space="preserve"> [Modified Date]</w:t>
      </w:r>
    </w:p>
    <w:p w14:paraId="1629FE59" w14:textId="024D5C01" w:rsidR="00DF5940" w:rsidRDefault="00DF5940" w:rsidP="00DF5940">
      <w:pPr>
        <w:pStyle w:val="ListParagraph"/>
        <w:numPr>
          <w:ilvl w:val="0"/>
          <w:numId w:val="26"/>
        </w:numPr>
      </w:pPr>
      <w:r>
        <w:t>Oldest -&gt; Newest</w:t>
      </w:r>
      <w:r w:rsidR="00E336EA">
        <w:t xml:space="preserve"> [Modified Date]</w:t>
      </w:r>
    </w:p>
    <w:p w14:paraId="5506CBA3" w14:textId="09FD7FE6" w:rsidR="00917CCD" w:rsidRDefault="00DF5940" w:rsidP="00C95CEC">
      <w:pPr>
        <w:pStyle w:val="ListParagraph"/>
        <w:numPr>
          <w:ilvl w:val="0"/>
          <w:numId w:val="26"/>
        </w:numPr>
      </w:pPr>
      <w:r>
        <w:t>State [A-Z]</w:t>
      </w:r>
      <w:r w:rsidR="00122F1A">
        <w:t xml:space="preserve"> </w:t>
      </w:r>
      <w:r w:rsidR="00122F1A">
        <w:rPr>
          <w:b/>
          <w:bCs/>
        </w:rPr>
        <w:t xml:space="preserve">or </w:t>
      </w:r>
      <w:r w:rsidR="00122F1A">
        <w:t>[Z-A]</w:t>
      </w:r>
    </w:p>
    <w:p w14:paraId="0A1C8B8A" w14:textId="77777777" w:rsidR="006A00A8" w:rsidRDefault="006A00A8" w:rsidP="00AA6247"/>
    <w:p w14:paraId="4B79D33A" w14:textId="42747E42" w:rsidR="00AA6247" w:rsidRDefault="00AA6247" w:rsidP="00AA6247">
      <w:r>
        <w:t>Each Demand will be listed in a Summary format, with:</w:t>
      </w:r>
    </w:p>
    <w:p w14:paraId="75996682" w14:textId="4CF19EB1" w:rsidR="006A00A8" w:rsidRDefault="006A00A8" w:rsidP="00AA6247">
      <w:pPr>
        <w:pStyle w:val="ListParagraph"/>
        <w:numPr>
          <w:ilvl w:val="0"/>
          <w:numId w:val="26"/>
        </w:numPr>
      </w:pPr>
      <w:r>
        <w:t>Type</w:t>
      </w:r>
    </w:p>
    <w:p w14:paraId="76FED962" w14:textId="00E73F50" w:rsidR="006A00A8" w:rsidRDefault="006A00A8" w:rsidP="00AA6247">
      <w:pPr>
        <w:pStyle w:val="ListParagraph"/>
        <w:numPr>
          <w:ilvl w:val="0"/>
          <w:numId w:val="26"/>
        </w:numPr>
      </w:pPr>
      <w:r>
        <w:t>Reference ID</w:t>
      </w:r>
    </w:p>
    <w:p w14:paraId="42C5CEEE" w14:textId="3C2BC10A" w:rsidR="00AA6247" w:rsidRDefault="00AA6247" w:rsidP="00AA6247">
      <w:pPr>
        <w:pStyle w:val="ListParagraph"/>
        <w:numPr>
          <w:ilvl w:val="0"/>
          <w:numId w:val="26"/>
        </w:numPr>
      </w:pPr>
      <w:r>
        <w:t>‘Title’</w:t>
      </w:r>
    </w:p>
    <w:p w14:paraId="05CD2FA7" w14:textId="68AAE9C4" w:rsidR="00AA6247" w:rsidRDefault="006A00A8" w:rsidP="00AA6247">
      <w:pPr>
        <w:pStyle w:val="ListParagraph"/>
        <w:numPr>
          <w:ilvl w:val="0"/>
          <w:numId w:val="26"/>
        </w:numPr>
      </w:pPr>
      <w:r>
        <w:t>Location</w:t>
      </w:r>
    </w:p>
    <w:p w14:paraId="3BD71526" w14:textId="1B7F1B54" w:rsidR="00917CCD" w:rsidRDefault="00917CCD" w:rsidP="00917CCD">
      <w:r>
        <w:t xml:space="preserve">Any given Demand </w:t>
      </w:r>
      <w:r w:rsidR="002072EA">
        <w:t xml:space="preserve">can be selected to go navigate to </w:t>
      </w:r>
      <w:r w:rsidR="002072EA">
        <w:rPr>
          <w:b/>
          <w:bCs/>
          <w:u w:val="single"/>
        </w:rPr>
        <w:t>Demand Detail</w:t>
      </w:r>
      <w:r w:rsidR="002072EA">
        <w:t xml:space="preserve"> screen.</w:t>
      </w:r>
    </w:p>
    <w:p w14:paraId="49A85AC7" w14:textId="77777777" w:rsidR="002072EA" w:rsidRDefault="002072EA" w:rsidP="00917CCD"/>
    <w:p w14:paraId="1550894D" w14:textId="51245533" w:rsidR="002072EA" w:rsidRDefault="002072EA" w:rsidP="00917CCD">
      <w:r>
        <w:t>Buttons to:</w:t>
      </w:r>
    </w:p>
    <w:p w14:paraId="574CE11C" w14:textId="6E978F6D" w:rsidR="002072EA" w:rsidRDefault="00BC7F2E" w:rsidP="002072EA">
      <w:pPr>
        <w:pStyle w:val="ListParagraph"/>
        <w:numPr>
          <w:ilvl w:val="0"/>
          <w:numId w:val="26"/>
        </w:numPr>
      </w:pPr>
      <w:r>
        <w:t>Back to Homepage</w:t>
      </w:r>
    </w:p>
    <w:p w14:paraId="6F499FAD" w14:textId="7261B8C6" w:rsidR="002072EA" w:rsidRDefault="00320904" w:rsidP="002072EA">
      <w:pPr>
        <w:pStyle w:val="ListParagraph"/>
        <w:numPr>
          <w:ilvl w:val="0"/>
          <w:numId w:val="26"/>
        </w:numPr>
      </w:pPr>
      <w:r>
        <w:t xml:space="preserve">Amend ‘Sort’ </w:t>
      </w:r>
      <w:r w:rsidR="007C5F05">
        <w:t>criteria.</w:t>
      </w:r>
    </w:p>
    <w:p w14:paraId="2B32E3A0" w14:textId="3C4989F3" w:rsidR="00320904" w:rsidRDefault="00320904" w:rsidP="00320904">
      <w:pPr>
        <w:pStyle w:val="ListParagraph"/>
        <w:numPr>
          <w:ilvl w:val="0"/>
          <w:numId w:val="26"/>
        </w:numPr>
      </w:pPr>
      <w:r>
        <w:t xml:space="preserve">Amend ‘Filter’ </w:t>
      </w:r>
      <w:proofErr w:type="gramStart"/>
      <w:r>
        <w:t>criteria</w:t>
      </w:r>
      <w:proofErr w:type="gramEnd"/>
    </w:p>
    <w:p w14:paraId="2388EEB8" w14:textId="7A0AE21C" w:rsidR="00320904" w:rsidRDefault="00320904" w:rsidP="00320904">
      <w:r>
        <w:t>The sort/filter criteria should be menus that slide in from the side – like many Mobile Apps do</w:t>
      </w:r>
      <w:r w:rsidR="00523094">
        <w:t>. An ‘Apply’ button should be present to then apply the changes.</w:t>
      </w:r>
    </w:p>
    <w:p w14:paraId="5BFF0CF1" w14:textId="17B572B3" w:rsidR="006973D0" w:rsidRDefault="006973D0" w:rsidP="00320904">
      <w:r>
        <w:t xml:space="preserve">This should be achieved using standard </w:t>
      </w:r>
      <w:proofErr w:type="spellStart"/>
      <w:r>
        <w:t>PowerApp</w:t>
      </w:r>
      <w:proofErr w:type="spellEnd"/>
      <w:r>
        <w:t xml:space="preserve"> object </w:t>
      </w:r>
      <w:r w:rsidR="0009102D">
        <w:t xml:space="preserve">and content </w:t>
      </w:r>
      <w:r>
        <w:t>approaches.</w:t>
      </w:r>
    </w:p>
    <w:p w14:paraId="7770CD84" w14:textId="66A4465C" w:rsidR="00523094" w:rsidRPr="002072EA" w:rsidRDefault="00523094" w:rsidP="00320904">
      <w:r>
        <w:t>The reset/clear could be a separate button in each case, or in the separate criteria lists.</w:t>
      </w:r>
    </w:p>
    <w:p w14:paraId="05933444" w14:textId="77777777" w:rsidR="00917CCD" w:rsidRDefault="00917CCD" w:rsidP="00917CCD"/>
    <w:p w14:paraId="666785C8" w14:textId="00BEFFEA" w:rsidR="00A83377" w:rsidRDefault="00717C44" w:rsidP="00C95CEC">
      <w:pPr>
        <w:pStyle w:val="Heading5"/>
      </w:pPr>
      <w:bookmarkStart w:id="50" w:name="_Toc153446352"/>
      <w:r>
        <w:t>Demand Detail</w:t>
      </w:r>
      <w:bookmarkEnd w:id="50"/>
    </w:p>
    <w:p w14:paraId="262032FE" w14:textId="683F9278" w:rsidR="00704D6F" w:rsidRDefault="006A00A8" w:rsidP="006A00A8">
      <w:r>
        <w:t xml:space="preserve">This should be a form showing </w:t>
      </w:r>
      <w:r w:rsidR="008E08A8">
        <w:t>all</w:t>
      </w:r>
      <w:r>
        <w:t xml:space="preserve"> the information that can be collected/provided about a Demand</w:t>
      </w:r>
      <w:r w:rsidR="00453569">
        <w:t>.</w:t>
      </w:r>
      <w:r w:rsidR="00704D6F">
        <w:t xml:space="preserve"> Some data control fields do not need to be displayed; these include:</w:t>
      </w:r>
    </w:p>
    <w:tbl>
      <w:tblPr>
        <w:tblStyle w:val="TableGrid"/>
        <w:tblW w:w="2006" w:type="dxa"/>
        <w:tblLook w:val="04A0" w:firstRow="1" w:lastRow="0" w:firstColumn="1" w:lastColumn="0" w:noHBand="0" w:noVBand="1"/>
      </w:tblPr>
      <w:tblGrid>
        <w:gridCol w:w="2006"/>
      </w:tblGrid>
      <w:tr w:rsidR="00CA568D" w14:paraId="7B83088B" w14:textId="77777777" w:rsidTr="00CA568D">
        <w:tc>
          <w:tcPr>
            <w:tcW w:w="2006" w:type="dxa"/>
          </w:tcPr>
          <w:p w14:paraId="392E57A4" w14:textId="77777777" w:rsidR="00CA568D" w:rsidRPr="00AE7287" w:rsidRDefault="00CA568D" w:rsidP="00F01920">
            <w:pPr>
              <w:jc w:val="center"/>
              <w:rPr>
                <w:b/>
                <w:bCs/>
                <w:sz w:val="16"/>
                <w:szCs w:val="16"/>
              </w:rPr>
            </w:pPr>
            <w:r w:rsidRPr="00AE7287">
              <w:rPr>
                <w:b/>
                <w:bCs/>
                <w:sz w:val="16"/>
                <w:szCs w:val="16"/>
              </w:rPr>
              <w:t>Field / Property</w:t>
            </w:r>
          </w:p>
        </w:tc>
      </w:tr>
      <w:tr w:rsidR="00CA568D" w14:paraId="5B36237E" w14:textId="77777777" w:rsidTr="00CA568D">
        <w:tc>
          <w:tcPr>
            <w:tcW w:w="2006" w:type="dxa"/>
          </w:tcPr>
          <w:p w14:paraId="6CEBAD69" w14:textId="77777777" w:rsidR="00CA568D" w:rsidRPr="00AE7287" w:rsidRDefault="00CA568D" w:rsidP="00F01920">
            <w:pPr>
              <w:rPr>
                <w:sz w:val="16"/>
                <w:szCs w:val="16"/>
              </w:rPr>
            </w:pPr>
            <w:r w:rsidRPr="00AE7287">
              <w:rPr>
                <w:sz w:val="16"/>
                <w:szCs w:val="16"/>
              </w:rPr>
              <w:t>Demand ID</w:t>
            </w:r>
          </w:p>
        </w:tc>
      </w:tr>
      <w:tr w:rsidR="00CA568D" w14:paraId="4001D4BE" w14:textId="77777777" w:rsidTr="00CA568D">
        <w:tc>
          <w:tcPr>
            <w:tcW w:w="2006" w:type="dxa"/>
          </w:tcPr>
          <w:p w14:paraId="78DBC751" w14:textId="77777777" w:rsidR="00CA568D" w:rsidRPr="00AE7287" w:rsidRDefault="00CA568D" w:rsidP="00F01920">
            <w:pPr>
              <w:rPr>
                <w:sz w:val="16"/>
                <w:szCs w:val="16"/>
              </w:rPr>
            </w:pPr>
            <w:r w:rsidRPr="00AE7287">
              <w:rPr>
                <w:sz w:val="16"/>
                <w:szCs w:val="16"/>
              </w:rPr>
              <w:t>Created By</w:t>
            </w:r>
          </w:p>
        </w:tc>
      </w:tr>
      <w:tr w:rsidR="00CA568D" w14:paraId="55EE4E9E" w14:textId="77777777" w:rsidTr="00CA568D">
        <w:tc>
          <w:tcPr>
            <w:tcW w:w="2006" w:type="dxa"/>
          </w:tcPr>
          <w:p w14:paraId="214B542B" w14:textId="77777777" w:rsidR="00CA568D" w:rsidRPr="00AE7287" w:rsidRDefault="00CA568D" w:rsidP="00F01920">
            <w:pPr>
              <w:rPr>
                <w:sz w:val="16"/>
                <w:szCs w:val="16"/>
              </w:rPr>
            </w:pPr>
            <w:r w:rsidRPr="00AE7287">
              <w:rPr>
                <w:sz w:val="16"/>
                <w:szCs w:val="16"/>
              </w:rPr>
              <w:t>Created Date</w:t>
            </w:r>
          </w:p>
        </w:tc>
      </w:tr>
      <w:tr w:rsidR="00CA568D" w14:paraId="1A382F61" w14:textId="77777777" w:rsidTr="00CA568D">
        <w:tc>
          <w:tcPr>
            <w:tcW w:w="2006" w:type="dxa"/>
          </w:tcPr>
          <w:p w14:paraId="324ADAD7" w14:textId="77777777" w:rsidR="00CA568D" w:rsidRPr="00AE7287" w:rsidRDefault="00CA568D" w:rsidP="00F01920">
            <w:pPr>
              <w:rPr>
                <w:sz w:val="16"/>
                <w:szCs w:val="16"/>
              </w:rPr>
            </w:pPr>
            <w:r w:rsidRPr="00AE7287">
              <w:rPr>
                <w:sz w:val="16"/>
                <w:szCs w:val="16"/>
              </w:rPr>
              <w:t>Modified By</w:t>
            </w:r>
          </w:p>
        </w:tc>
      </w:tr>
      <w:tr w:rsidR="00CA568D" w14:paraId="1C88401D" w14:textId="77777777" w:rsidTr="00CA568D">
        <w:tc>
          <w:tcPr>
            <w:tcW w:w="2006" w:type="dxa"/>
          </w:tcPr>
          <w:p w14:paraId="787E6C8F" w14:textId="77777777" w:rsidR="00CA568D" w:rsidRPr="00AE7287" w:rsidRDefault="00CA568D" w:rsidP="00F01920">
            <w:pPr>
              <w:rPr>
                <w:sz w:val="16"/>
                <w:szCs w:val="16"/>
              </w:rPr>
            </w:pPr>
            <w:r w:rsidRPr="00AE7287">
              <w:rPr>
                <w:sz w:val="16"/>
                <w:szCs w:val="16"/>
              </w:rPr>
              <w:t>Modified Date</w:t>
            </w:r>
          </w:p>
        </w:tc>
      </w:tr>
      <w:tr w:rsidR="00CA568D" w14:paraId="0C5F82B9" w14:textId="77777777" w:rsidTr="00CA568D">
        <w:tc>
          <w:tcPr>
            <w:tcW w:w="2006" w:type="dxa"/>
          </w:tcPr>
          <w:p w14:paraId="3210530E" w14:textId="77777777" w:rsidR="00CA568D" w:rsidRPr="00AE7287" w:rsidRDefault="00CA568D" w:rsidP="00F01920">
            <w:pPr>
              <w:rPr>
                <w:sz w:val="16"/>
                <w:szCs w:val="16"/>
              </w:rPr>
            </w:pPr>
            <w:r w:rsidRPr="00AE7287">
              <w:rPr>
                <w:sz w:val="16"/>
                <w:szCs w:val="16"/>
              </w:rPr>
              <w:t>Version</w:t>
            </w:r>
          </w:p>
        </w:tc>
      </w:tr>
      <w:tr w:rsidR="00CA568D" w14:paraId="3AC9043A" w14:textId="77777777" w:rsidTr="00CA568D">
        <w:tc>
          <w:tcPr>
            <w:tcW w:w="2006" w:type="dxa"/>
          </w:tcPr>
          <w:p w14:paraId="14A52B04" w14:textId="4CB3FBE9" w:rsidR="00CA568D" w:rsidRPr="00AE7287" w:rsidRDefault="00CA568D" w:rsidP="00F01920">
            <w:pPr>
              <w:rPr>
                <w:sz w:val="16"/>
                <w:szCs w:val="16"/>
              </w:rPr>
            </w:pPr>
            <w:proofErr w:type="spellStart"/>
            <w:r>
              <w:rPr>
                <w:sz w:val="16"/>
                <w:szCs w:val="16"/>
              </w:rPr>
              <w:t>GeoFenceCentre</w:t>
            </w:r>
            <w:proofErr w:type="spellEnd"/>
          </w:p>
        </w:tc>
      </w:tr>
    </w:tbl>
    <w:p w14:paraId="7DD3F788" w14:textId="77777777" w:rsidR="00704D6F" w:rsidRDefault="00704D6F" w:rsidP="006A00A8"/>
    <w:p w14:paraId="3471B003" w14:textId="1C4F02B5" w:rsidR="0009102D" w:rsidRDefault="00453569" w:rsidP="0009102D">
      <w:r>
        <w:lastRenderedPageBreak/>
        <w:t>Where there are ‘multiple’ sub-records (</w:t>
      </w:r>
      <w:r w:rsidR="007C5F05">
        <w:t>e.g.,</w:t>
      </w:r>
      <w:r>
        <w:t xml:space="preserve"> Related Persons</w:t>
      </w:r>
      <w:r w:rsidR="00EE067E">
        <w:t>, Active Periods</w:t>
      </w:r>
      <w:r>
        <w:t>) there should be a button (ellipses?) to expand a pop-up/pop-out.</w:t>
      </w:r>
      <w:r w:rsidR="0009102D">
        <w:br/>
        <w:t xml:space="preserve">This should be achieved using standard </w:t>
      </w:r>
      <w:proofErr w:type="spellStart"/>
      <w:r w:rsidR="0009102D">
        <w:t>PowerApp</w:t>
      </w:r>
      <w:proofErr w:type="spellEnd"/>
      <w:r w:rsidR="0009102D">
        <w:t xml:space="preserve"> object and content approaches.</w:t>
      </w:r>
    </w:p>
    <w:p w14:paraId="4156079C" w14:textId="77777777" w:rsidR="008E08A8" w:rsidRDefault="008E08A8" w:rsidP="006A00A8"/>
    <w:p w14:paraId="5EAABAA2" w14:textId="5DC16A67" w:rsidR="008E08A8" w:rsidRDefault="00BF4920" w:rsidP="006A00A8">
      <w:r>
        <w:t>There should be buttons to:</w:t>
      </w:r>
    </w:p>
    <w:p w14:paraId="29D7E088" w14:textId="268583DB" w:rsidR="00BF4920" w:rsidRDefault="00BF4920" w:rsidP="00BF4920">
      <w:pPr>
        <w:pStyle w:val="ListParagraph"/>
        <w:numPr>
          <w:ilvl w:val="0"/>
          <w:numId w:val="26"/>
        </w:numPr>
      </w:pPr>
      <w:r>
        <w:t xml:space="preserve">Return to the </w:t>
      </w:r>
      <w:r w:rsidR="0009102D">
        <w:t>Search</w:t>
      </w:r>
      <w:r>
        <w:t xml:space="preserve">/View </w:t>
      </w:r>
      <w:r w:rsidR="007C5F05">
        <w:t>screen.</w:t>
      </w:r>
    </w:p>
    <w:p w14:paraId="4C26A47C" w14:textId="1DE179E1" w:rsidR="00BF4920" w:rsidRDefault="00BF4920" w:rsidP="00BF4920">
      <w:pPr>
        <w:pStyle w:val="ListParagraph"/>
        <w:numPr>
          <w:ilvl w:val="0"/>
          <w:numId w:val="26"/>
        </w:numPr>
      </w:pPr>
      <w:r>
        <w:t xml:space="preserve">Edit the current </w:t>
      </w:r>
      <w:proofErr w:type="gramStart"/>
      <w:r>
        <w:t>Demand</w:t>
      </w:r>
      <w:proofErr w:type="gramEnd"/>
    </w:p>
    <w:p w14:paraId="07452058" w14:textId="77777777" w:rsidR="007D2572" w:rsidRDefault="007D2572" w:rsidP="007D2572"/>
    <w:p w14:paraId="1F1607FE" w14:textId="47215A39" w:rsidR="007D2572" w:rsidRDefault="007D2572" w:rsidP="007D2572">
      <w:r>
        <w:t>Any Demand viewed in Detail should be logged</w:t>
      </w:r>
      <w:r w:rsidR="0009102D">
        <w:t xml:space="preserve"> at the </w:t>
      </w:r>
      <w:r w:rsidR="005B3E71">
        <w:t>point of loading/opening the record</w:t>
      </w:r>
      <w:r>
        <w:t>.</w:t>
      </w:r>
    </w:p>
    <w:p w14:paraId="02229981" w14:textId="77777777" w:rsidR="007D2572" w:rsidRDefault="007D2572" w:rsidP="007D2572">
      <w:r>
        <w:t>Log Action/Detail</w:t>
      </w:r>
    </w:p>
    <w:p w14:paraId="04679B3F" w14:textId="77777777" w:rsidR="007D2572" w:rsidRDefault="007D2572" w:rsidP="007D2572">
      <w:pPr>
        <w:pStyle w:val="ListParagraph"/>
        <w:numPr>
          <w:ilvl w:val="0"/>
          <w:numId w:val="26"/>
        </w:numPr>
      </w:pPr>
      <w:proofErr w:type="spellStart"/>
      <w:r>
        <w:t>UserID</w:t>
      </w:r>
      <w:proofErr w:type="spellEnd"/>
    </w:p>
    <w:p w14:paraId="15BB67E7" w14:textId="602515AB" w:rsidR="007D2572" w:rsidRDefault="007D2572" w:rsidP="007D2572">
      <w:pPr>
        <w:pStyle w:val="ListParagraph"/>
        <w:numPr>
          <w:ilvl w:val="0"/>
          <w:numId w:val="26"/>
        </w:numPr>
      </w:pPr>
      <w:r>
        <w:t>Action (“View”)</w:t>
      </w:r>
    </w:p>
    <w:p w14:paraId="518DD33D" w14:textId="2C3C2514" w:rsidR="007D2572" w:rsidRDefault="007D2572" w:rsidP="007D2572">
      <w:pPr>
        <w:pStyle w:val="ListParagraph"/>
        <w:numPr>
          <w:ilvl w:val="0"/>
          <w:numId w:val="26"/>
        </w:numPr>
      </w:pPr>
      <w:r>
        <w:t>Sub Action (“</w:t>
      </w:r>
      <w:r w:rsidR="00635D8A">
        <w:t xml:space="preserve">Admin </w:t>
      </w:r>
      <w:r w:rsidR="002050E4">
        <w:t>View Detail</w:t>
      </w:r>
      <w:r>
        <w:t>”)</w:t>
      </w:r>
    </w:p>
    <w:p w14:paraId="48ED9CF2" w14:textId="77777777" w:rsidR="007D2572" w:rsidRDefault="007D2572" w:rsidP="007D2572">
      <w:pPr>
        <w:pStyle w:val="ListParagraph"/>
        <w:numPr>
          <w:ilvl w:val="0"/>
          <w:numId w:val="26"/>
        </w:numPr>
      </w:pPr>
      <w:r>
        <w:t>Date / Time</w:t>
      </w:r>
    </w:p>
    <w:p w14:paraId="5EAAC089" w14:textId="77777777" w:rsidR="007D2572" w:rsidRDefault="007D2572" w:rsidP="007D2572">
      <w:pPr>
        <w:pStyle w:val="ListParagraph"/>
        <w:numPr>
          <w:ilvl w:val="0"/>
          <w:numId w:val="26"/>
        </w:numPr>
      </w:pPr>
      <w:proofErr w:type="spellStart"/>
      <w:r>
        <w:t>DeviceID</w:t>
      </w:r>
      <w:proofErr w:type="spellEnd"/>
      <w:r>
        <w:t xml:space="preserve"> (if possible)</w:t>
      </w:r>
    </w:p>
    <w:p w14:paraId="4D138D5A" w14:textId="058D68D9" w:rsidR="007D2572" w:rsidRDefault="007D2572" w:rsidP="007D2572">
      <w:pPr>
        <w:pStyle w:val="ListParagraph"/>
        <w:numPr>
          <w:ilvl w:val="0"/>
          <w:numId w:val="26"/>
        </w:numPr>
      </w:pPr>
      <w:r>
        <w:t>Location</w:t>
      </w:r>
    </w:p>
    <w:p w14:paraId="01C42C37" w14:textId="6E1C3CE0" w:rsidR="009F11C4" w:rsidRPr="006A00A8" w:rsidRDefault="009F11C4" w:rsidP="009F11C4">
      <w:pPr>
        <w:pStyle w:val="ListParagraph"/>
        <w:numPr>
          <w:ilvl w:val="0"/>
          <w:numId w:val="26"/>
        </w:numPr>
      </w:pPr>
      <w:proofErr w:type="spellStart"/>
      <w:r>
        <w:t>DemandID</w:t>
      </w:r>
      <w:proofErr w:type="spellEnd"/>
      <w:r>
        <w:t xml:space="preserve"> </w:t>
      </w:r>
      <w:proofErr w:type="gramStart"/>
      <w:r>
        <w:t>viewed</w:t>
      </w:r>
      <w:proofErr w:type="gramEnd"/>
    </w:p>
    <w:p w14:paraId="7C7E787E" w14:textId="04E7DD4E" w:rsidR="00717C44" w:rsidRDefault="00717C44" w:rsidP="00C95CEC">
      <w:pPr>
        <w:pStyle w:val="Heading5"/>
      </w:pPr>
      <w:bookmarkStart w:id="51" w:name="_Toc153446353"/>
      <w:r>
        <w:t>Demand Edit</w:t>
      </w:r>
      <w:bookmarkEnd w:id="51"/>
    </w:p>
    <w:p w14:paraId="43AA695F" w14:textId="77777777" w:rsidR="00EB6636" w:rsidRPr="004076FD" w:rsidRDefault="00EB6636" w:rsidP="00EB6636">
      <w:pPr>
        <w:pBdr>
          <w:top w:val="nil"/>
          <w:left w:val="nil"/>
          <w:bottom w:val="nil"/>
          <w:right w:val="nil"/>
          <w:between w:val="nil"/>
        </w:pBdr>
        <w:spacing w:line="280" w:lineRule="auto"/>
        <w:rPr>
          <w:b/>
          <w:bCs/>
          <w:u w:val="single"/>
        </w:rPr>
      </w:pPr>
      <w:r>
        <w:t>The view should be the same as that of the Detail, but with the allowed fields editable.</w:t>
      </w:r>
      <w:r>
        <w:br/>
        <w:t>Some fields should not be editable, these are:</w:t>
      </w:r>
      <w:r>
        <w:br/>
      </w:r>
      <w:proofErr w:type="gramStart"/>
      <w:r w:rsidRPr="004076FD">
        <w:rPr>
          <w:b/>
          <w:bCs/>
          <w:u w:val="single"/>
        </w:rPr>
        <w:t>D</w:t>
      </w:r>
      <w:r>
        <w:rPr>
          <w:b/>
          <w:bCs/>
          <w:u w:val="single"/>
        </w:rPr>
        <w:t>emand</w:t>
      </w:r>
      <w:proofErr w:type="gramEnd"/>
    </w:p>
    <w:tbl>
      <w:tblPr>
        <w:tblStyle w:val="TableGrid"/>
        <w:tblW w:w="0" w:type="auto"/>
        <w:tblLook w:val="04A0" w:firstRow="1" w:lastRow="0" w:firstColumn="1" w:lastColumn="0" w:noHBand="0" w:noVBand="1"/>
      </w:tblPr>
      <w:tblGrid>
        <w:gridCol w:w="2081"/>
      </w:tblGrid>
      <w:tr w:rsidR="00707DC3" w14:paraId="4B8A6B4A" w14:textId="77777777" w:rsidTr="00F01920">
        <w:tc>
          <w:tcPr>
            <w:tcW w:w="2081" w:type="dxa"/>
          </w:tcPr>
          <w:p w14:paraId="7B993D38" w14:textId="77777777" w:rsidR="00707DC3" w:rsidRPr="00AE7287" w:rsidRDefault="00707DC3" w:rsidP="00F01920">
            <w:pPr>
              <w:jc w:val="center"/>
              <w:rPr>
                <w:b/>
                <w:bCs/>
                <w:sz w:val="16"/>
                <w:szCs w:val="16"/>
              </w:rPr>
            </w:pPr>
            <w:r w:rsidRPr="00AE7287">
              <w:rPr>
                <w:b/>
                <w:bCs/>
                <w:sz w:val="16"/>
                <w:szCs w:val="16"/>
              </w:rPr>
              <w:t>Field / Property</w:t>
            </w:r>
          </w:p>
        </w:tc>
      </w:tr>
      <w:tr w:rsidR="00707DC3" w14:paraId="6FB33BCC" w14:textId="77777777" w:rsidTr="00F01920">
        <w:tc>
          <w:tcPr>
            <w:tcW w:w="2081" w:type="dxa"/>
          </w:tcPr>
          <w:p w14:paraId="1842D844" w14:textId="77777777" w:rsidR="00707DC3" w:rsidRPr="00AE7287" w:rsidRDefault="00707DC3" w:rsidP="00F01920">
            <w:pPr>
              <w:rPr>
                <w:sz w:val="16"/>
                <w:szCs w:val="16"/>
              </w:rPr>
            </w:pPr>
            <w:r w:rsidRPr="00AE7287">
              <w:rPr>
                <w:sz w:val="16"/>
                <w:szCs w:val="16"/>
              </w:rPr>
              <w:t>Demand ID</w:t>
            </w:r>
          </w:p>
        </w:tc>
      </w:tr>
      <w:tr w:rsidR="00707DC3" w14:paraId="12AD67F3" w14:textId="77777777" w:rsidTr="00F01920">
        <w:tc>
          <w:tcPr>
            <w:tcW w:w="2081" w:type="dxa"/>
          </w:tcPr>
          <w:p w14:paraId="4A09EA9C" w14:textId="77777777" w:rsidR="00707DC3" w:rsidRPr="00AE7287" w:rsidRDefault="00707DC3" w:rsidP="00F01920">
            <w:pPr>
              <w:rPr>
                <w:sz w:val="16"/>
                <w:szCs w:val="16"/>
              </w:rPr>
            </w:pPr>
            <w:r>
              <w:rPr>
                <w:sz w:val="16"/>
                <w:szCs w:val="16"/>
              </w:rPr>
              <w:t>Reference</w:t>
            </w:r>
          </w:p>
        </w:tc>
      </w:tr>
      <w:tr w:rsidR="00707DC3" w14:paraId="253AF500" w14:textId="77777777" w:rsidTr="00F01920">
        <w:tc>
          <w:tcPr>
            <w:tcW w:w="2081" w:type="dxa"/>
          </w:tcPr>
          <w:p w14:paraId="21798F33" w14:textId="77777777" w:rsidR="00707DC3" w:rsidRPr="00AE7287" w:rsidRDefault="00707DC3" w:rsidP="00F01920">
            <w:pPr>
              <w:rPr>
                <w:sz w:val="16"/>
                <w:szCs w:val="16"/>
              </w:rPr>
            </w:pPr>
            <w:r w:rsidRPr="00AE7287">
              <w:rPr>
                <w:sz w:val="16"/>
                <w:szCs w:val="16"/>
              </w:rPr>
              <w:t>Created By</w:t>
            </w:r>
          </w:p>
        </w:tc>
      </w:tr>
      <w:tr w:rsidR="00707DC3" w14:paraId="258A63CD" w14:textId="77777777" w:rsidTr="00F01920">
        <w:tc>
          <w:tcPr>
            <w:tcW w:w="2081" w:type="dxa"/>
          </w:tcPr>
          <w:p w14:paraId="61D5C5A2" w14:textId="77777777" w:rsidR="00707DC3" w:rsidRPr="00AE7287" w:rsidRDefault="00707DC3" w:rsidP="00F01920">
            <w:pPr>
              <w:rPr>
                <w:sz w:val="16"/>
                <w:szCs w:val="16"/>
              </w:rPr>
            </w:pPr>
            <w:r w:rsidRPr="00AE7287">
              <w:rPr>
                <w:sz w:val="16"/>
                <w:szCs w:val="16"/>
              </w:rPr>
              <w:t>Created Date</w:t>
            </w:r>
          </w:p>
        </w:tc>
      </w:tr>
      <w:tr w:rsidR="00707DC3" w14:paraId="30FEACFD" w14:textId="77777777" w:rsidTr="00F01920">
        <w:tc>
          <w:tcPr>
            <w:tcW w:w="2081" w:type="dxa"/>
          </w:tcPr>
          <w:p w14:paraId="49237B86" w14:textId="77777777" w:rsidR="00707DC3" w:rsidRPr="00AE7287" w:rsidRDefault="00707DC3" w:rsidP="00F01920">
            <w:pPr>
              <w:rPr>
                <w:sz w:val="16"/>
                <w:szCs w:val="16"/>
              </w:rPr>
            </w:pPr>
            <w:r w:rsidRPr="00AE7287">
              <w:rPr>
                <w:sz w:val="16"/>
                <w:szCs w:val="16"/>
              </w:rPr>
              <w:t>Modified By</w:t>
            </w:r>
          </w:p>
        </w:tc>
      </w:tr>
      <w:tr w:rsidR="00707DC3" w14:paraId="6589A96A" w14:textId="77777777" w:rsidTr="00F01920">
        <w:tc>
          <w:tcPr>
            <w:tcW w:w="2081" w:type="dxa"/>
          </w:tcPr>
          <w:p w14:paraId="353F272C" w14:textId="77777777" w:rsidR="00707DC3" w:rsidRPr="00AE7287" w:rsidRDefault="00707DC3" w:rsidP="00F01920">
            <w:pPr>
              <w:rPr>
                <w:sz w:val="16"/>
                <w:szCs w:val="16"/>
              </w:rPr>
            </w:pPr>
            <w:r w:rsidRPr="00AE7287">
              <w:rPr>
                <w:sz w:val="16"/>
                <w:szCs w:val="16"/>
              </w:rPr>
              <w:t>Modified Date</w:t>
            </w:r>
          </w:p>
        </w:tc>
      </w:tr>
      <w:tr w:rsidR="00707DC3" w14:paraId="05C2E363" w14:textId="77777777" w:rsidTr="00F01920">
        <w:tc>
          <w:tcPr>
            <w:tcW w:w="2081" w:type="dxa"/>
          </w:tcPr>
          <w:p w14:paraId="6D354071" w14:textId="77777777" w:rsidR="00707DC3" w:rsidRPr="00AE7287" w:rsidRDefault="00707DC3" w:rsidP="00F01920">
            <w:pPr>
              <w:rPr>
                <w:sz w:val="16"/>
                <w:szCs w:val="16"/>
              </w:rPr>
            </w:pPr>
            <w:r w:rsidRPr="00AE7287">
              <w:rPr>
                <w:sz w:val="16"/>
                <w:szCs w:val="16"/>
              </w:rPr>
              <w:t>Version</w:t>
            </w:r>
          </w:p>
        </w:tc>
      </w:tr>
      <w:tr w:rsidR="00707DC3" w14:paraId="427072B8" w14:textId="77777777" w:rsidTr="00F01920">
        <w:tc>
          <w:tcPr>
            <w:tcW w:w="2081" w:type="dxa"/>
          </w:tcPr>
          <w:p w14:paraId="2099F6DA" w14:textId="77777777" w:rsidR="00707DC3" w:rsidRPr="00AE7287" w:rsidRDefault="00707DC3" w:rsidP="00F01920">
            <w:pPr>
              <w:rPr>
                <w:sz w:val="16"/>
                <w:szCs w:val="16"/>
              </w:rPr>
            </w:pPr>
            <w:r w:rsidRPr="00AE7287">
              <w:rPr>
                <w:sz w:val="16"/>
                <w:szCs w:val="16"/>
              </w:rPr>
              <w:t>Type</w:t>
            </w:r>
          </w:p>
        </w:tc>
      </w:tr>
      <w:tr w:rsidR="00707DC3" w14:paraId="2B2D523D" w14:textId="77777777" w:rsidTr="00F01920">
        <w:tc>
          <w:tcPr>
            <w:tcW w:w="2081" w:type="dxa"/>
          </w:tcPr>
          <w:p w14:paraId="43525B99" w14:textId="77777777" w:rsidR="00707DC3" w:rsidRPr="00AE7287" w:rsidRDefault="00707DC3" w:rsidP="00F01920">
            <w:pPr>
              <w:rPr>
                <w:sz w:val="16"/>
                <w:szCs w:val="16"/>
              </w:rPr>
            </w:pPr>
            <w:r w:rsidRPr="00AE7287">
              <w:rPr>
                <w:sz w:val="16"/>
                <w:szCs w:val="16"/>
              </w:rPr>
              <w:t>Status</w:t>
            </w:r>
          </w:p>
        </w:tc>
      </w:tr>
      <w:tr w:rsidR="00707DC3" w14:paraId="52FF2485" w14:textId="77777777" w:rsidTr="00F01920">
        <w:tc>
          <w:tcPr>
            <w:tcW w:w="2081" w:type="dxa"/>
          </w:tcPr>
          <w:p w14:paraId="5BA4F42D" w14:textId="77777777" w:rsidR="00707DC3" w:rsidRPr="00AE7287" w:rsidRDefault="00707DC3" w:rsidP="00F01920">
            <w:pPr>
              <w:rPr>
                <w:sz w:val="16"/>
                <w:szCs w:val="16"/>
              </w:rPr>
            </w:pPr>
            <w:r>
              <w:rPr>
                <w:sz w:val="16"/>
                <w:szCs w:val="16"/>
              </w:rPr>
              <w:t>Title</w:t>
            </w:r>
          </w:p>
        </w:tc>
      </w:tr>
      <w:tr w:rsidR="00707DC3" w14:paraId="04F4FEB7" w14:textId="77777777" w:rsidTr="00F01920">
        <w:tc>
          <w:tcPr>
            <w:tcW w:w="2081" w:type="dxa"/>
          </w:tcPr>
          <w:p w14:paraId="2128DACF" w14:textId="77777777" w:rsidR="00707DC3" w:rsidRPr="00AE7287" w:rsidRDefault="00707DC3" w:rsidP="00F01920">
            <w:pPr>
              <w:rPr>
                <w:sz w:val="16"/>
                <w:szCs w:val="16"/>
              </w:rPr>
            </w:pPr>
            <w:r>
              <w:rPr>
                <w:sz w:val="16"/>
                <w:szCs w:val="16"/>
              </w:rPr>
              <w:t>Description</w:t>
            </w:r>
          </w:p>
        </w:tc>
      </w:tr>
      <w:tr w:rsidR="00707DC3" w14:paraId="1F923BE1" w14:textId="77777777" w:rsidTr="00F01920">
        <w:tc>
          <w:tcPr>
            <w:tcW w:w="2081" w:type="dxa"/>
          </w:tcPr>
          <w:p w14:paraId="45DC71B9" w14:textId="77777777" w:rsidR="00707DC3" w:rsidRPr="00AE7287" w:rsidRDefault="00707DC3" w:rsidP="00F01920">
            <w:pPr>
              <w:rPr>
                <w:sz w:val="16"/>
                <w:szCs w:val="16"/>
              </w:rPr>
            </w:pPr>
            <w:r>
              <w:rPr>
                <w:sz w:val="16"/>
                <w:szCs w:val="16"/>
              </w:rPr>
              <w:t>Activities</w:t>
            </w:r>
          </w:p>
        </w:tc>
      </w:tr>
      <w:tr w:rsidR="00707DC3" w14:paraId="7F4652A8" w14:textId="77777777" w:rsidTr="00F01920">
        <w:tc>
          <w:tcPr>
            <w:tcW w:w="2081" w:type="dxa"/>
          </w:tcPr>
          <w:p w14:paraId="3589DA6E" w14:textId="77777777" w:rsidR="00707DC3" w:rsidRDefault="00707DC3" w:rsidP="00F01920">
            <w:pPr>
              <w:rPr>
                <w:sz w:val="16"/>
                <w:szCs w:val="16"/>
              </w:rPr>
            </w:pPr>
            <w:proofErr w:type="spellStart"/>
            <w:r>
              <w:rPr>
                <w:sz w:val="16"/>
                <w:szCs w:val="16"/>
              </w:rPr>
              <w:t>GeoFenceCentre</w:t>
            </w:r>
            <w:proofErr w:type="spellEnd"/>
          </w:p>
        </w:tc>
      </w:tr>
      <w:tr w:rsidR="00707DC3" w14:paraId="0602EE96" w14:textId="77777777" w:rsidTr="00F01920">
        <w:tc>
          <w:tcPr>
            <w:tcW w:w="2081" w:type="dxa"/>
          </w:tcPr>
          <w:p w14:paraId="47DDEC5E" w14:textId="77777777" w:rsidR="00707DC3" w:rsidRDefault="00707DC3" w:rsidP="00F01920">
            <w:pPr>
              <w:rPr>
                <w:sz w:val="16"/>
                <w:szCs w:val="16"/>
              </w:rPr>
            </w:pPr>
          </w:p>
        </w:tc>
      </w:tr>
    </w:tbl>
    <w:p w14:paraId="522F89FE" w14:textId="77777777" w:rsidR="005708CF" w:rsidRDefault="005708CF" w:rsidP="00EB6636">
      <w:r>
        <w:t>Edit restrictions:</w:t>
      </w:r>
    </w:p>
    <w:p w14:paraId="062B79BF" w14:textId="347F85C9" w:rsidR="00061A46" w:rsidRDefault="00061A46" w:rsidP="00EB6636">
      <w:r>
        <w:t xml:space="preserve">Demand Activities can be Amended – </w:t>
      </w:r>
      <w:r w:rsidR="002C6602">
        <w:t>if</w:t>
      </w:r>
      <w:r>
        <w:t xml:space="preserve"> they </w:t>
      </w:r>
      <w:r w:rsidR="00260CEC">
        <w:t xml:space="preserve">have </w:t>
      </w:r>
      <w:r w:rsidR="005B3E71">
        <w:t xml:space="preserve">no responses already </w:t>
      </w:r>
      <w:r w:rsidR="0034669E">
        <w:t>recorded.</w:t>
      </w:r>
    </w:p>
    <w:p w14:paraId="22F1E233" w14:textId="60304C3B" w:rsidR="00A91B2B" w:rsidRDefault="00A91B2B" w:rsidP="00EB6636">
      <w:r>
        <w:t>State (Enabled/Disabled)</w:t>
      </w:r>
    </w:p>
    <w:p w14:paraId="0DBED72A" w14:textId="6CFCF013" w:rsidR="00A91B2B" w:rsidRDefault="00A91B2B" w:rsidP="00EB6636">
      <w:r>
        <w:t>Start Date – if no responses already recorded</w:t>
      </w:r>
    </w:p>
    <w:p w14:paraId="25C930E9" w14:textId="7B7F102F" w:rsidR="007D299F" w:rsidRDefault="007D299F" w:rsidP="00EB6636">
      <w:r>
        <w:t>End Date</w:t>
      </w:r>
    </w:p>
    <w:p w14:paraId="4817AE41" w14:textId="7460134D" w:rsidR="007D299F" w:rsidRPr="00061A46" w:rsidRDefault="007D299F" w:rsidP="00EB6636">
      <w:r>
        <w:t>Interval</w:t>
      </w:r>
    </w:p>
    <w:p w14:paraId="5956849E" w14:textId="77777777" w:rsidR="007D2572" w:rsidRDefault="007D2572" w:rsidP="00EB6636"/>
    <w:p w14:paraId="0B9596F1" w14:textId="37E973CC" w:rsidR="002050E4" w:rsidRDefault="002050E4" w:rsidP="00EB6636">
      <w:r>
        <w:t xml:space="preserve">There </w:t>
      </w:r>
      <w:r w:rsidR="00D47886">
        <w:t>should be buttons to:</w:t>
      </w:r>
    </w:p>
    <w:p w14:paraId="75904E0A" w14:textId="2FADE68E" w:rsidR="00D47886" w:rsidRDefault="00A74E95" w:rsidP="00D47886">
      <w:pPr>
        <w:pStyle w:val="ListParagraph"/>
        <w:numPr>
          <w:ilvl w:val="0"/>
          <w:numId w:val="26"/>
        </w:numPr>
      </w:pPr>
      <w:r>
        <w:t>‘</w:t>
      </w:r>
      <w:r w:rsidR="00D47886">
        <w:t>Cancel</w:t>
      </w:r>
      <w:r>
        <w:t>’</w:t>
      </w:r>
      <w:r w:rsidR="00D47886">
        <w:t xml:space="preserve"> any changes &amp; return to the Detail View of this </w:t>
      </w:r>
      <w:r>
        <w:t>Demand.</w:t>
      </w:r>
    </w:p>
    <w:p w14:paraId="58B18FB2" w14:textId="20343888" w:rsidR="00D47886" w:rsidRDefault="00A74E95" w:rsidP="00D47886">
      <w:pPr>
        <w:pStyle w:val="ListParagraph"/>
        <w:numPr>
          <w:ilvl w:val="0"/>
          <w:numId w:val="26"/>
        </w:numPr>
      </w:pPr>
      <w:r>
        <w:t>‘</w:t>
      </w:r>
      <w:r w:rsidR="00D47886">
        <w:t>Accept</w:t>
      </w:r>
      <w:r>
        <w:t>’</w:t>
      </w:r>
      <w:r w:rsidR="00D47886">
        <w:t xml:space="preserve"> any changes</w:t>
      </w:r>
      <w:r w:rsidR="0022297E">
        <w:t xml:space="preserve">, save </w:t>
      </w:r>
      <w:r w:rsidR="00D47886">
        <w:t xml:space="preserve">&amp; return to the Detail View of this </w:t>
      </w:r>
      <w:r>
        <w:t>Demand.</w:t>
      </w:r>
    </w:p>
    <w:p w14:paraId="193A15A7" w14:textId="63BFF81E" w:rsidR="00EE067E" w:rsidRDefault="00EE067E" w:rsidP="00EE067E">
      <w:r>
        <w:lastRenderedPageBreak/>
        <w:t xml:space="preserve">Where there are ‘sub-records’ like </w:t>
      </w:r>
      <w:proofErr w:type="spellStart"/>
      <w:r>
        <w:t>RelatedPersons</w:t>
      </w:r>
      <w:proofErr w:type="spellEnd"/>
      <w:r>
        <w:t xml:space="preserve"> / Activities / Active Periods – these should be selectable (ellipsis button?) and managed in a ‘Pop-Up’ – as they are in the Detail View.</w:t>
      </w:r>
    </w:p>
    <w:p w14:paraId="7824A34F" w14:textId="3B305A56" w:rsidR="007D2572" w:rsidRDefault="00DF5259" w:rsidP="00EB6636">
      <w:r>
        <w:br/>
        <w:t>Any Edits saved must be logged.</w:t>
      </w:r>
    </w:p>
    <w:p w14:paraId="0EFFC4F2" w14:textId="77777777" w:rsidR="00635D8A" w:rsidRDefault="00635D8A" w:rsidP="00635D8A">
      <w:r>
        <w:t>Log Action/Detail</w:t>
      </w:r>
    </w:p>
    <w:p w14:paraId="05333429" w14:textId="77777777" w:rsidR="00635D8A" w:rsidRDefault="00635D8A" w:rsidP="00635D8A">
      <w:pPr>
        <w:pStyle w:val="ListParagraph"/>
        <w:numPr>
          <w:ilvl w:val="0"/>
          <w:numId w:val="26"/>
        </w:numPr>
      </w:pPr>
      <w:proofErr w:type="spellStart"/>
      <w:r>
        <w:t>UserID</w:t>
      </w:r>
      <w:proofErr w:type="spellEnd"/>
    </w:p>
    <w:p w14:paraId="1864BDDF" w14:textId="35BC70BA" w:rsidR="00635D8A" w:rsidRDefault="00635D8A" w:rsidP="00635D8A">
      <w:pPr>
        <w:pStyle w:val="ListParagraph"/>
        <w:numPr>
          <w:ilvl w:val="0"/>
          <w:numId w:val="26"/>
        </w:numPr>
      </w:pPr>
      <w:r>
        <w:t>Action (“Edit”)</w:t>
      </w:r>
    </w:p>
    <w:p w14:paraId="6BD4D798" w14:textId="36041E8E" w:rsidR="00635D8A" w:rsidRDefault="00635D8A" w:rsidP="00635D8A">
      <w:pPr>
        <w:pStyle w:val="ListParagraph"/>
        <w:numPr>
          <w:ilvl w:val="0"/>
          <w:numId w:val="26"/>
        </w:numPr>
      </w:pPr>
      <w:r>
        <w:t>Sub Action (“Admin Edit”)</w:t>
      </w:r>
    </w:p>
    <w:p w14:paraId="5F5FDC46" w14:textId="77777777" w:rsidR="00635D8A" w:rsidRDefault="00635D8A" w:rsidP="00635D8A">
      <w:pPr>
        <w:pStyle w:val="ListParagraph"/>
        <w:numPr>
          <w:ilvl w:val="0"/>
          <w:numId w:val="26"/>
        </w:numPr>
      </w:pPr>
      <w:r>
        <w:t>Date / Time</w:t>
      </w:r>
    </w:p>
    <w:p w14:paraId="7B926595" w14:textId="77777777" w:rsidR="00635D8A" w:rsidRDefault="00635D8A" w:rsidP="00635D8A">
      <w:pPr>
        <w:pStyle w:val="ListParagraph"/>
        <w:numPr>
          <w:ilvl w:val="0"/>
          <w:numId w:val="26"/>
        </w:numPr>
      </w:pPr>
      <w:proofErr w:type="spellStart"/>
      <w:r>
        <w:t>DeviceID</w:t>
      </w:r>
      <w:proofErr w:type="spellEnd"/>
      <w:r>
        <w:t xml:space="preserve"> (if possible)</w:t>
      </w:r>
    </w:p>
    <w:p w14:paraId="3A500482" w14:textId="77777777" w:rsidR="00635D8A" w:rsidRDefault="00635D8A" w:rsidP="00635D8A">
      <w:pPr>
        <w:pStyle w:val="ListParagraph"/>
        <w:numPr>
          <w:ilvl w:val="0"/>
          <w:numId w:val="26"/>
        </w:numPr>
      </w:pPr>
      <w:r>
        <w:t>Location</w:t>
      </w:r>
    </w:p>
    <w:p w14:paraId="321FC712" w14:textId="57409BE0" w:rsidR="009F11C4" w:rsidRDefault="009F11C4" w:rsidP="009F11C4">
      <w:pPr>
        <w:pStyle w:val="ListParagraph"/>
        <w:numPr>
          <w:ilvl w:val="0"/>
          <w:numId w:val="26"/>
        </w:numPr>
      </w:pPr>
      <w:proofErr w:type="spellStart"/>
      <w:r>
        <w:t>DemandID</w:t>
      </w:r>
      <w:proofErr w:type="spellEnd"/>
      <w:r>
        <w:t xml:space="preserve"> </w:t>
      </w:r>
      <w:proofErr w:type="gramStart"/>
      <w:r>
        <w:t>edited</w:t>
      </w:r>
      <w:proofErr w:type="gramEnd"/>
    </w:p>
    <w:p w14:paraId="5C32591F" w14:textId="60DCF7E6" w:rsidR="00635D8A" w:rsidRPr="006A00A8" w:rsidRDefault="00635D8A" w:rsidP="00635D8A">
      <w:pPr>
        <w:pStyle w:val="ListParagraph"/>
        <w:numPr>
          <w:ilvl w:val="0"/>
          <w:numId w:val="26"/>
        </w:numPr>
      </w:pPr>
      <w:r>
        <w:t xml:space="preserve">What fields have been changed (or a ‘before’ and ‘after’ </w:t>
      </w:r>
      <w:proofErr w:type="spellStart"/>
      <w:r>
        <w:t>recordset</w:t>
      </w:r>
      <w:proofErr w:type="spellEnd"/>
      <w:r>
        <w:t xml:space="preserve"> – this will require additional date controls in data sets)</w:t>
      </w:r>
    </w:p>
    <w:p w14:paraId="475124DB" w14:textId="77777777" w:rsidR="00635D8A" w:rsidRPr="00EB6636" w:rsidRDefault="00635D8A" w:rsidP="00EB6636"/>
    <w:p w14:paraId="005AC28F" w14:textId="75C817D9" w:rsidR="00717C44" w:rsidRDefault="00717C44" w:rsidP="00C95CEC">
      <w:pPr>
        <w:pStyle w:val="Heading5"/>
      </w:pPr>
      <w:bookmarkStart w:id="52" w:name="_Toc153446354"/>
      <w:r>
        <w:t>Demand Create</w:t>
      </w:r>
      <w:bookmarkEnd w:id="52"/>
    </w:p>
    <w:p w14:paraId="0E24B858" w14:textId="609C5696" w:rsidR="00CC0C68" w:rsidRDefault="00635D8A" w:rsidP="00635D8A">
      <w:pPr>
        <w:pBdr>
          <w:top w:val="nil"/>
          <w:left w:val="nil"/>
          <w:bottom w:val="nil"/>
          <w:right w:val="nil"/>
          <w:between w:val="nil"/>
        </w:pBdr>
        <w:spacing w:line="280" w:lineRule="auto"/>
      </w:pPr>
      <w:r>
        <w:t>The view should be the same as that of the Edit, but with the required fields editable</w:t>
      </w:r>
      <w:r w:rsidR="00CC0C68">
        <w:t xml:space="preserve"> and empty</w:t>
      </w:r>
      <w:r>
        <w:t>.</w:t>
      </w:r>
      <w:r w:rsidR="00CC0C68">
        <w:t xml:space="preserve"> Some fields will be populated in the background</w:t>
      </w:r>
      <w:r w:rsidR="00704D6F">
        <w:t>, and do not need to be on the screen.</w:t>
      </w:r>
    </w:p>
    <w:p w14:paraId="49513CAE" w14:textId="77777777" w:rsidR="00CC0C68" w:rsidRDefault="00CC0C68" w:rsidP="00635D8A">
      <w:pPr>
        <w:pBdr>
          <w:top w:val="nil"/>
          <w:left w:val="nil"/>
          <w:bottom w:val="nil"/>
          <w:right w:val="nil"/>
          <w:between w:val="nil"/>
        </w:pBdr>
        <w:spacing w:line="280" w:lineRule="auto"/>
      </w:pPr>
    </w:p>
    <w:p w14:paraId="1023FA7D" w14:textId="66FA22F7" w:rsidR="00CC0C68" w:rsidRDefault="00CC0C68" w:rsidP="00635D8A">
      <w:pPr>
        <w:pBdr>
          <w:top w:val="nil"/>
          <w:left w:val="nil"/>
          <w:bottom w:val="nil"/>
          <w:right w:val="nil"/>
          <w:between w:val="nil"/>
        </w:pBdr>
        <w:spacing w:line="280" w:lineRule="auto"/>
      </w:pPr>
      <w:r>
        <w:t>Background populated</w:t>
      </w:r>
      <w:r w:rsidR="003A1F2D">
        <w:t xml:space="preserve"> data</w:t>
      </w:r>
      <w:r>
        <w:t>:</w:t>
      </w:r>
    </w:p>
    <w:tbl>
      <w:tblPr>
        <w:tblStyle w:val="TableGrid"/>
        <w:tblW w:w="9067" w:type="dxa"/>
        <w:tblLook w:val="04A0" w:firstRow="1" w:lastRow="0" w:firstColumn="1" w:lastColumn="0" w:noHBand="0" w:noVBand="1"/>
      </w:tblPr>
      <w:tblGrid>
        <w:gridCol w:w="2006"/>
        <w:gridCol w:w="5077"/>
        <w:gridCol w:w="1984"/>
      </w:tblGrid>
      <w:tr w:rsidR="001E08EE" w14:paraId="0352C5B7" w14:textId="77777777" w:rsidTr="001E08EE">
        <w:tc>
          <w:tcPr>
            <w:tcW w:w="2006" w:type="dxa"/>
          </w:tcPr>
          <w:p w14:paraId="569E7455" w14:textId="77777777" w:rsidR="001E08EE" w:rsidRPr="00AE7287" w:rsidRDefault="001E08EE" w:rsidP="00F01920">
            <w:pPr>
              <w:jc w:val="center"/>
              <w:rPr>
                <w:b/>
                <w:bCs/>
                <w:sz w:val="16"/>
                <w:szCs w:val="16"/>
              </w:rPr>
            </w:pPr>
            <w:r w:rsidRPr="00AE7287">
              <w:rPr>
                <w:b/>
                <w:bCs/>
                <w:sz w:val="16"/>
                <w:szCs w:val="16"/>
              </w:rPr>
              <w:t>Field / Property</w:t>
            </w:r>
          </w:p>
        </w:tc>
        <w:tc>
          <w:tcPr>
            <w:tcW w:w="5077" w:type="dxa"/>
          </w:tcPr>
          <w:p w14:paraId="17E1CE21" w14:textId="4BC416F0" w:rsidR="001E08EE" w:rsidRPr="00AE7287" w:rsidRDefault="001E08EE" w:rsidP="00F01920">
            <w:pPr>
              <w:jc w:val="center"/>
              <w:rPr>
                <w:b/>
                <w:bCs/>
                <w:sz w:val="16"/>
                <w:szCs w:val="16"/>
              </w:rPr>
            </w:pPr>
            <w:r>
              <w:rPr>
                <w:b/>
                <w:bCs/>
                <w:sz w:val="16"/>
                <w:szCs w:val="16"/>
              </w:rPr>
              <w:t>Value Used</w:t>
            </w:r>
          </w:p>
        </w:tc>
        <w:tc>
          <w:tcPr>
            <w:tcW w:w="1984" w:type="dxa"/>
          </w:tcPr>
          <w:p w14:paraId="356F2106" w14:textId="77777777" w:rsidR="001E08EE" w:rsidRPr="00A92ED4" w:rsidRDefault="001E08EE" w:rsidP="00F01920">
            <w:pPr>
              <w:jc w:val="center"/>
              <w:rPr>
                <w:b/>
                <w:bCs/>
              </w:rPr>
            </w:pPr>
            <w:r>
              <w:rPr>
                <w:b/>
                <w:bCs/>
              </w:rPr>
              <w:t>Notes</w:t>
            </w:r>
          </w:p>
        </w:tc>
      </w:tr>
      <w:tr w:rsidR="001E08EE" w14:paraId="7EF1EC36" w14:textId="77777777" w:rsidTr="001E08EE">
        <w:tc>
          <w:tcPr>
            <w:tcW w:w="2006" w:type="dxa"/>
          </w:tcPr>
          <w:p w14:paraId="1977AB7D" w14:textId="77777777" w:rsidR="001E08EE" w:rsidRPr="00AE7287" w:rsidRDefault="001E08EE" w:rsidP="00F01920">
            <w:pPr>
              <w:rPr>
                <w:sz w:val="16"/>
                <w:szCs w:val="16"/>
              </w:rPr>
            </w:pPr>
            <w:r w:rsidRPr="00AE7287">
              <w:rPr>
                <w:sz w:val="16"/>
                <w:szCs w:val="16"/>
              </w:rPr>
              <w:t>Demand ID</w:t>
            </w:r>
          </w:p>
        </w:tc>
        <w:tc>
          <w:tcPr>
            <w:tcW w:w="5077" w:type="dxa"/>
          </w:tcPr>
          <w:p w14:paraId="1EFAA21F" w14:textId="4F877B4A" w:rsidR="001E08EE" w:rsidRPr="00AE7287" w:rsidRDefault="001E08EE" w:rsidP="00F01920">
            <w:pPr>
              <w:rPr>
                <w:sz w:val="16"/>
                <w:szCs w:val="16"/>
              </w:rPr>
            </w:pPr>
            <w:r>
              <w:rPr>
                <w:sz w:val="16"/>
                <w:szCs w:val="16"/>
              </w:rPr>
              <w:t>Next ‘record id’</w:t>
            </w:r>
          </w:p>
        </w:tc>
        <w:tc>
          <w:tcPr>
            <w:tcW w:w="1984" w:type="dxa"/>
          </w:tcPr>
          <w:p w14:paraId="4061B1E1" w14:textId="77777777" w:rsidR="001E08EE" w:rsidRDefault="001E08EE" w:rsidP="00F01920"/>
        </w:tc>
      </w:tr>
      <w:tr w:rsidR="001E08EE" w14:paraId="580D04BC" w14:textId="77777777" w:rsidTr="001E08EE">
        <w:tc>
          <w:tcPr>
            <w:tcW w:w="2006" w:type="dxa"/>
          </w:tcPr>
          <w:p w14:paraId="21FFCDE7" w14:textId="77777777" w:rsidR="001E08EE" w:rsidRPr="00AE7287" w:rsidRDefault="001E08EE" w:rsidP="00F01920">
            <w:pPr>
              <w:rPr>
                <w:sz w:val="16"/>
                <w:szCs w:val="16"/>
              </w:rPr>
            </w:pPr>
            <w:r>
              <w:rPr>
                <w:sz w:val="16"/>
                <w:szCs w:val="16"/>
              </w:rPr>
              <w:t>Reference</w:t>
            </w:r>
          </w:p>
        </w:tc>
        <w:tc>
          <w:tcPr>
            <w:tcW w:w="5077" w:type="dxa"/>
          </w:tcPr>
          <w:p w14:paraId="6D8ADB2D" w14:textId="1F541921" w:rsidR="001E08EE" w:rsidRPr="00AE7287" w:rsidRDefault="001E08EE" w:rsidP="00F01920">
            <w:pPr>
              <w:rPr>
                <w:sz w:val="16"/>
                <w:szCs w:val="16"/>
              </w:rPr>
            </w:pPr>
            <w:r>
              <w:rPr>
                <w:sz w:val="16"/>
                <w:szCs w:val="16"/>
              </w:rPr>
              <w:t xml:space="preserve">Auto created using ‘rule’ – </w:t>
            </w:r>
            <w:proofErr w:type="gramStart"/>
            <w:r>
              <w:rPr>
                <w:sz w:val="16"/>
                <w:szCs w:val="16"/>
              </w:rPr>
              <w:t>Prefix[</w:t>
            </w:r>
            <w:proofErr w:type="spellStart"/>
            <w:proofErr w:type="gramEnd"/>
            <w:r>
              <w:rPr>
                <w:sz w:val="16"/>
                <w:szCs w:val="16"/>
              </w:rPr>
              <w:t>ForceID</w:t>
            </w:r>
            <w:proofErr w:type="spellEnd"/>
            <w:r>
              <w:rPr>
                <w:sz w:val="16"/>
                <w:szCs w:val="16"/>
              </w:rPr>
              <w:t>]/next sequence number/last 2 digits of year</w:t>
            </w:r>
          </w:p>
        </w:tc>
        <w:tc>
          <w:tcPr>
            <w:tcW w:w="1984" w:type="dxa"/>
          </w:tcPr>
          <w:p w14:paraId="4731AED5" w14:textId="52AD1252" w:rsidR="001E08EE" w:rsidRDefault="001E08EE" w:rsidP="00F01920"/>
        </w:tc>
      </w:tr>
      <w:tr w:rsidR="001E08EE" w14:paraId="3F8B1F40" w14:textId="77777777" w:rsidTr="001E08EE">
        <w:tc>
          <w:tcPr>
            <w:tcW w:w="2006" w:type="dxa"/>
          </w:tcPr>
          <w:p w14:paraId="067B8B99" w14:textId="77777777" w:rsidR="001E08EE" w:rsidRPr="00AE7287" w:rsidRDefault="001E08EE" w:rsidP="00F01920">
            <w:pPr>
              <w:rPr>
                <w:sz w:val="16"/>
                <w:szCs w:val="16"/>
              </w:rPr>
            </w:pPr>
            <w:r w:rsidRPr="00AE7287">
              <w:rPr>
                <w:sz w:val="16"/>
                <w:szCs w:val="16"/>
              </w:rPr>
              <w:t>Created By</w:t>
            </w:r>
          </w:p>
        </w:tc>
        <w:tc>
          <w:tcPr>
            <w:tcW w:w="5077" w:type="dxa"/>
          </w:tcPr>
          <w:p w14:paraId="4CA72441" w14:textId="0C52780C" w:rsidR="001E08EE" w:rsidRPr="00AE7287" w:rsidRDefault="001E08EE" w:rsidP="00F01920">
            <w:pPr>
              <w:rPr>
                <w:sz w:val="16"/>
                <w:szCs w:val="16"/>
              </w:rPr>
            </w:pPr>
            <w:r>
              <w:rPr>
                <w:sz w:val="16"/>
                <w:szCs w:val="16"/>
              </w:rPr>
              <w:t>Current User ID</w:t>
            </w:r>
          </w:p>
        </w:tc>
        <w:tc>
          <w:tcPr>
            <w:tcW w:w="1984" w:type="dxa"/>
          </w:tcPr>
          <w:p w14:paraId="3D4FF587" w14:textId="77777777" w:rsidR="001E08EE" w:rsidRPr="00501E19" w:rsidRDefault="001E08EE" w:rsidP="00F01920">
            <w:pPr>
              <w:rPr>
                <w:sz w:val="16"/>
                <w:szCs w:val="16"/>
              </w:rPr>
            </w:pPr>
          </w:p>
        </w:tc>
      </w:tr>
      <w:tr w:rsidR="001E08EE" w14:paraId="70BEBA7B" w14:textId="77777777" w:rsidTr="001E08EE">
        <w:tc>
          <w:tcPr>
            <w:tcW w:w="2006" w:type="dxa"/>
          </w:tcPr>
          <w:p w14:paraId="573AA09B" w14:textId="77777777" w:rsidR="001E08EE" w:rsidRPr="00AE7287" w:rsidRDefault="001E08EE" w:rsidP="00F01920">
            <w:pPr>
              <w:rPr>
                <w:sz w:val="16"/>
                <w:szCs w:val="16"/>
              </w:rPr>
            </w:pPr>
            <w:r w:rsidRPr="00AE7287">
              <w:rPr>
                <w:sz w:val="16"/>
                <w:szCs w:val="16"/>
              </w:rPr>
              <w:t>Created Date</w:t>
            </w:r>
          </w:p>
        </w:tc>
        <w:tc>
          <w:tcPr>
            <w:tcW w:w="5077" w:type="dxa"/>
          </w:tcPr>
          <w:p w14:paraId="7F3049A6" w14:textId="2D942DC6" w:rsidR="001E08EE" w:rsidRPr="00AE7287" w:rsidRDefault="001E08EE" w:rsidP="00F01920">
            <w:pPr>
              <w:rPr>
                <w:sz w:val="16"/>
                <w:szCs w:val="16"/>
              </w:rPr>
            </w:pPr>
            <w:r>
              <w:rPr>
                <w:sz w:val="16"/>
                <w:szCs w:val="16"/>
              </w:rPr>
              <w:t>Current Date Time (As saved)</w:t>
            </w:r>
          </w:p>
        </w:tc>
        <w:tc>
          <w:tcPr>
            <w:tcW w:w="1984" w:type="dxa"/>
          </w:tcPr>
          <w:p w14:paraId="10784369" w14:textId="77777777" w:rsidR="001E08EE" w:rsidRPr="00501E19" w:rsidRDefault="001E08EE" w:rsidP="00F01920">
            <w:pPr>
              <w:rPr>
                <w:sz w:val="16"/>
                <w:szCs w:val="16"/>
              </w:rPr>
            </w:pPr>
          </w:p>
        </w:tc>
      </w:tr>
      <w:tr w:rsidR="001E08EE" w14:paraId="6632435C" w14:textId="77777777" w:rsidTr="001E08EE">
        <w:tc>
          <w:tcPr>
            <w:tcW w:w="2006" w:type="dxa"/>
          </w:tcPr>
          <w:p w14:paraId="6004E862" w14:textId="77777777" w:rsidR="001E08EE" w:rsidRPr="00AE7287" w:rsidRDefault="001E08EE" w:rsidP="00F01920">
            <w:pPr>
              <w:rPr>
                <w:sz w:val="16"/>
                <w:szCs w:val="16"/>
              </w:rPr>
            </w:pPr>
            <w:r w:rsidRPr="00AE7287">
              <w:rPr>
                <w:sz w:val="16"/>
                <w:szCs w:val="16"/>
              </w:rPr>
              <w:t>Modified By</w:t>
            </w:r>
          </w:p>
        </w:tc>
        <w:tc>
          <w:tcPr>
            <w:tcW w:w="5077" w:type="dxa"/>
          </w:tcPr>
          <w:p w14:paraId="3753E06D" w14:textId="79AA1627" w:rsidR="001E08EE" w:rsidRPr="00AE7287" w:rsidRDefault="001E08EE" w:rsidP="00F01920">
            <w:pPr>
              <w:rPr>
                <w:sz w:val="16"/>
                <w:szCs w:val="16"/>
              </w:rPr>
            </w:pPr>
            <w:r>
              <w:rPr>
                <w:sz w:val="16"/>
                <w:szCs w:val="16"/>
              </w:rPr>
              <w:t>Current User ID</w:t>
            </w:r>
          </w:p>
        </w:tc>
        <w:tc>
          <w:tcPr>
            <w:tcW w:w="1984" w:type="dxa"/>
          </w:tcPr>
          <w:p w14:paraId="479625BB" w14:textId="77777777" w:rsidR="001E08EE" w:rsidRPr="00501E19" w:rsidRDefault="001E08EE" w:rsidP="00F01920">
            <w:pPr>
              <w:rPr>
                <w:sz w:val="16"/>
                <w:szCs w:val="16"/>
              </w:rPr>
            </w:pPr>
          </w:p>
        </w:tc>
      </w:tr>
      <w:tr w:rsidR="001E08EE" w14:paraId="7A555C0E" w14:textId="77777777" w:rsidTr="001E08EE">
        <w:tc>
          <w:tcPr>
            <w:tcW w:w="2006" w:type="dxa"/>
          </w:tcPr>
          <w:p w14:paraId="314F04C1" w14:textId="77777777" w:rsidR="001E08EE" w:rsidRPr="00AE7287" w:rsidRDefault="001E08EE" w:rsidP="00F01920">
            <w:pPr>
              <w:rPr>
                <w:sz w:val="16"/>
                <w:szCs w:val="16"/>
              </w:rPr>
            </w:pPr>
            <w:r w:rsidRPr="00AE7287">
              <w:rPr>
                <w:sz w:val="16"/>
                <w:szCs w:val="16"/>
              </w:rPr>
              <w:t>Modified Date</w:t>
            </w:r>
          </w:p>
        </w:tc>
        <w:tc>
          <w:tcPr>
            <w:tcW w:w="5077" w:type="dxa"/>
          </w:tcPr>
          <w:p w14:paraId="3F761BE8" w14:textId="11FAB352" w:rsidR="001E08EE" w:rsidRPr="00AE7287" w:rsidRDefault="001E08EE" w:rsidP="00F01920">
            <w:pPr>
              <w:rPr>
                <w:sz w:val="16"/>
                <w:szCs w:val="16"/>
              </w:rPr>
            </w:pPr>
            <w:r>
              <w:rPr>
                <w:sz w:val="16"/>
                <w:szCs w:val="16"/>
              </w:rPr>
              <w:t>Current Date Time (As saved)</w:t>
            </w:r>
          </w:p>
        </w:tc>
        <w:tc>
          <w:tcPr>
            <w:tcW w:w="1984" w:type="dxa"/>
          </w:tcPr>
          <w:p w14:paraId="3731534C" w14:textId="77777777" w:rsidR="001E08EE" w:rsidRPr="00501E19" w:rsidRDefault="001E08EE" w:rsidP="00F01920">
            <w:pPr>
              <w:rPr>
                <w:sz w:val="16"/>
                <w:szCs w:val="16"/>
              </w:rPr>
            </w:pPr>
          </w:p>
        </w:tc>
      </w:tr>
      <w:tr w:rsidR="001E08EE" w14:paraId="2733C25B" w14:textId="77777777" w:rsidTr="001E08EE">
        <w:tc>
          <w:tcPr>
            <w:tcW w:w="2006" w:type="dxa"/>
          </w:tcPr>
          <w:p w14:paraId="37B96FEF" w14:textId="77777777" w:rsidR="001E08EE" w:rsidRPr="00AE7287" w:rsidRDefault="001E08EE" w:rsidP="00F01920">
            <w:pPr>
              <w:rPr>
                <w:sz w:val="16"/>
                <w:szCs w:val="16"/>
              </w:rPr>
            </w:pPr>
            <w:r w:rsidRPr="00AE7287">
              <w:rPr>
                <w:sz w:val="16"/>
                <w:szCs w:val="16"/>
              </w:rPr>
              <w:t>Version</w:t>
            </w:r>
          </w:p>
        </w:tc>
        <w:tc>
          <w:tcPr>
            <w:tcW w:w="5077" w:type="dxa"/>
          </w:tcPr>
          <w:p w14:paraId="6007FE90" w14:textId="68B0227C" w:rsidR="001E08EE" w:rsidRPr="00AE7287" w:rsidRDefault="00704D6F" w:rsidP="00F01920">
            <w:pPr>
              <w:rPr>
                <w:sz w:val="16"/>
                <w:szCs w:val="16"/>
              </w:rPr>
            </w:pPr>
            <w:r>
              <w:rPr>
                <w:sz w:val="16"/>
                <w:szCs w:val="16"/>
              </w:rPr>
              <w:t>1</w:t>
            </w:r>
          </w:p>
        </w:tc>
        <w:tc>
          <w:tcPr>
            <w:tcW w:w="1984" w:type="dxa"/>
          </w:tcPr>
          <w:p w14:paraId="61843009" w14:textId="77777777" w:rsidR="001E08EE" w:rsidRPr="00501E19" w:rsidRDefault="001E08EE" w:rsidP="00F01920">
            <w:pPr>
              <w:rPr>
                <w:sz w:val="16"/>
                <w:szCs w:val="16"/>
              </w:rPr>
            </w:pPr>
          </w:p>
        </w:tc>
      </w:tr>
      <w:tr w:rsidR="001E08EE" w14:paraId="6D7CEE4C" w14:textId="77777777" w:rsidTr="001E08EE">
        <w:tc>
          <w:tcPr>
            <w:tcW w:w="2006" w:type="dxa"/>
          </w:tcPr>
          <w:p w14:paraId="6D8A1A69" w14:textId="77777777" w:rsidR="001E08EE" w:rsidRPr="00AE7287" w:rsidRDefault="001E08EE" w:rsidP="00F01920">
            <w:pPr>
              <w:rPr>
                <w:sz w:val="16"/>
                <w:szCs w:val="16"/>
              </w:rPr>
            </w:pPr>
            <w:r w:rsidRPr="00AE7287">
              <w:rPr>
                <w:sz w:val="16"/>
                <w:szCs w:val="16"/>
              </w:rPr>
              <w:t>State</w:t>
            </w:r>
          </w:p>
        </w:tc>
        <w:tc>
          <w:tcPr>
            <w:tcW w:w="5077" w:type="dxa"/>
          </w:tcPr>
          <w:p w14:paraId="66241FF5" w14:textId="1027D86C" w:rsidR="001E08EE" w:rsidRPr="00AE7287" w:rsidRDefault="00704D6F" w:rsidP="00F01920">
            <w:pPr>
              <w:rPr>
                <w:sz w:val="16"/>
                <w:szCs w:val="16"/>
              </w:rPr>
            </w:pPr>
            <w:r>
              <w:rPr>
                <w:sz w:val="16"/>
                <w:szCs w:val="16"/>
              </w:rPr>
              <w:t>“Disabled”</w:t>
            </w:r>
          </w:p>
        </w:tc>
        <w:tc>
          <w:tcPr>
            <w:tcW w:w="1984" w:type="dxa"/>
          </w:tcPr>
          <w:p w14:paraId="5B0F1A9D" w14:textId="77777777" w:rsidR="001E08EE" w:rsidRPr="00501E19" w:rsidRDefault="001E08EE" w:rsidP="00F01920">
            <w:pPr>
              <w:rPr>
                <w:sz w:val="16"/>
                <w:szCs w:val="16"/>
              </w:rPr>
            </w:pPr>
          </w:p>
        </w:tc>
      </w:tr>
      <w:tr w:rsidR="001E08EE" w14:paraId="0981C008" w14:textId="77777777" w:rsidTr="001E08EE">
        <w:tc>
          <w:tcPr>
            <w:tcW w:w="2006" w:type="dxa"/>
          </w:tcPr>
          <w:p w14:paraId="6CCEBDB6" w14:textId="77777777" w:rsidR="001E08EE" w:rsidRPr="00AE7287" w:rsidRDefault="001E08EE" w:rsidP="00F01920">
            <w:pPr>
              <w:rPr>
                <w:sz w:val="16"/>
                <w:szCs w:val="16"/>
              </w:rPr>
            </w:pPr>
            <w:r w:rsidRPr="00AE7287">
              <w:rPr>
                <w:sz w:val="16"/>
                <w:szCs w:val="16"/>
              </w:rPr>
              <w:t>Status</w:t>
            </w:r>
          </w:p>
        </w:tc>
        <w:tc>
          <w:tcPr>
            <w:tcW w:w="5077" w:type="dxa"/>
          </w:tcPr>
          <w:p w14:paraId="5250E2BB" w14:textId="7628E9B9" w:rsidR="001E08EE" w:rsidRPr="00AE7287" w:rsidRDefault="00704D6F" w:rsidP="00F01920">
            <w:pPr>
              <w:rPr>
                <w:sz w:val="16"/>
                <w:szCs w:val="16"/>
              </w:rPr>
            </w:pPr>
            <w:r>
              <w:rPr>
                <w:sz w:val="16"/>
                <w:szCs w:val="16"/>
              </w:rPr>
              <w:t>“New”</w:t>
            </w:r>
          </w:p>
        </w:tc>
        <w:tc>
          <w:tcPr>
            <w:tcW w:w="1984" w:type="dxa"/>
          </w:tcPr>
          <w:p w14:paraId="020B6080" w14:textId="15186D04" w:rsidR="001E08EE" w:rsidRPr="00501E19" w:rsidRDefault="001E08EE" w:rsidP="00F01920">
            <w:pPr>
              <w:rPr>
                <w:sz w:val="16"/>
                <w:szCs w:val="16"/>
              </w:rPr>
            </w:pPr>
          </w:p>
        </w:tc>
      </w:tr>
    </w:tbl>
    <w:p w14:paraId="4E2375A6" w14:textId="0A06A698" w:rsidR="00EE067E" w:rsidRDefault="00EE067E" w:rsidP="00635D8A">
      <w:pPr>
        <w:pBdr>
          <w:top w:val="nil"/>
          <w:left w:val="nil"/>
          <w:bottom w:val="nil"/>
          <w:right w:val="nil"/>
          <w:between w:val="nil"/>
        </w:pBdr>
        <w:spacing w:line="280" w:lineRule="auto"/>
      </w:pPr>
    </w:p>
    <w:p w14:paraId="0CC46A0C" w14:textId="77777777" w:rsidR="00F01CF5" w:rsidRDefault="00F01CF5" w:rsidP="00635D8A">
      <w:pPr>
        <w:pBdr>
          <w:top w:val="nil"/>
          <w:left w:val="nil"/>
          <w:bottom w:val="nil"/>
          <w:right w:val="nil"/>
          <w:between w:val="nil"/>
        </w:pBdr>
        <w:spacing w:line="280" w:lineRule="auto"/>
      </w:pPr>
      <w:r>
        <w:t>The rest need to be on the screen to be captured.</w:t>
      </w:r>
    </w:p>
    <w:p w14:paraId="50327411" w14:textId="77777777" w:rsidR="00983A26" w:rsidRDefault="00F01CF5" w:rsidP="00635D8A">
      <w:pPr>
        <w:pBdr>
          <w:top w:val="nil"/>
          <w:left w:val="nil"/>
          <w:bottom w:val="nil"/>
          <w:right w:val="nil"/>
          <w:between w:val="nil"/>
        </w:pBdr>
        <w:spacing w:line="280" w:lineRule="auto"/>
      </w:pPr>
      <w:r>
        <w:t xml:space="preserve">Those that are populated from ‘Lists’ need to offer a </w:t>
      </w:r>
      <w:r w:rsidR="00983A26">
        <w:t>drop-down selection.</w:t>
      </w:r>
    </w:p>
    <w:p w14:paraId="13009408" w14:textId="77777777" w:rsidR="00983A26" w:rsidRDefault="00983A26" w:rsidP="00635D8A">
      <w:pPr>
        <w:pBdr>
          <w:top w:val="nil"/>
          <w:left w:val="nil"/>
          <w:bottom w:val="nil"/>
          <w:right w:val="nil"/>
          <w:between w:val="nil"/>
        </w:pBdr>
        <w:spacing w:line="280" w:lineRule="auto"/>
      </w:pPr>
      <w:r>
        <w:t>Those that allow ‘multiple records’ should have 1 shown by default, and then whilst any imposed limits have not been met, show an ‘Add’ button.</w:t>
      </w:r>
    </w:p>
    <w:p w14:paraId="711B4D0B" w14:textId="08ABE13B" w:rsidR="00635D8A" w:rsidRDefault="00983A26" w:rsidP="003A1F2D">
      <w:pPr>
        <w:pBdr>
          <w:top w:val="nil"/>
          <w:left w:val="nil"/>
          <w:bottom w:val="nil"/>
          <w:right w:val="nil"/>
          <w:between w:val="nil"/>
        </w:pBdr>
        <w:spacing w:line="280" w:lineRule="auto"/>
      </w:pPr>
      <w:r>
        <w:t xml:space="preserve">Where fields </w:t>
      </w:r>
      <w:r w:rsidR="001F5C29">
        <w:t xml:space="preserve">break their validation rules, </w:t>
      </w:r>
      <w:r w:rsidR="007C5F05">
        <w:t>e.g.,</w:t>
      </w:r>
      <w:r w:rsidR="001F5C29">
        <w:t xml:space="preserve"> too many characters, they should be validated on attempting to save (pre-save pass?) and inform the user that the Save cannot be done – and detail why (all reasons, not just first break)</w:t>
      </w:r>
    </w:p>
    <w:p w14:paraId="3E63ABD7" w14:textId="77777777" w:rsidR="004E3438" w:rsidRDefault="004E3438" w:rsidP="003A1F2D">
      <w:pPr>
        <w:pBdr>
          <w:top w:val="nil"/>
          <w:left w:val="nil"/>
          <w:bottom w:val="nil"/>
          <w:right w:val="nil"/>
          <w:between w:val="nil"/>
        </w:pBdr>
        <w:spacing w:line="280" w:lineRule="auto"/>
      </w:pPr>
    </w:p>
    <w:p w14:paraId="3F67887F" w14:textId="3F68DF0E" w:rsidR="00635D8A" w:rsidRDefault="003A1F2D" w:rsidP="00635D8A">
      <w:r>
        <w:t>New Demands</w:t>
      </w:r>
      <w:r w:rsidR="00C00D67">
        <w:t xml:space="preserve"> successfully</w:t>
      </w:r>
      <w:r w:rsidR="00635D8A">
        <w:t xml:space="preserve"> saved must be logged</w:t>
      </w:r>
      <w:r w:rsidR="007D299F">
        <w:t xml:space="preserve">, the ‘background’ data is added at the point of saving the </w:t>
      </w:r>
      <w:r w:rsidR="007C5F05">
        <w:t>record.</w:t>
      </w:r>
    </w:p>
    <w:p w14:paraId="01EC4064" w14:textId="77777777" w:rsidR="00635D8A" w:rsidRDefault="00635D8A" w:rsidP="00635D8A">
      <w:r>
        <w:t>Log Action/Detail</w:t>
      </w:r>
    </w:p>
    <w:p w14:paraId="5F6EDE0B" w14:textId="77777777" w:rsidR="00635D8A" w:rsidRDefault="00635D8A" w:rsidP="00635D8A">
      <w:pPr>
        <w:pStyle w:val="ListParagraph"/>
        <w:numPr>
          <w:ilvl w:val="0"/>
          <w:numId w:val="26"/>
        </w:numPr>
      </w:pPr>
      <w:proofErr w:type="spellStart"/>
      <w:r>
        <w:lastRenderedPageBreak/>
        <w:t>UserID</w:t>
      </w:r>
      <w:proofErr w:type="spellEnd"/>
    </w:p>
    <w:p w14:paraId="3B494229" w14:textId="645A5CE7" w:rsidR="00635D8A" w:rsidRDefault="00635D8A" w:rsidP="00635D8A">
      <w:pPr>
        <w:pStyle w:val="ListParagraph"/>
        <w:numPr>
          <w:ilvl w:val="0"/>
          <w:numId w:val="26"/>
        </w:numPr>
      </w:pPr>
      <w:r>
        <w:t>Action (“</w:t>
      </w:r>
      <w:r w:rsidR="00C00D67">
        <w:t>Create</w:t>
      </w:r>
      <w:r>
        <w:t>”)</w:t>
      </w:r>
    </w:p>
    <w:p w14:paraId="047BFA89" w14:textId="2385175C" w:rsidR="00635D8A" w:rsidRDefault="00635D8A" w:rsidP="00635D8A">
      <w:pPr>
        <w:pStyle w:val="ListParagraph"/>
        <w:numPr>
          <w:ilvl w:val="0"/>
          <w:numId w:val="26"/>
        </w:numPr>
      </w:pPr>
      <w:r>
        <w:t xml:space="preserve">Sub Action (“Admin </w:t>
      </w:r>
      <w:r w:rsidR="00C00D67">
        <w:t>Create</w:t>
      </w:r>
      <w:r>
        <w:t>”)</w:t>
      </w:r>
    </w:p>
    <w:p w14:paraId="234712DE" w14:textId="77777777" w:rsidR="00635D8A" w:rsidRDefault="00635D8A" w:rsidP="00635D8A">
      <w:pPr>
        <w:pStyle w:val="ListParagraph"/>
        <w:numPr>
          <w:ilvl w:val="0"/>
          <w:numId w:val="26"/>
        </w:numPr>
      </w:pPr>
      <w:r>
        <w:t>Date / Time</w:t>
      </w:r>
    </w:p>
    <w:p w14:paraId="78AB91DB" w14:textId="77777777" w:rsidR="00635D8A" w:rsidRDefault="00635D8A" w:rsidP="00635D8A">
      <w:pPr>
        <w:pStyle w:val="ListParagraph"/>
        <w:numPr>
          <w:ilvl w:val="0"/>
          <w:numId w:val="26"/>
        </w:numPr>
      </w:pPr>
      <w:proofErr w:type="spellStart"/>
      <w:r>
        <w:t>DeviceID</w:t>
      </w:r>
      <w:proofErr w:type="spellEnd"/>
      <w:r>
        <w:t xml:space="preserve"> (if possible)</w:t>
      </w:r>
    </w:p>
    <w:p w14:paraId="69077C23" w14:textId="77777777" w:rsidR="00635D8A" w:rsidRDefault="00635D8A" w:rsidP="00635D8A">
      <w:pPr>
        <w:pStyle w:val="ListParagraph"/>
        <w:numPr>
          <w:ilvl w:val="0"/>
          <w:numId w:val="26"/>
        </w:numPr>
      </w:pPr>
      <w:r>
        <w:t>Location</w:t>
      </w:r>
    </w:p>
    <w:p w14:paraId="5F323509" w14:textId="2370C55B" w:rsidR="00635D8A" w:rsidRPr="006A00A8" w:rsidRDefault="00C00D67" w:rsidP="00635D8A">
      <w:pPr>
        <w:pStyle w:val="ListParagraph"/>
        <w:numPr>
          <w:ilvl w:val="0"/>
          <w:numId w:val="26"/>
        </w:numPr>
      </w:pPr>
      <w:proofErr w:type="spellStart"/>
      <w:r>
        <w:t>DemandID</w:t>
      </w:r>
      <w:proofErr w:type="spellEnd"/>
      <w:r>
        <w:t xml:space="preserve"> </w:t>
      </w:r>
      <w:proofErr w:type="gramStart"/>
      <w:r>
        <w:t>created</w:t>
      </w:r>
      <w:proofErr w:type="gramEnd"/>
    </w:p>
    <w:p w14:paraId="2E878039" w14:textId="3157B863" w:rsidR="00C95CEC" w:rsidRDefault="00C95CEC" w:rsidP="00C95CEC"/>
    <w:p w14:paraId="726E3FA7" w14:textId="7D389314" w:rsidR="006264F8" w:rsidRDefault="006264F8" w:rsidP="006264F8">
      <w:pPr>
        <w:pStyle w:val="Heading4"/>
      </w:pPr>
      <w:bookmarkStart w:id="53" w:name="_Toc153446355"/>
      <w:r>
        <w:t>Community</w:t>
      </w:r>
      <w:r w:rsidR="007D71B0">
        <w:t xml:space="preserve"> Insights</w:t>
      </w:r>
      <w:bookmarkEnd w:id="53"/>
    </w:p>
    <w:p w14:paraId="34B418E0" w14:textId="77777777" w:rsidR="00360B41" w:rsidRDefault="00360B41" w:rsidP="00360B41">
      <w:pPr>
        <w:pStyle w:val="Heading5"/>
      </w:pPr>
      <w:bookmarkStart w:id="54" w:name="_Toc153446356"/>
      <w:r>
        <w:t>Splash Screen</w:t>
      </w:r>
      <w:bookmarkEnd w:id="54"/>
    </w:p>
    <w:p w14:paraId="7C2B0F81" w14:textId="77777777" w:rsidR="00360B41" w:rsidRDefault="00360B41" w:rsidP="00360B41">
      <w:r>
        <w:t>This is to be common/shared across all usage requirements in Insights Apps as indicated in the HLD.</w:t>
      </w:r>
    </w:p>
    <w:p w14:paraId="49094673" w14:textId="345D5712" w:rsidR="00360B41" w:rsidRDefault="00E879D8" w:rsidP="00E879D8">
      <w:r>
        <w:t>It should behave here exactly as the one detailed in the Insights Demand Creation Application.</w:t>
      </w:r>
    </w:p>
    <w:p w14:paraId="03025244" w14:textId="77777777" w:rsidR="00E879D8" w:rsidRDefault="00E879D8" w:rsidP="00360B41"/>
    <w:p w14:paraId="423A26FA" w14:textId="0C03A5F5" w:rsidR="00360B41" w:rsidRDefault="00360B41" w:rsidP="00360B41">
      <w:r>
        <w:t>Logging into the App should be tracked/audited.</w:t>
      </w:r>
    </w:p>
    <w:p w14:paraId="4BF61B5D" w14:textId="431285E7" w:rsidR="00360B41" w:rsidRDefault="00360B41" w:rsidP="00360B41">
      <w:r>
        <w:t xml:space="preserve">This should be recorded at the point the ‘homepage’ is triggered </w:t>
      </w:r>
      <w:r w:rsidRPr="00F40716">
        <w:rPr>
          <w:i/>
          <w:iCs/>
          <w:sz w:val="18"/>
          <w:szCs w:val="18"/>
        </w:rPr>
        <w:t xml:space="preserve">[Demand </w:t>
      </w:r>
      <w:r w:rsidR="00E879D8">
        <w:rPr>
          <w:i/>
          <w:iCs/>
          <w:sz w:val="18"/>
          <w:szCs w:val="18"/>
        </w:rPr>
        <w:t>Map</w:t>
      </w:r>
      <w:r w:rsidR="00E150D5">
        <w:rPr>
          <w:i/>
          <w:iCs/>
          <w:sz w:val="18"/>
          <w:szCs w:val="18"/>
        </w:rPr>
        <w:t>/List</w:t>
      </w:r>
      <w:r w:rsidRPr="00F40716">
        <w:rPr>
          <w:i/>
          <w:iCs/>
          <w:sz w:val="18"/>
          <w:szCs w:val="18"/>
        </w:rPr>
        <w:t>]</w:t>
      </w:r>
      <w:r>
        <w:t>.</w:t>
      </w:r>
    </w:p>
    <w:p w14:paraId="3B8490C2" w14:textId="77777777" w:rsidR="00360B41" w:rsidRDefault="00360B41" w:rsidP="00360B41">
      <w:pPr>
        <w:pStyle w:val="ListParagraph"/>
        <w:numPr>
          <w:ilvl w:val="0"/>
          <w:numId w:val="26"/>
        </w:numPr>
      </w:pPr>
      <w:r>
        <w:t>If buttons – as the user has selected to accept/proceed.</w:t>
      </w:r>
    </w:p>
    <w:p w14:paraId="67B23160" w14:textId="77777777" w:rsidR="00360B41" w:rsidRDefault="00360B41" w:rsidP="00360B41">
      <w:pPr>
        <w:pStyle w:val="ListParagraph"/>
        <w:numPr>
          <w:ilvl w:val="0"/>
          <w:numId w:val="26"/>
        </w:numPr>
      </w:pPr>
      <w:r>
        <w:t>No buttons – as the next page loads.</w:t>
      </w:r>
    </w:p>
    <w:p w14:paraId="3A1D13FB" w14:textId="77777777" w:rsidR="00360B41" w:rsidRDefault="00360B41" w:rsidP="00360B41">
      <w:r>
        <w:t>There is no need to record a user exiting the app from the Splash Screen.</w:t>
      </w:r>
    </w:p>
    <w:p w14:paraId="08945170" w14:textId="77777777" w:rsidR="00360B41" w:rsidRDefault="00360B41" w:rsidP="00360B41"/>
    <w:p w14:paraId="3D04F394" w14:textId="77777777" w:rsidR="00360B41" w:rsidRDefault="00360B41" w:rsidP="00360B41">
      <w:r>
        <w:t>Log Action/Detail</w:t>
      </w:r>
    </w:p>
    <w:p w14:paraId="02014FF5" w14:textId="77777777" w:rsidR="00360B41" w:rsidRDefault="00360B41" w:rsidP="00360B41">
      <w:pPr>
        <w:pStyle w:val="ListParagraph"/>
        <w:numPr>
          <w:ilvl w:val="0"/>
          <w:numId w:val="26"/>
        </w:numPr>
      </w:pPr>
      <w:proofErr w:type="spellStart"/>
      <w:r>
        <w:t>UserID</w:t>
      </w:r>
      <w:proofErr w:type="spellEnd"/>
    </w:p>
    <w:p w14:paraId="07651FA8" w14:textId="77777777" w:rsidR="00360B41" w:rsidRDefault="00360B41" w:rsidP="00360B41">
      <w:pPr>
        <w:pStyle w:val="ListParagraph"/>
        <w:numPr>
          <w:ilvl w:val="0"/>
          <w:numId w:val="26"/>
        </w:numPr>
      </w:pPr>
      <w:r>
        <w:t>Action (“Login”)</w:t>
      </w:r>
    </w:p>
    <w:p w14:paraId="4D7C259B" w14:textId="56B71A7F" w:rsidR="00360B41" w:rsidRDefault="00360B41" w:rsidP="00360B41">
      <w:pPr>
        <w:pStyle w:val="ListParagraph"/>
        <w:numPr>
          <w:ilvl w:val="0"/>
          <w:numId w:val="26"/>
        </w:numPr>
      </w:pPr>
      <w:r>
        <w:t>Sub Action (“</w:t>
      </w:r>
      <w:r w:rsidR="00E150D5">
        <w:t xml:space="preserve">Insights </w:t>
      </w:r>
      <w:r>
        <w:t>Login Attempt”)</w:t>
      </w:r>
    </w:p>
    <w:p w14:paraId="2EBB9746" w14:textId="77777777" w:rsidR="00360B41" w:rsidRDefault="00360B41" w:rsidP="00360B41">
      <w:pPr>
        <w:pStyle w:val="ListParagraph"/>
        <w:numPr>
          <w:ilvl w:val="0"/>
          <w:numId w:val="26"/>
        </w:numPr>
      </w:pPr>
      <w:r>
        <w:t>Date / Time</w:t>
      </w:r>
    </w:p>
    <w:p w14:paraId="6DA7192A" w14:textId="77777777" w:rsidR="00360B41" w:rsidRDefault="00360B41" w:rsidP="00360B41">
      <w:pPr>
        <w:pStyle w:val="ListParagraph"/>
        <w:numPr>
          <w:ilvl w:val="0"/>
          <w:numId w:val="26"/>
        </w:numPr>
      </w:pPr>
      <w:proofErr w:type="spellStart"/>
      <w:r>
        <w:t>DeviceID</w:t>
      </w:r>
      <w:proofErr w:type="spellEnd"/>
      <w:r>
        <w:t xml:space="preserve"> (if possible)</w:t>
      </w:r>
    </w:p>
    <w:p w14:paraId="3E7D5E10" w14:textId="77777777" w:rsidR="00360B41" w:rsidRDefault="00360B41" w:rsidP="00360B41">
      <w:pPr>
        <w:pStyle w:val="ListParagraph"/>
        <w:numPr>
          <w:ilvl w:val="0"/>
          <w:numId w:val="26"/>
        </w:numPr>
      </w:pPr>
      <w:r>
        <w:t>Location</w:t>
      </w:r>
    </w:p>
    <w:p w14:paraId="6A8E64C0" w14:textId="77777777" w:rsidR="00360B41" w:rsidRDefault="00360B41" w:rsidP="00360B41">
      <w:pPr>
        <w:pStyle w:val="ListParagraph"/>
        <w:numPr>
          <w:ilvl w:val="0"/>
          <w:numId w:val="26"/>
        </w:numPr>
      </w:pPr>
      <w:r>
        <w:t>Licence Response</w:t>
      </w:r>
    </w:p>
    <w:p w14:paraId="73BC0AE4" w14:textId="77777777" w:rsidR="00360B41" w:rsidRPr="001B1231" w:rsidRDefault="00360B41" w:rsidP="00360B41">
      <w:pPr>
        <w:pStyle w:val="ListParagraph"/>
        <w:numPr>
          <w:ilvl w:val="0"/>
          <w:numId w:val="26"/>
        </w:numPr>
      </w:pPr>
      <w:r>
        <w:t>Declaration Approved/Not Present.</w:t>
      </w:r>
    </w:p>
    <w:p w14:paraId="0FFAB14F" w14:textId="6F266A48" w:rsidR="00360B41" w:rsidRDefault="00B52F19" w:rsidP="00360B41">
      <w:pPr>
        <w:pStyle w:val="Heading5"/>
      </w:pPr>
      <w:bookmarkStart w:id="55" w:name="_Toc153446357"/>
      <w:r>
        <w:t>Record</w:t>
      </w:r>
      <w:r w:rsidR="00360B41">
        <w:t xml:space="preserve"> </w:t>
      </w:r>
      <w:r w:rsidR="00E150D5">
        <w:t>Map/List</w:t>
      </w:r>
      <w:bookmarkEnd w:id="55"/>
    </w:p>
    <w:p w14:paraId="4A98F617" w14:textId="387D6FCC" w:rsidR="008C1B69" w:rsidRDefault="008C1B69" w:rsidP="00C95CEC">
      <w:r>
        <w:t xml:space="preserve">This screen should have 2 ‘modes’ – Map View &amp; List View, having 2 </w:t>
      </w:r>
      <w:r w:rsidR="00A82ADA">
        <w:t>‘screens’ defined is not necessarily an issue if the Solution benefits from it.</w:t>
      </w:r>
      <w:r w:rsidR="00A82ADA">
        <w:br/>
      </w:r>
    </w:p>
    <w:p w14:paraId="436CA4BC" w14:textId="39F89292" w:rsidR="002328FA" w:rsidRDefault="008C1B69" w:rsidP="00C95CEC">
      <w:r>
        <w:t xml:space="preserve">The default </w:t>
      </w:r>
      <w:r w:rsidR="003904A6">
        <w:t xml:space="preserve">when the App starts </w:t>
      </w:r>
      <w:r>
        <w:t xml:space="preserve">will </w:t>
      </w:r>
      <w:r w:rsidR="00A82ADA">
        <w:t>always be the ‘Map View’</w:t>
      </w:r>
      <w:r w:rsidR="009F11C4">
        <w:t xml:space="preserve">, this is a map centred around the </w:t>
      </w:r>
      <w:r w:rsidR="002328FA">
        <w:t>device’s</w:t>
      </w:r>
      <w:r w:rsidR="009F11C4">
        <w:t xml:space="preserve"> current location</w:t>
      </w:r>
      <w:r w:rsidR="002328FA">
        <w:t>, the Map ‘Zoom’ should also be set to the configured</w:t>
      </w:r>
      <w:r w:rsidR="001446C0">
        <w:t xml:space="preserve"> </w:t>
      </w:r>
      <w:r w:rsidR="002328FA">
        <w:t xml:space="preserve">layer. </w:t>
      </w:r>
    </w:p>
    <w:p w14:paraId="204782B6" w14:textId="016965A2" w:rsidR="006264F8" w:rsidRDefault="001446C0" w:rsidP="00C95CEC">
      <w:r>
        <w:t>The Officer/Device will be indicated by a ‘pin’</w:t>
      </w:r>
      <w:r>
        <w:br/>
      </w:r>
      <w:r w:rsidR="00C46E04">
        <w:br/>
      </w:r>
      <w:r>
        <w:t>Any Demands within the Map Area shown</w:t>
      </w:r>
      <w:r w:rsidR="00A55112">
        <w:t xml:space="preserve"> should</w:t>
      </w:r>
      <w:r w:rsidR="00C46E04">
        <w:t xml:space="preserve"> be shown as icons (specific icon TBA).</w:t>
      </w:r>
    </w:p>
    <w:p w14:paraId="4EBCCA18" w14:textId="77777777" w:rsidR="00075C0A" w:rsidRDefault="00075C0A" w:rsidP="00C95CEC">
      <w:r>
        <w:t>Demands should be shown if:</w:t>
      </w:r>
    </w:p>
    <w:p w14:paraId="24EDB846" w14:textId="26EA682C" w:rsidR="00C46E04" w:rsidRDefault="00075C0A" w:rsidP="00A55112">
      <w:pPr>
        <w:pStyle w:val="ListParagraph"/>
        <w:numPr>
          <w:ilvl w:val="0"/>
          <w:numId w:val="26"/>
        </w:numPr>
      </w:pPr>
      <w:r>
        <w:t xml:space="preserve">They are a </w:t>
      </w:r>
      <w:r w:rsidR="00F62092">
        <w:t>Location,</w:t>
      </w:r>
      <w:r w:rsidR="00A55112">
        <w:t xml:space="preserve"> and they exist within the currently shown Map Area</w:t>
      </w:r>
    </w:p>
    <w:p w14:paraId="23275589" w14:textId="610E1CCD" w:rsidR="006C65ED" w:rsidRDefault="006C65ED" w:rsidP="00A55112">
      <w:pPr>
        <w:pStyle w:val="ListParagraph"/>
        <w:numPr>
          <w:ilvl w:val="0"/>
          <w:numId w:val="26"/>
        </w:numPr>
      </w:pPr>
      <w:r>
        <w:t>They are a Geo</w:t>
      </w:r>
      <w:r w:rsidR="009D21AD">
        <w:t>f</w:t>
      </w:r>
      <w:r>
        <w:t xml:space="preserve">ence and at least ‘part’ of the area defined overlaps the shown Map Area. In this instance, </w:t>
      </w:r>
      <w:r w:rsidR="00BF4EB9">
        <w:t xml:space="preserve">the ‘icon’ is placed on the </w:t>
      </w:r>
      <w:proofErr w:type="spellStart"/>
      <w:r w:rsidR="00BF4EB9">
        <w:t>GeoFenceCentr</w:t>
      </w:r>
      <w:r w:rsidR="009D21AD">
        <w:t>e</w:t>
      </w:r>
      <w:proofErr w:type="spellEnd"/>
      <w:r w:rsidR="00BF4EB9">
        <w:t xml:space="preserve"> location, if the </w:t>
      </w:r>
      <w:r w:rsidR="009D21AD">
        <w:t>centre</w:t>
      </w:r>
      <w:r w:rsidR="00BF4EB9">
        <w:t xml:space="preserve"> is ‘off-screen’ then the nearest point on the edge should be used.</w:t>
      </w:r>
    </w:p>
    <w:p w14:paraId="1A687514" w14:textId="6834EC14" w:rsidR="005B0BAC" w:rsidRDefault="005B0BAC" w:rsidP="00A55112">
      <w:pPr>
        <w:pStyle w:val="ListParagraph"/>
        <w:numPr>
          <w:ilvl w:val="0"/>
          <w:numId w:val="26"/>
        </w:numPr>
      </w:pPr>
      <w:r>
        <w:lastRenderedPageBreak/>
        <w:t>They ar</w:t>
      </w:r>
      <w:r w:rsidR="006D146E">
        <w:t>e ‘</w:t>
      </w:r>
      <w:r w:rsidR="007C5F05">
        <w:t>Enabled’.</w:t>
      </w:r>
    </w:p>
    <w:p w14:paraId="444BAE8C" w14:textId="1D5F591B" w:rsidR="006D146E" w:rsidRDefault="009C3C77" w:rsidP="00A55112">
      <w:pPr>
        <w:pStyle w:val="ListParagraph"/>
        <w:numPr>
          <w:ilvl w:val="0"/>
          <w:numId w:val="26"/>
        </w:numPr>
      </w:pPr>
      <w:r>
        <w:t xml:space="preserve">The current Date/Time </w:t>
      </w:r>
      <w:r w:rsidR="00C31017">
        <w:t xml:space="preserve">is within an </w:t>
      </w:r>
      <w:r>
        <w:t>‘Active Time’</w:t>
      </w:r>
      <w:r w:rsidR="00C31017">
        <w:t xml:space="preserve"> window of the Demand</w:t>
      </w:r>
      <w:r w:rsidR="00B421B6">
        <w:t xml:space="preserve"> (this assumes </w:t>
      </w:r>
      <w:r w:rsidR="0008492B">
        <w:t>taking into consideration ‘intervals’ of a Demand)</w:t>
      </w:r>
    </w:p>
    <w:p w14:paraId="426364BA" w14:textId="77777777" w:rsidR="003915AA" w:rsidRDefault="003915AA" w:rsidP="00BF4EB9"/>
    <w:p w14:paraId="773CD0D7" w14:textId="4809FE08" w:rsidR="00BF4EB9" w:rsidRDefault="00960E91" w:rsidP="00BF4EB9">
      <w:r>
        <w:t xml:space="preserve">The </w:t>
      </w:r>
      <w:r w:rsidR="00C31017">
        <w:t xml:space="preserve">number of </w:t>
      </w:r>
      <w:r>
        <w:t>Demands shown should be limited to the configured setting (10)</w:t>
      </w:r>
    </w:p>
    <w:p w14:paraId="19A38968" w14:textId="011F6500" w:rsidR="00960E91" w:rsidRDefault="00960E91" w:rsidP="00BF4EB9">
      <w:r>
        <w:t>If there are more than the configured amount, then it is the nearest</w:t>
      </w:r>
      <w:r w:rsidR="0077766B">
        <w:t xml:space="preserve"> of them – until the limit is reached. </w:t>
      </w:r>
      <w:r w:rsidR="009D21AD">
        <w:t>Again,</w:t>
      </w:r>
      <w:r w:rsidR="0077766B">
        <w:t xml:space="preserve"> the </w:t>
      </w:r>
      <w:r w:rsidR="009D21AD">
        <w:t>centre point</w:t>
      </w:r>
      <w:r w:rsidR="0077766B">
        <w:t xml:space="preserve"> of a Geo</w:t>
      </w:r>
      <w:r w:rsidR="009D21AD">
        <w:t>f</w:t>
      </w:r>
      <w:r w:rsidR="0077766B">
        <w:t>ence is used to calculate the distance for those.</w:t>
      </w:r>
    </w:p>
    <w:p w14:paraId="08A39428" w14:textId="3143B573" w:rsidR="00BA17C5" w:rsidRDefault="00BA17C5" w:rsidP="00BF4EB9">
      <w:r>
        <w:t xml:space="preserve">The user should be able to zoom in (to a defined layer) </w:t>
      </w:r>
      <w:proofErr w:type="gramStart"/>
      <w:r>
        <w:t>and also</w:t>
      </w:r>
      <w:proofErr w:type="gramEnd"/>
      <w:r>
        <w:t xml:space="preserve"> zoom out (to a defined layer). These layer limits should be stored in the App configuration.</w:t>
      </w:r>
    </w:p>
    <w:p w14:paraId="68EE1FB7" w14:textId="362DDBD1" w:rsidR="00741065" w:rsidRDefault="00741065" w:rsidP="00BF4EB9">
      <w:r>
        <w:t>There is no requirement for Panning.</w:t>
      </w:r>
    </w:p>
    <w:p w14:paraId="0601C5EB" w14:textId="3BFF9ADD" w:rsidR="00F62092" w:rsidRDefault="00F62092" w:rsidP="00BF4EB9">
      <w:r>
        <w:t xml:space="preserve">If the user selects a ‘Pin’ then they should get a ‘pop-up’ Summary </w:t>
      </w:r>
      <w:r w:rsidR="00D600CA">
        <w:t>of the Demand.</w:t>
      </w:r>
      <w:r w:rsidR="00D600CA">
        <w:br/>
        <w:t>Detail in the Summary should include:</w:t>
      </w:r>
    </w:p>
    <w:tbl>
      <w:tblPr>
        <w:tblStyle w:val="TableGrid"/>
        <w:tblW w:w="0" w:type="auto"/>
        <w:tblLook w:val="04A0" w:firstRow="1" w:lastRow="0" w:firstColumn="1" w:lastColumn="0" w:noHBand="0" w:noVBand="1"/>
      </w:tblPr>
      <w:tblGrid>
        <w:gridCol w:w="3539"/>
        <w:gridCol w:w="5471"/>
      </w:tblGrid>
      <w:tr w:rsidR="006C0A86" w:rsidRPr="00096C2B" w14:paraId="4C148276" w14:textId="77777777" w:rsidTr="00F01920">
        <w:tc>
          <w:tcPr>
            <w:tcW w:w="3539" w:type="dxa"/>
            <w:shd w:val="clear" w:color="auto" w:fill="D9D9D9" w:themeFill="background1" w:themeFillShade="D9"/>
          </w:tcPr>
          <w:p w14:paraId="6607F698" w14:textId="77777777" w:rsidR="006C0A86" w:rsidRPr="00096C2B" w:rsidRDefault="006C0A86" w:rsidP="00F01920">
            <w:pPr>
              <w:rPr>
                <w:b/>
                <w:bCs/>
              </w:rPr>
            </w:pPr>
            <w:r w:rsidRPr="00096C2B">
              <w:rPr>
                <w:b/>
                <w:bCs/>
              </w:rPr>
              <w:t>Type of Item</w:t>
            </w:r>
          </w:p>
        </w:tc>
        <w:tc>
          <w:tcPr>
            <w:tcW w:w="5471" w:type="dxa"/>
            <w:shd w:val="clear" w:color="auto" w:fill="D9D9D9" w:themeFill="background1" w:themeFillShade="D9"/>
          </w:tcPr>
          <w:p w14:paraId="5A8C1BD4" w14:textId="77777777" w:rsidR="006C0A86" w:rsidRPr="00096C2B" w:rsidRDefault="006C0A86" w:rsidP="00F01920">
            <w:pPr>
              <w:rPr>
                <w:b/>
                <w:bCs/>
              </w:rPr>
            </w:pPr>
            <w:r w:rsidRPr="00096C2B">
              <w:rPr>
                <w:b/>
                <w:bCs/>
              </w:rPr>
              <w:t>Summary Information</w:t>
            </w:r>
          </w:p>
        </w:tc>
      </w:tr>
      <w:tr w:rsidR="006C0A86" w14:paraId="01251D1D" w14:textId="77777777" w:rsidTr="00F01920">
        <w:tc>
          <w:tcPr>
            <w:tcW w:w="3539" w:type="dxa"/>
          </w:tcPr>
          <w:p w14:paraId="49DDB8AA" w14:textId="77777777" w:rsidR="006C0A86" w:rsidRDefault="006C0A86" w:rsidP="00F01920">
            <w:r>
              <w:t>Individual Location Demand</w:t>
            </w:r>
          </w:p>
        </w:tc>
        <w:tc>
          <w:tcPr>
            <w:tcW w:w="5471" w:type="dxa"/>
          </w:tcPr>
          <w:p w14:paraId="5A023CC1" w14:textId="77777777" w:rsidR="006C0A86" w:rsidRDefault="006C0A86" w:rsidP="006C0A86">
            <w:pPr>
              <w:pStyle w:val="ListParagraph"/>
              <w:numPr>
                <w:ilvl w:val="0"/>
                <w:numId w:val="27"/>
              </w:numPr>
              <w:spacing w:line="360" w:lineRule="auto"/>
            </w:pPr>
            <w:r>
              <w:t>Demand Type</w:t>
            </w:r>
          </w:p>
          <w:p w14:paraId="22E1A0A4" w14:textId="77777777" w:rsidR="006C0A86" w:rsidRDefault="006C0A86" w:rsidP="006C0A86">
            <w:pPr>
              <w:pStyle w:val="ListParagraph"/>
              <w:numPr>
                <w:ilvl w:val="0"/>
                <w:numId w:val="27"/>
              </w:numPr>
              <w:spacing w:line="360" w:lineRule="auto"/>
            </w:pPr>
            <w:r>
              <w:t>Demand Reference</w:t>
            </w:r>
          </w:p>
          <w:p w14:paraId="44DC75F7" w14:textId="77777777" w:rsidR="006C0A86" w:rsidRDefault="006C0A86" w:rsidP="006C0A86">
            <w:pPr>
              <w:pStyle w:val="ListParagraph"/>
              <w:numPr>
                <w:ilvl w:val="0"/>
                <w:numId w:val="27"/>
              </w:numPr>
              <w:spacing w:line="360" w:lineRule="auto"/>
            </w:pPr>
            <w:r>
              <w:t>Demand Title</w:t>
            </w:r>
          </w:p>
          <w:p w14:paraId="58A65C05" w14:textId="77777777" w:rsidR="006C0A86" w:rsidRDefault="006C0A86" w:rsidP="006C0A86">
            <w:pPr>
              <w:pStyle w:val="ListParagraph"/>
              <w:numPr>
                <w:ilvl w:val="0"/>
                <w:numId w:val="27"/>
              </w:numPr>
              <w:spacing w:line="360" w:lineRule="auto"/>
            </w:pPr>
            <w:r>
              <w:t>Demand Location</w:t>
            </w:r>
          </w:p>
        </w:tc>
      </w:tr>
      <w:tr w:rsidR="006C0A86" w14:paraId="413B4D67" w14:textId="77777777" w:rsidTr="00F01920">
        <w:tc>
          <w:tcPr>
            <w:tcW w:w="3539" w:type="dxa"/>
          </w:tcPr>
          <w:p w14:paraId="07DA873A" w14:textId="77777777" w:rsidR="006C0A86" w:rsidRDefault="006C0A86" w:rsidP="00F01920">
            <w:r>
              <w:t>Geographical Location Demand</w:t>
            </w:r>
          </w:p>
        </w:tc>
        <w:tc>
          <w:tcPr>
            <w:tcW w:w="5471" w:type="dxa"/>
          </w:tcPr>
          <w:p w14:paraId="65827D8F" w14:textId="77777777" w:rsidR="006C0A86" w:rsidRDefault="006C0A86" w:rsidP="006C0A86">
            <w:pPr>
              <w:pStyle w:val="ListParagraph"/>
              <w:numPr>
                <w:ilvl w:val="0"/>
                <w:numId w:val="27"/>
              </w:numPr>
              <w:spacing w:line="360" w:lineRule="auto"/>
            </w:pPr>
            <w:r>
              <w:t>Demand Type</w:t>
            </w:r>
          </w:p>
          <w:p w14:paraId="5A17B2D9" w14:textId="77777777" w:rsidR="006C0A86" w:rsidRDefault="006C0A86" w:rsidP="006C0A86">
            <w:pPr>
              <w:pStyle w:val="ListParagraph"/>
              <w:numPr>
                <w:ilvl w:val="0"/>
                <w:numId w:val="27"/>
              </w:numPr>
              <w:spacing w:line="360" w:lineRule="auto"/>
            </w:pPr>
            <w:r>
              <w:t>Demand Reference</w:t>
            </w:r>
          </w:p>
          <w:p w14:paraId="5A351389" w14:textId="77777777" w:rsidR="006C0A86" w:rsidRDefault="006C0A86" w:rsidP="006C0A86">
            <w:pPr>
              <w:pStyle w:val="ListParagraph"/>
              <w:numPr>
                <w:ilvl w:val="0"/>
                <w:numId w:val="27"/>
              </w:numPr>
              <w:spacing w:line="360" w:lineRule="auto"/>
            </w:pPr>
            <w:r>
              <w:t>Demand Title</w:t>
            </w:r>
          </w:p>
        </w:tc>
      </w:tr>
    </w:tbl>
    <w:p w14:paraId="6BE839D6" w14:textId="77777777" w:rsidR="00E52A0B" w:rsidRDefault="00E52A0B" w:rsidP="00C95CEC"/>
    <w:p w14:paraId="7BAAC760" w14:textId="57CCEE8B" w:rsidR="00E52A0B" w:rsidRDefault="00195A1A" w:rsidP="00C95CEC">
      <w:r>
        <w:t>Re-running the query to get demands should not be needed as the max number of Demands should already be in memory</w:t>
      </w:r>
      <w:r w:rsidR="00E52A0B">
        <w:t>.</w:t>
      </w:r>
    </w:p>
    <w:p w14:paraId="73DAC02C" w14:textId="77777777" w:rsidR="00E52A0B" w:rsidRDefault="00E52A0B" w:rsidP="00C95CEC"/>
    <w:p w14:paraId="45EAD311" w14:textId="10F45E54" w:rsidR="00E52A0B" w:rsidRDefault="00E52A0B" w:rsidP="00E52A0B">
      <w:r>
        <w:t>In the List view, the same Demands should be shown as on the Map, but with the closest first</w:t>
      </w:r>
      <w:r w:rsidR="006C0A86">
        <w:t>, and the Summary information should be the same as that seen on the Map view.</w:t>
      </w:r>
    </w:p>
    <w:p w14:paraId="5657F627" w14:textId="77777777" w:rsidR="007A4789" w:rsidRDefault="007A4789" w:rsidP="00E52A0B"/>
    <w:p w14:paraId="7E451F22" w14:textId="6CAC8302" w:rsidR="007A4789" w:rsidRDefault="007A4789" w:rsidP="00E52A0B">
      <w:r>
        <w:t>From the summary in the Map, or from the List – the user should be able to go to the Detail Screen, to see all the details.</w:t>
      </w:r>
    </w:p>
    <w:p w14:paraId="4B0FE40D" w14:textId="77777777" w:rsidR="0008492B" w:rsidRDefault="0008492B" w:rsidP="00E52A0B"/>
    <w:p w14:paraId="74F4A38E" w14:textId="03972BC8" w:rsidR="006B2C29" w:rsidRDefault="006B2C29" w:rsidP="00E52A0B">
      <w:r>
        <w:t xml:space="preserve">Data on the screen will auto-refresh based on device movement/position </w:t>
      </w:r>
      <w:r w:rsidR="008D4AE5">
        <w:t xml:space="preserve">and a/or agreed time-period </w:t>
      </w:r>
      <w:r>
        <w:t>(specifics yet to be determined/agreed) – however if the device is moving ‘quickly’ – Officer ‘running’</w:t>
      </w:r>
      <w:r w:rsidR="008D4AE5">
        <w:t xml:space="preserve">, </w:t>
      </w:r>
      <w:r>
        <w:t>in a vehicle</w:t>
      </w:r>
      <w:r w:rsidR="008D4AE5">
        <w:t xml:space="preserve"> etc then</w:t>
      </w:r>
      <w:r>
        <w:t xml:space="preserve"> this should not trigger refresh.</w:t>
      </w:r>
    </w:p>
    <w:p w14:paraId="4AC705AC" w14:textId="77777777" w:rsidR="00797559" w:rsidRDefault="00797559" w:rsidP="00CF6329"/>
    <w:p w14:paraId="6B3AE478" w14:textId="695C9465" w:rsidR="00063791" w:rsidRDefault="00B52F19" w:rsidP="00063791">
      <w:pPr>
        <w:pStyle w:val="Heading5"/>
      </w:pPr>
      <w:bookmarkStart w:id="56" w:name="_Toc153446358"/>
      <w:r>
        <w:t xml:space="preserve">Record </w:t>
      </w:r>
      <w:r w:rsidR="00063791">
        <w:t>Detail</w:t>
      </w:r>
      <w:bookmarkEnd w:id="56"/>
    </w:p>
    <w:p w14:paraId="79F0BF6D" w14:textId="3EE480C2" w:rsidR="00CD7FA0" w:rsidRDefault="00CD7FA0" w:rsidP="00063791">
      <w:r>
        <w:t>When viewing the detail, the information shown needs to include:</w:t>
      </w:r>
    </w:p>
    <w:tbl>
      <w:tblPr>
        <w:tblStyle w:val="TableGrid"/>
        <w:tblW w:w="0" w:type="auto"/>
        <w:tblLook w:val="04A0" w:firstRow="1" w:lastRow="0" w:firstColumn="1" w:lastColumn="0" w:noHBand="0" w:noVBand="1"/>
      </w:tblPr>
      <w:tblGrid>
        <w:gridCol w:w="3539"/>
        <w:gridCol w:w="5471"/>
      </w:tblGrid>
      <w:tr w:rsidR="00CD7FA0" w:rsidRPr="00096C2B" w14:paraId="793C8072" w14:textId="77777777" w:rsidTr="00F01920">
        <w:tc>
          <w:tcPr>
            <w:tcW w:w="3539" w:type="dxa"/>
            <w:shd w:val="clear" w:color="auto" w:fill="D9D9D9" w:themeFill="background1" w:themeFillShade="D9"/>
          </w:tcPr>
          <w:p w14:paraId="239C1FA9" w14:textId="77777777" w:rsidR="00CD7FA0" w:rsidRPr="00096C2B" w:rsidRDefault="00CD7FA0" w:rsidP="00F01920">
            <w:pPr>
              <w:rPr>
                <w:b/>
                <w:bCs/>
              </w:rPr>
            </w:pPr>
            <w:r w:rsidRPr="00096C2B">
              <w:rPr>
                <w:b/>
                <w:bCs/>
              </w:rPr>
              <w:t>Type of Item</w:t>
            </w:r>
          </w:p>
        </w:tc>
        <w:tc>
          <w:tcPr>
            <w:tcW w:w="5471" w:type="dxa"/>
            <w:shd w:val="clear" w:color="auto" w:fill="D9D9D9" w:themeFill="background1" w:themeFillShade="D9"/>
          </w:tcPr>
          <w:p w14:paraId="37775D21" w14:textId="77777777" w:rsidR="00CD7FA0" w:rsidRPr="00096C2B" w:rsidRDefault="00CD7FA0" w:rsidP="00F01920">
            <w:pPr>
              <w:rPr>
                <w:b/>
                <w:bCs/>
              </w:rPr>
            </w:pPr>
            <w:r w:rsidRPr="00096C2B">
              <w:rPr>
                <w:b/>
                <w:bCs/>
              </w:rPr>
              <w:t>Summary Information</w:t>
            </w:r>
          </w:p>
        </w:tc>
      </w:tr>
      <w:tr w:rsidR="00CD7FA0" w14:paraId="433B2B9B" w14:textId="77777777" w:rsidTr="00F01920">
        <w:tc>
          <w:tcPr>
            <w:tcW w:w="3539" w:type="dxa"/>
          </w:tcPr>
          <w:p w14:paraId="21187DDE" w14:textId="77777777" w:rsidR="00CD7FA0" w:rsidRDefault="00CD7FA0" w:rsidP="00F01920">
            <w:r>
              <w:t>Individual Location Demand</w:t>
            </w:r>
          </w:p>
        </w:tc>
        <w:tc>
          <w:tcPr>
            <w:tcW w:w="5471" w:type="dxa"/>
          </w:tcPr>
          <w:p w14:paraId="43A16937" w14:textId="77777777" w:rsidR="00CD7FA0" w:rsidRDefault="00CD7FA0" w:rsidP="00CD7FA0">
            <w:pPr>
              <w:pStyle w:val="ListParagraph"/>
              <w:numPr>
                <w:ilvl w:val="0"/>
                <w:numId w:val="27"/>
              </w:numPr>
              <w:spacing w:line="360" w:lineRule="auto"/>
            </w:pPr>
            <w:r>
              <w:t>Demand Type</w:t>
            </w:r>
          </w:p>
          <w:p w14:paraId="224E4C55" w14:textId="77777777" w:rsidR="00CD7FA0" w:rsidRDefault="00CD7FA0" w:rsidP="00CD7FA0">
            <w:pPr>
              <w:pStyle w:val="ListParagraph"/>
              <w:numPr>
                <w:ilvl w:val="0"/>
                <w:numId w:val="27"/>
              </w:numPr>
              <w:spacing w:line="360" w:lineRule="auto"/>
            </w:pPr>
            <w:r>
              <w:t>Demand Reference</w:t>
            </w:r>
          </w:p>
          <w:p w14:paraId="30D31B31" w14:textId="77777777" w:rsidR="00CD7FA0" w:rsidRDefault="00CD7FA0" w:rsidP="00CD7FA0">
            <w:pPr>
              <w:pStyle w:val="ListParagraph"/>
              <w:numPr>
                <w:ilvl w:val="0"/>
                <w:numId w:val="27"/>
              </w:numPr>
              <w:spacing w:line="360" w:lineRule="auto"/>
            </w:pPr>
            <w:r>
              <w:t>Demand Title</w:t>
            </w:r>
          </w:p>
          <w:p w14:paraId="2DC6F720" w14:textId="77777777" w:rsidR="00CD7FA0" w:rsidRDefault="00CD7FA0" w:rsidP="00CD7FA0">
            <w:pPr>
              <w:pStyle w:val="ListParagraph"/>
              <w:numPr>
                <w:ilvl w:val="0"/>
                <w:numId w:val="27"/>
              </w:numPr>
              <w:spacing w:line="360" w:lineRule="auto"/>
            </w:pPr>
            <w:r>
              <w:lastRenderedPageBreak/>
              <w:t>Owning Staff Member / Team</w:t>
            </w:r>
          </w:p>
          <w:p w14:paraId="450355AD" w14:textId="77777777" w:rsidR="00CD7FA0" w:rsidRDefault="00CD7FA0" w:rsidP="00CD7FA0">
            <w:pPr>
              <w:pStyle w:val="ListParagraph"/>
              <w:numPr>
                <w:ilvl w:val="0"/>
                <w:numId w:val="27"/>
              </w:numPr>
              <w:spacing w:line="360" w:lineRule="auto"/>
            </w:pPr>
            <w:r>
              <w:t>Active Days and Times of Day</w:t>
            </w:r>
          </w:p>
          <w:p w14:paraId="2BFA9987" w14:textId="77777777" w:rsidR="00CD7FA0" w:rsidRDefault="00CD7FA0" w:rsidP="00CD7FA0">
            <w:pPr>
              <w:pStyle w:val="ListParagraph"/>
              <w:numPr>
                <w:ilvl w:val="0"/>
                <w:numId w:val="27"/>
              </w:numPr>
              <w:spacing w:line="360" w:lineRule="auto"/>
            </w:pPr>
            <w:r>
              <w:t>Related Information</w:t>
            </w:r>
          </w:p>
          <w:p w14:paraId="47E0950D" w14:textId="77777777" w:rsidR="00CD7FA0" w:rsidRDefault="00CD7FA0" w:rsidP="00F01920">
            <w:pPr>
              <w:pStyle w:val="ListParagraph"/>
              <w:spacing w:line="360" w:lineRule="auto"/>
            </w:pPr>
            <w:r>
              <w:t>•</w:t>
            </w:r>
            <w:r>
              <w:tab/>
              <w:t>Person</w:t>
            </w:r>
          </w:p>
          <w:p w14:paraId="0DC2F8BB" w14:textId="77777777" w:rsidR="00CD7FA0" w:rsidRDefault="00CD7FA0" w:rsidP="00CD7FA0">
            <w:pPr>
              <w:pStyle w:val="ListParagraph"/>
              <w:numPr>
                <w:ilvl w:val="2"/>
                <w:numId w:val="27"/>
              </w:numPr>
              <w:spacing w:line="360" w:lineRule="auto"/>
            </w:pPr>
            <w:r>
              <w:t>Surname</w:t>
            </w:r>
          </w:p>
          <w:p w14:paraId="0BCCCBB8" w14:textId="77777777" w:rsidR="00CD7FA0" w:rsidRDefault="00CD7FA0" w:rsidP="00CD7FA0">
            <w:pPr>
              <w:pStyle w:val="ListParagraph"/>
              <w:numPr>
                <w:ilvl w:val="2"/>
                <w:numId w:val="27"/>
              </w:numPr>
              <w:spacing w:line="360" w:lineRule="auto"/>
            </w:pPr>
            <w:r>
              <w:t>Forenames</w:t>
            </w:r>
          </w:p>
          <w:p w14:paraId="4AB004A5" w14:textId="77777777" w:rsidR="00CD7FA0" w:rsidRDefault="00CD7FA0" w:rsidP="00CD7FA0">
            <w:pPr>
              <w:pStyle w:val="ListParagraph"/>
              <w:numPr>
                <w:ilvl w:val="2"/>
                <w:numId w:val="27"/>
              </w:numPr>
              <w:spacing w:line="360" w:lineRule="auto"/>
            </w:pPr>
            <w:r>
              <w:t>Date of Birth</w:t>
            </w:r>
          </w:p>
          <w:p w14:paraId="5DAF0DA0" w14:textId="77777777" w:rsidR="00CD7FA0" w:rsidRDefault="00CD7FA0" w:rsidP="00CD7FA0">
            <w:pPr>
              <w:pStyle w:val="ListParagraph"/>
              <w:numPr>
                <w:ilvl w:val="2"/>
                <w:numId w:val="27"/>
              </w:numPr>
              <w:spacing w:line="360" w:lineRule="auto"/>
            </w:pPr>
            <w:r>
              <w:t>Image</w:t>
            </w:r>
          </w:p>
          <w:p w14:paraId="1FAA8B3E" w14:textId="77777777" w:rsidR="00CD7FA0" w:rsidRDefault="00CD7FA0" w:rsidP="00CD7FA0">
            <w:pPr>
              <w:pStyle w:val="ListParagraph"/>
              <w:numPr>
                <w:ilvl w:val="2"/>
                <w:numId w:val="27"/>
              </w:numPr>
              <w:spacing w:line="360" w:lineRule="auto"/>
            </w:pPr>
            <w:r>
              <w:t>Address</w:t>
            </w:r>
          </w:p>
          <w:p w14:paraId="6CAC9460" w14:textId="77777777" w:rsidR="00CD7FA0" w:rsidRDefault="00CD7FA0" w:rsidP="00CD7FA0">
            <w:pPr>
              <w:pStyle w:val="ListParagraph"/>
              <w:numPr>
                <w:ilvl w:val="2"/>
                <w:numId w:val="27"/>
              </w:numPr>
              <w:spacing w:line="360" w:lineRule="auto"/>
            </w:pPr>
            <w:r>
              <w:t>Risk Rating and Category</w:t>
            </w:r>
          </w:p>
          <w:p w14:paraId="33C51253" w14:textId="77777777" w:rsidR="00CD7FA0" w:rsidRDefault="00CD7FA0" w:rsidP="00CD7FA0">
            <w:pPr>
              <w:pStyle w:val="ListParagraph"/>
              <w:numPr>
                <w:ilvl w:val="0"/>
                <w:numId w:val="27"/>
              </w:numPr>
              <w:spacing w:line="360" w:lineRule="auto"/>
            </w:pPr>
            <w:r>
              <w:t>Related Location</w:t>
            </w:r>
          </w:p>
          <w:p w14:paraId="2A5CBFEA" w14:textId="77777777" w:rsidR="00CD7FA0" w:rsidRDefault="00CD7FA0" w:rsidP="00CD7FA0">
            <w:pPr>
              <w:pStyle w:val="ListParagraph"/>
              <w:numPr>
                <w:ilvl w:val="0"/>
                <w:numId w:val="27"/>
              </w:numPr>
              <w:spacing w:line="360" w:lineRule="auto"/>
            </w:pPr>
            <w:r>
              <w:t>Required Activities</w:t>
            </w:r>
          </w:p>
        </w:tc>
      </w:tr>
      <w:tr w:rsidR="00CD7FA0" w14:paraId="5EBB3379" w14:textId="77777777" w:rsidTr="00F01920">
        <w:tc>
          <w:tcPr>
            <w:tcW w:w="3539" w:type="dxa"/>
          </w:tcPr>
          <w:p w14:paraId="5004AA9B" w14:textId="77777777" w:rsidR="00CD7FA0" w:rsidRDefault="00CD7FA0" w:rsidP="00F01920">
            <w:r>
              <w:lastRenderedPageBreak/>
              <w:t>Geographical Location Demand</w:t>
            </w:r>
          </w:p>
        </w:tc>
        <w:tc>
          <w:tcPr>
            <w:tcW w:w="5471" w:type="dxa"/>
          </w:tcPr>
          <w:p w14:paraId="5E11D938" w14:textId="77777777" w:rsidR="00CD7FA0" w:rsidRDefault="00CD7FA0" w:rsidP="00CD7FA0">
            <w:pPr>
              <w:pStyle w:val="ListParagraph"/>
              <w:numPr>
                <w:ilvl w:val="0"/>
                <w:numId w:val="27"/>
              </w:numPr>
              <w:spacing w:line="360" w:lineRule="auto"/>
            </w:pPr>
            <w:r>
              <w:t>Demand Type</w:t>
            </w:r>
          </w:p>
          <w:p w14:paraId="6DC71C2C" w14:textId="77777777" w:rsidR="00CD7FA0" w:rsidRDefault="00CD7FA0" w:rsidP="00CD7FA0">
            <w:pPr>
              <w:pStyle w:val="ListParagraph"/>
              <w:numPr>
                <w:ilvl w:val="0"/>
                <w:numId w:val="27"/>
              </w:numPr>
              <w:spacing w:line="360" w:lineRule="auto"/>
            </w:pPr>
            <w:r>
              <w:t>Demand Reference</w:t>
            </w:r>
          </w:p>
          <w:p w14:paraId="0A90B43B" w14:textId="77777777" w:rsidR="00CD7FA0" w:rsidRDefault="00CD7FA0" w:rsidP="00CD7FA0">
            <w:pPr>
              <w:pStyle w:val="ListParagraph"/>
              <w:numPr>
                <w:ilvl w:val="0"/>
                <w:numId w:val="27"/>
              </w:numPr>
              <w:spacing w:line="360" w:lineRule="auto"/>
            </w:pPr>
            <w:r>
              <w:t>Demand Title</w:t>
            </w:r>
          </w:p>
          <w:p w14:paraId="6C5EF2CE" w14:textId="77777777" w:rsidR="00CD7FA0" w:rsidRDefault="00CD7FA0" w:rsidP="00CD7FA0">
            <w:pPr>
              <w:pStyle w:val="ListParagraph"/>
              <w:numPr>
                <w:ilvl w:val="0"/>
                <w:numId w:val="27"/>
              </w:numPr>
              <w:spacing w:line="360" w:lineRule="auto"/>
            </w:pPr>
            <w:r>
              <w:t>Owning Staff Member / Team</w:t>
            </w:r>
          </w:p>
          <w:p w14:paraId="1195AB98" w14:textId="77777777" w:rsidR="00CD7FA0" w:rsidRDefault="00CD7FA0" w:rsidP="00CD7FA0">
            <w:pPr>
              <w:pStyle w:val="ListParagraph"/>
              <w:numPr>
                <w:ilvl w:val="0"/>
                <w:numId w:val="27"/>
              </w:numPr>
              <w:spacing w:line="360" w:lineRule="auto"/>
            </w:pPr>
            <w:r>
              <w:t>Active Days and Times of Day</w:t>
            </w:r>
          </w:p>
          <w:p w14:paraId="35E4A948" w14:textId="77777777" w:rsidR="00CD7FA0" w:rsidRDefault="00CD7FA0" w:rsidP="00CD7FA0">
            <w:pPr>
              <w:pStyle w:val="ListParagraph"/>
              <w:numPr>
                <w:ilvl w:val="0"/>
                <w:numId w:val="27"/>
              </w:numPr>
              <w:spacing w:line="360" w:lineRule="auto"/>
            </w:pPr>
            <w:r>
              <w:t>Related Information</w:t>
            </w:r>
          </w:p>
          <w:p w14:paraId="203EF870" w14:textId="77777777" w:rsidR="00CD7FA0" w:rsidRDefault="00CD7FA0" w:rsidP="00F01920">
            <w:pPr>
              <w:pStyle w:val="ListParagraph"/>
              <w:spacing w:line="360" w:lineRule="auto"/>
            </w:pPr>
            <w:r>
              <w:t>•</w:t>
            </w:r>
            <w:r>
              <w:tab/>
              <w:t>Person</w:t>
            </w:r>
          </w:p>
          <w:p w14:paraId="2ACDACE4" w14:textId="77777777" w:rsidR="00CD7FA0" w:rsidRDefault="00CD7FA0" w:rsidP="00CD7FA0">
            <w:pPr>
              <w:pStyle w:val="ListParagraph"/>
              <w:numPr>
                <w:ilvl w:val="2"/>
                <w:numId w:val="27"/>
              </w:numPr>
              <w:spacing w:line="360" w:lineRule="auto"/>
            </w:pPr>
            <w:r>
              <w:t>Surname</w:t>
            </w:r>
          </w:p>
          <w:p w14:paraId="2F6E7641" w14:textId="77777777" w:rsidR="00CD7FA0" w:rsidRDefault="00CD7FA0" w:rsidP="00CD7FA0">
            <w:pPr>
              <w:pStyle w:val="ListParagraph"/>
              <w:numPr>
                <w:ilvl w:val="2"/>
                <w:numId w:val="27"/>
              </w:numPr>
              <w:spacing w:line="360" w:lineRule="auto"/>
            </w:pPr>
            <w:r>
              <w:t>Forenames</w:t>
            </w:r>
          </w:p>
          <w:p w14:paraId="3BBB63C5" w14:textId="77777777" w:rsidR="00CD7FA0" w:rsidRDefault="00CD7FA0" w:rsidP="00CD7FA0">
            <w:pPr>
              <w:pStyle w:val="ListParagraph"/>
              <w:numPr>
                <w:ilvl w:val="2"/>
                <w:numId w:val="27"/>
              </w:numPr>
              <w:spacing w:line="360" w:lineRule="auto"/>
            </w:pPr>
            <w:r>
              <w:t>Date of Birth</w:t>
            </w:r>
          </w:p>
          <w:p w14:paraId="1EEF5356" w14:textId="77777777" w:rsidR="00CD7FA0" w:rsidRDefault="00CD7FA0" w:rsidP="00CD7FA0">
            <w:pPr>
              <w:pStyle w:val="ListParagraph"/>
              <w:numPr>
                <w:ilvl w:val="2"/>
                <w:numId w:val="27"/>
              </w:numPr>
              <w:spacing w:line="360" w:lineRule="auto"/>
            </w:pPr>
            <w:r>
              <w:t>Image</w:t>
            </w:r>
          </w:p>
          <w:p w14:paraId="5E5CCAC1" w14:textId="77777777" w:rsidR="00CD7FA0" w:rsidRDefault="00CD7FA0" w:rsidP="00CD7FA0">
            <w:pPr>
              <w:pStyle w:val="ListParagraph"/>
              <w:numPr>
                <w:ilvl w:val="2"/>
                <w:numId w:val="27"/>
              </w:numPr>
              <w:spacing w:line="360" w:lineRule="auto"/>
            </w:pPr>
            <w:r>
              <w:t>Address</w:t>
            </w:r>
          </w:p>
          <w:p w14:paraId="28DB3704" w14:textId="77777777" w:rsidR="00CD7FA0" w:rsidRDefault="00CD7FA0" w:rsidP="00CD7FA0">
            <w:pPr>
              <w:pStyle w:val="ListParagraph"/>
              <w:numPr>
                <w:ilvl w:val="2"/>
                <w:numId w:val="27"/>
              </w:numPr>
              <w:spacing w:line="360" w:lineRule="auto"/>
            </w:pPr>
            <w:r>
              <w:t>Risk Rating and Category</w:t>
            </w:r>
          </w:p>
          <w:p w14:paraId="7CDA5351" w14:textId="77777777" w:rsidR="00CD7FA0" w:rsidRDefault="00CD7FA0" w:rsidP="00CD7FA0">
            <w:pPr>
              <w:pStyle w:val="ListParagraph"/>
              <w:numPr>
                <w:ilvl w:val="0"/>
                <w:numId w:val="27"/>
              </w:numPr>
              <w:spacing w:line="360" w:lineRule="auto"/>
            </w:pPr>
            <w:r>
              <w:t>Required Activities</w:t>
            </w:r>
          </w:p>
        </w:tc>
      </w:tr>
    </w:tbl>
    <w:p w14:paraId="460AB3AF" w14:textId="77777777" w:rsidR="00CD7FA0" w:rsidRDefault="00CD7FA0" w:rsidP="00063791"/>
    <w:p w14:paraId="01AF130F" w14:textId="676F8041" w:rsidR="0019178A" w:rsidRDefault="0019178A" w:rsidP="00063791">
      <w:r>
        <w:t xml:space="preserve">This should mirror the layout of the </w:t>
      </w:r>
      <w:r w:rsidR="00040B20">
        <w:t>Demand</w:t>
      </w:r>
      <w:r>
        <w:t xml:space="preserve"> Detail screen</w:t>
      </w:r>
      <w:r w:rsidR="006A3095">
        <w:t>,</w:t>
      </w:r>
      <w:r w:rsidR="00CD7FA0">
        <w:t xml:space="preserve"> as close as possible</w:t>
      </w:r>
      <w:r w:rsidR="006A3095">
        <w:t>,</w:t>
      </w:r>
      <w:r>
        <w:t xml:space="preserve"> in the </w:t>
      </w:r>
      <w:r w:rsidR="00040B20">
        <w:t xml:space="preserve">Insights </w:t>
      </w:r>
      <w:r>
        <w:t>Demand Creation App.</w:t>
      </w:r>
    </w:p>
    <w:p w14:paraId="59B376D1" w14:textId="77777777" w:rsidR="0019178A" w:rsidRDefault="0019178A" w:rsidP="00063791"/>
    <w:p w14:paraId="6B29F1D0" w14:textId="77777777" w:rsidR="00063791" w:rsidRDefault="00063791" w:rsidP="00063791">
      <w:r>
        <w:t>Where there are ‘multiple’ sub-records (</w:t>
      </w:r>
      <w:proofErr w:type="gramStart"/>
      <w:r>
        <w:t>e.g.</w:t>
      </w:r>
      <w:proofErr w:type="gramEnd"/>
      <w:r>
        <w:t xml:space="preserve"> Related Persons, Active Periods) there should be a button (ellipses?) to expand a pop-up/pop-out.</w:t>
      </w:r>
    </w:p>
    <w:p w14:paraId="6E1D7ADE" w14:textId="6841B1B0" w:rsidR="00063791" w:rsidRDefault="006A3095" w:rsidP="00063791">
      <w:r>
        <w:br/>
      </w:r>
      <w:r w:rsidR="00063791">
        <w:t>There should be buttons to:</w:t>
      </w:r>
    </w:p>
    <w:p w14:paraId="7BFF88D6" w14:textId="447AB018" w:rsidR="00063791" w:rsidRDefault="00063791" w:rsidP="00063791">
      <w:pPr>
        <w:pStyle w:val="ListParagraph"/>
        <w:numPr>
          <w:ilvl w:val="0"/>
          <w:numId w:val="26"/>
        </w:numPr>
      </w:pPr>
      <w:r>
        <w:t xml:space="preserve">Return to the </w:t>
      </w:r>
      <w:r w:rsidR="009F11C4">
        <w:t>Map/List</w:t>
      </w:r>
      <w:r>
        <w:t xml:space="preserve"> screen</w:t>
      </w:r>
      <w:r w:rsidR="009F11C4">
        <w:t xml:space="preserve"> (based on the one we came from)</w:t>
      </w:r>
    </w:p>
    <w:p w14:paraId="1531730E" w14:textId="334EC4AB" w:rsidR="00063791" w:rsidRDefault="0019178A" w:rsidP="00063791">
      <w:pPr>
        <w:pStyle w:val="ListParagraph"/>
        <w:numPr>
          <w:ilvl w:val="0"/>
          <w:numId w:val="26"/>
        </w:numPr>
      </w:pPr>
      <w:r>
        <w:t>Update</w:t>
      </w:r>
      <w:r w:rsidR="009F11C4">
        <w:t>/Action</w:t>
      </w:r>
      <w:r w:rsidR="00063791">
        <w:t xml:space="preserve"> the current </w:t>
      </w:r>
      <w:r w:rsidR="009A22C6">
        <w:t xml:space="preserve">Record – if it is a </w:t>
      </w:r>
      <w:r w:rsidR="007C5F05">
        <w:t>Demand.</w:t>
      </w:r>
    </w:p>
    <w:p w14:paraId="25179690" w14:textId="77777777" w:rsidR="00063791" w:rsidRDefault="00063791" w:rsidP="00063791"/>
    <w:p w14:paraId="14F7C7D0" w14:textId="533BA8EA" w:rsidR="00063791" w:rsidRDefault="00063791" w:rsidP="00063791">
      <w:r>
        <w:t xml:space="preserve">Any </w:t>
      </w:r>
      <w:r w:rsidR="009A22C6">
        <w:t>Record</w:t>
      </w:r>
      <w:r>
        <w:t xml:space="preserve"> viewed in Detail should be logged.</w:t>
      </w:r>
    </w:p>
    <w:p w14:paraId="00B94491" w14:textId="77777777" w:rsidR="00063791" w:rsidRDefault="00063791" w:rsidP="00063791">
      <w:r>
        <w:lastRenderedPageBreak/>
        <w:t>Log Action/Detail</w:t>
      </w:r>
    </w:p>
    <w:p w14:paraId="5E882586" w14:textId="77777777" w:rsidR="00063791" w:rsidRDefault="00063791" w:rsidP="00063791">
      <w:pPr>
        <w:pStyle w:val="ListParagraph"/>
        <w:numPr>
          <w:ilvl w:val="0"/>
          <w:numId w:val="26"/>
        </w:numPr>
      </w:pPr>
      <w:proofErr w:type="spellStart"/>
      <w:r>
        <w:t>UserID</w:t>
      </w:r>
      <w:proofErr w:type="spellEnd"/>
    </w:p>
    <w:p w14:paraId="28145E06" w14:textId="77777777" w:rsidR="00063791" w:rsidRDefault="00063791" w:rsidP="00063791">
      <w:pPr>
        <w:pStyle w:val="ListParagraph"/>
        <w:numPr>
          <w:ilvl w:val="0"/>
          <w:numId w:val="26"/>
        </w:numPr>
      </w:pPr>
      <w:r>
        <w:t>Action (“View”)</w:t>
      </w:r>
    </w:p>
    <w:p w14:paraId="3067D10A" w14:textId="6F04A385" w:rsidR="00063791" w:rsidRDefault="00063791" w:rsidP="00063791">
      <w:pPr>
        <w:pStyle w:val="ListParagraph"/>
        <w:numPr>
          <w:ilvl w:val="0"/>
          <w:numId w:val="26"/>
        </w:numPr>
      </w:pPr>
      <w:r>
        <w:t>Sub Action (“</w:t>
      </w:r>
      <w:r w:rsidR="009F11C4">
        <w:t>User</w:t>
      </w:r>
      <w:r>
        <w:t xml:space="preserve"> View Detail”)</w:t>
      </w:r>
    </w:p>
    <w:p w14:paraId="19CB43B4" w14:textId="77777777" w:rsidR="00063791" w:rsidRDefault="00063791" w:rsidP="00063791">
      <w:pPr>
        <w:pStyle w:val="ListParagraph"/>
        <w:numPr>
          <w:ilvl w:val="0"/>
          <w:numId w:val="26"/>
        </w:numPr>
      </w:pPr>
      <w:r>
        <w:t>Date / Time</w:t>
      </w:r>
    </w:p>
    <w:p w14:paraId="25F1066A" w14:textId="77777777" w:rsidR="00063791" w:rsidRDefault="00063791" w:rsidP="00063791">
      <w:pPr>
        <w:pStyle w:val="ListParagraph"/>
        <w:numPr>
          <w:ilvl w:val="0"/>
          <w:numId w:val="26"/>
        </w:numPr>
      </w:pPr>
      <w:proofErr w:type="spellStart"/>
      <w:r>
        <w:t>DeviceID</w:t>
      </w:r>
      <w:proofErr w:type="spellEnd"/>
      <w:r>
        <w:t xml:space="preserve"> (if possible)</w:t>
      </w:r>
    </w:p>
    <w:p w14:paraId="2A8FE8ED" w14:textId="77777777" w:rsidR="00063791" w:rsidRDefault="00063791" w:rsidP="00063791">
      <w:pPr>
        <w:pStyle w:val="ListParagraph"/>
        <w:numPr>
          <w:ilvl w:val="0"/>
          <w:numId w:val="26"/>
        </w:numPr>
      </w:pPr>
      <w:r>
        <w:t>Location</w:t>
      </w:r>
    </w:p>
    <w:p w14:paraId="6B93B8B4" w14:textId="15D5CFA6" w:rsidR="009F11C4" w:rsidRPr="006A00A8" w:rsidRDefault="009F11C4" w:rsidP="009F11C4">
      <w:pPr>
        <w:pStyle w:val="ListParagraph"/>
        <w:numPr>
          <w:ilvl w:val="0"/>
          <w:numId w:val="26"/>
        </w:numPr>
      </w:pPr>
      <w:proofErr w:type="spellStart"/>
      <w:r>
        <w:t>DemandID</w:t>
      </w:r>
      <w:proofErr w:type="spellEnd"/>
      <w:r>
        <w:t xml:space="preserve"> </w:t>
      </w:r>
      <w:proofErr w:type="gramStart"/>
      <w:r>
        <w:t>viewed</w:t>
      </w:r>
      <w:proofErr w:type="gramEnd"/>
    </w:p>
    <w:p w14:paraId="4648A050" w14:textId="77777777" w:rsidR="00063791" w:rsidRDefault="00063791" w:rsidP="00C95CEC"/>
    <w:p w14:paraId="15055B2C" w14:textId="77777777" w:rsidR="007C6536" w:rsidRDefault="007C6536" w:rsidP="007C6536">
      <w:pPr>
        <w:pStyle w:val="Heading5"/>
      </w:pPr>
      <w:bookmarkStart w:id="57" w:name="_Toc153446359"/>
      <w:r>
        <w:t>Demand Update</w:t>
      </w:r>
      <w:bookmarkEnd w:id="57"/>
    </w:p>
    <w:p w14:paraId="09876674" w14:textId="77777777" w:rsidR="007C6536" w:rsidRDefault="007C6536" w:rsidP="007C6536">
      <w:r>
        <w:t>This screen will be an edit view/form of the currently selected Demand.</w:t>
      </w:r>
    </w:p>
    <w:p w14:paraId="2A721DD9" w14:textId="77777777" w:rsidR="007C6536" w:rsidRDefault="007C6536" w:rsidP="007C6536"/>
    <w:p w14:paraId="284641FE" w14:textId="730DB659" w:rsidR="009823CE" w:rsidRDefault="009823CE" w:rsidP="009823CE">
      <w:r>
        <w:t xml:space="preserve">The user should be able to add a response to </w:t>
      </w:r>
      <w:r w:rsidR="00C5169E">
        <w:t>an activity</w:t>
      </w:r>
      <w:r>
        <w:t>, but not change a previous response.</w:t>
      </w:r>
    </w:p>
    <w:p w14:paraId="1B813E13" w14:textId="095294DD" w:rsidR="007C6536" w:rsidRDefault="007C6536" w:rsidP="007C6536">
      <w:r>
        <w:tab/>
      </w:r>
      <w:r w:rsidR="007C5F05">
        <w:t>i.e.,</w:t>
      </w:r>
      <w:r>
        <w:t xml:space="preserve"> add a start/end date or response</w:t>
      </w:r>
      <w:r w:rsidR="00C54DDB">
        <w:t xml:space="preserve"> as applicable.</w:t>
      </w:r>
      <w:r>
        <w:br/>
      </w:r>
      <w:r>
        <w:tab/>
      </w:r>
      <w:r>
        <w:tab/>
        <w:t>But, if start date already present – NOT change it.</w:t>
      </w:r>
    </w:p>
    <w:p w14:paraId="33724FF0" w14:textId="77777777" w:rsidR="003E2684" w:rsidRDefault="003E2684" w:rsidP="007A69AF">
      <w:pPr>
        <w:pBdr>
          <w:top w:val="nil"/>
          <w:left w:val="nil"/>
          <w:bottom w:val="nil"/>
          <w:right w:val="nil"/>
          <w:between w:val="nil"/>
        </w:pBdr>
        <w:spacing w:line="280" w:lineRule="auto"/>
      </w:pPr>
    </w:p>
    <w:p w14:paraId="4BF6C04A" w14:textId="6EFA22AB" w:rsidR="003E2684" w:rsidRDefault="003E2684" w:rsidP="003E2684">
      <w:r>
        <w:t>When a user selects to ‘Respond’ to a Demand, they need to select each ‘Required Activity’</w:t>
      </w:r>
      <w:r w:rsidR="00A6234B">
        <w:t xml:space="preserve"> </w:t>
      </w:r>
      <w:r w:rsidR="002C7925">
        <w:t xml:space="preserve">that they wish to respond to </w:t>
      </w:r>
      <w:r w:rsidR="00A6234B">
        <w:t xml:space="preserve">and select the </w:t>
      </w:r>
      <w:r w:rsidR="00D610AA">
        <w:t xml:space="preserve">appropriate </w:t>
      </w:r>
      <w:r w:rsidR="00A6234B">
        <w:t xml:space="preserve">response from </w:t>
      </w:r>
      <w:r w:rsidR="002C7925">
        <w:t>each</w:t>
      </w:r>
      <w:r w:rsidR="00A6234B">
        <w:t xml:space="preserve"> available li</w:t>
      </w:r>
      <w:r w:rsidR="006A5FB7">
        <w:t>st. The additional field (per activity) can also be completed as a ‘free text’ field with any additional information as needed by the responder.</w:t>
      </w:r>
    </w:p>
    <w:p w14:paraId="469BBBE2" w14:textId="43717AA9" w:rsidR="007A69AF" w:rsidRDefault="00FD403C" w:rsidP="007A69AF">
      <w:pPr>
        <w:pBdr>
          <w:top w:val="nil"/>
          <w:left w:val="nil"/>
          <w:bottom w:val="nil"/>
          <w:right w:val="nil"/>
          <w:between w:val="nil"/>
        </w:pBdr>
        <w:spacing w:line="280" w:lineRule="auto"/>
      </w:pPr>
      <w:r>
        <w:t xml:space="preserve">They should also be able to add 1 or more </w:t>
      </w:r>
      <w:r w:rsidR="007A69AF">
        <w:t xml:space="preserve">additional </w:t>
      </w:r>
      <w:r>
        <w:t>Staff members as ‘Responders’ to the Activity.</w:t>
      </w:r>
      <w:r w:rsidR="007A69AF">
        <w:t xml:space="preserve"> [The current user is automatically added]</w:t>
      </w:r>
      <w:r>
        <w:br/>
        <w:t xml:space="preserve">This is </w:t>
      </w:r>
      <w:r w:rsidR="00683B15">
        <w:t>optional and</w:t>
      </w:r>
      <w:r>
        <w:t xml:space="preserve"> is limited to</w:t>
      </w:r>
      <w:r w:rsidR="00191DA8">
        <w:t xml:space="preserve"> a configured</w:t>
      </w:r>
      <w:r w:rsidR="00683B15">
        <w:t xml:space="preserve"> maximum</w:t>
      </w:r>
      <w:r w:rsidR="007A69AF">
        <w:t>. As in the Demand creation app whilst any imposed limits have not been met, show an ‘Add’ button.</w:t>
      </w:r>
    </w:p>
    <w:p w14:paraId="60BE6E3F" w14:textId="6127FBE8" w:rsidR="00191DA8" w:rsidRDefault="00191DA8" w:rsidP="007C6536">
      <w:r>
        <w:t xml:space="preserve">Any Staff member detail entered should be </w:t>
      </w:r>
      <w:r w:rsidR="00D10EB0">
        <w:t>validated against the appropriate Staff List</w:t>
      </w:r>
      <w:r w:rsidR="003E2684">
        <w:t>, prior to accepting into the response.</w:t>
      </w:r>
    </w:p>
    <w:p w14:paraId="498E8A49" w14:textId="77777777" w:rsidR="00D610AA" w:rsidRDefault="00D610AA" w:rsidP="007C6536"/>
    <w:p w14:paraId="70CA87AB" w14:textId="408BAD92" w:rsidR="00D10EB0" w:rsidRDefault="00D10EB0" w:rsidP="007C6536">
      <w:r>
        <w:t>An update can only be saved if at least one activity has had a response added.</w:t>
      </w:r>
    </w:p>
    <w:p w14:paraId="1A2E5E50" w14:textId="77777777" w:rsidR="00BC4304" w:rsidRDefault="00BC4304" w:rsidP="00413944"/>
    <w:p w14:paraId="58643B8C" w14:textId="3FE7D08B" w:rsidR="007C6536" w:rsidRDefault="007C6536" w:rsidP="007C6536">
      <w:r>
        <w:t xml:space="preserve">Any </w:t>
      </w:r>
      <w:r w:rsidR="00B8147D">
        <w:t xml:space="preserve">successful update to a </w:t>
      </w:r>
      <w:r>
        <w:t>Demand should be logged</w:t>
      </w:r>
      <w:r w:rsidR="00F7022A">
        <w:t>, and the user should be informed that the change has been successfully saved.</w:t>
      </w:r>
    </w:p>
    <w:p w14:paraId="184D57EF" w14:textId="77777777" w:rsidR="007C6536" w:rsidRDefault="007C6536" w:rsidP="007C6536">
      <w:r>
        <w:t>Log Action/Detail</w:t>
      </w:r>
    </w:p>
    <w:p w14:paraId="6A3318C7" w14:textId="77777777" w:rsidR="007C6536" w:rsidRDefault="007C6536" w:rsidP="007C6536">
      <w:pPr>
        <w:pStyle w:val="ListParagraph"/>
        <w:numPr>
          <w:ilvl w:val="0"/>
          <w:numId w:val="26"/>
        </w:numPr>
      </w:pPr>
      <w:proofErr w:type="spellStart"/>
      <w:r>
        <w:t>UserID</w:t>
      </w:r>
      <w:proofErr w:type="spellEnd"/>
    </w:p>
    <w:p w14:paraId="454A89E5" w14:textId="1E1F7208" w:rsidR="007C6536" w:rsidRDefault="007C6536" w:rsidP="007C6536">
      <w:pPr>
        <w:pStyle w:val="ListParagraph"/>
        <w:numPr>
          <w:ilvl w:val="0"/>
          <w:numId w:val="26"/>
        </w:numPr>
      </w:pPr>
      <w:r>
        <w:t>Action (“Edit”)</w:t>
      </w:r>
    </w:p>
    <w:p w14:paraId="5798FCD8" w14:textId="4664CB6A" w:rsidR="007C6536" w:rsidRDefault="007C6536" w:rsidP="007C6536">
      <w:pPr>
        <w:pStyle w:val="ListParagraph"/>
        <w:numPr>
          <w:ilvl w:val="0"/>
          <w:numId w:val="26"/>
        </w:numPr>
      </w:pPr>
      <w:r>
        <w:t>Sub Action (“User Update”)</w:t>
      </w:r>
    </w:p>
    <w:p w14:paraId="2328BE77" w14:textId="77777777" w:rsidR="007C6536" w:rsidRDefault="007C6536" w:rsidP="007C6536">
      <w:pPr>
        <w:pStyle w:val="ListParagraph"/>
        <w:numPr>
          <w:ilvl w:val="0"/>
          <w:numId w:val="26"/>
        </w:numPr>
      </w:pPr>
      <w:r>
        <w:t>Date / Time</w:t>
      </w:r>
    </w:p>
    <w:p w14:paraId="6D1FA675" w14:textId="77777777" w:rsidR="007C6536" w:rsidRDefault="007C6536" w:rsidP="007C6536">
      <w:pPr>
        <w:pStyle w:val="ListParagraph"/>
        <w:numPr>
          <w:ilvl w:val="0"/>
          <w:numId w:val="26"/>
        </w:numPr>
      </w:pPr>
      <w:proofErr w:type="spellStart"/>
      <w:r>
        <w:t>DeviceID</w:t>
      </w:r>
      <w:proofErr w:type="spellEnd"/>
      <w:r>
        <w:t xml:space="preserve"> (if possible)</w:t>
      </w:r>
    </w:p>
    <w:p w14:paraId="7241BE6D" w14:textId="77777777" w:rsidR="007C6536" w:rsidRDefault="007C6536" w:rsidP="007C6536">
      <w:pPr>
        <w:pStyle w:val="ListParagraph"/>
        <w:numPr>
          <w:ilvl w:val="0"/>
          <w:numId w:val="26"/>
        </w:numPr>
      </w:pPr>
      <w:r>
        <w:t>Location</w:t>
      </w:r>
    </w:p>
    <w:p w14:paraId="5F335967" w14:textId="7AA170DC" w:rsidR="007C6536" w:rsidRDefault="007C6536" w:rsidP="007C6536">
      <w:pPr>
        <w:pStyle w:val="ListParagraph"/>
        <w:numPr>
          <w:ilvl w:val="0"/>
          <w:numId w:val="26"/>
        </w:numPr>
      </w:pPr>
      <w:proofErr w:type="spellStart"/>
      <w:r>
        <w:t>DemandID</w:t>
      </w:r>
      <w:proofErr w:type="spellEnd"/>
      <w:r>
        <w:t xml:space="preserve"> </w:t>
      </w:r>
      <w:proofErr w:type="gramStart"/>
      <w:r>
        <w:t>updated</w:t>
      </w:r>
      <w:proofErr w:type="gramEnd"/>
    </w:p>
    <w:p w14:paraId="56AEA909" w14:textId="2A58253A" w:rsidR="00063791" w:rsidRDefault="007C6536" w:rsidP="00C95CEC">
      <w:pPr>
        <w:pStyle w:val="ListParagraph"/>
        <w:numPr>
          <w:ilvl w:val="0"/>
          <w:numId w:val="26"/>
        </w:numPr>
      </w:pPr>
      <w:r>
        <w:t>De</w:t>
      </w:r>
      <w:r w:rsidR="00836C08">
        <w:t>mand</w:t>
      </w:r>
      <w:r w:rsidR="00FD403C">
        <w:t xml:space="preserve"> Activity(s) </w:t>
      </w:r>
      <w:r w:rsidR="002E3311">
        <w:t>changed</w:t>
      </w:r>
      <w:r w:rsidR="00836C08">
        <w:t xml:space="preserve"> – inc. if full or partial complete</w:t>
      </w:r>
      <w:r w:rsidR="00BB2B13">
        <w:t>.</w:t>
      </w:r>
    </w:p>
    <w:p w14:paraId="781BB9D6" w14:textId="5EBAFF34" w:rsidR="00F7022A" w:rsidRPr="00D32C27" w:rsidRDefault="00D32C27" w:rsidP="00F7022A">
      <w:pPr>
        <w:rPr>
          <w:i/>
          <w:iCs/>
          <w:sz w:val="18"/>
          <w:szCs w:val="18"/>
        </w:rPr>
      </w:pPr>
      <w:r w:rsidRPr="00D32C27">
        <w:rPr>
          <w:i/>
          <w:iCs/>
          <w:sz w:val="18"/>
          <w:szCs w:val="18"/>
        </w:rPr>
        <w:t>Each Activity responded to will create its own Demand Activity Response record</w:t>
      </w:r>
      <w:r>
        <w:rPr>
          <w:i/>
          <w:iCs/>
          <w:sz w:val="18"/>
          <w:szCs w:val="18"/>
        </w:rPr>
        <w:t xml:space="preserve"> – 1 record per activity per response</w:t>
      </w:r>
      <w:r w:rsidR="002D1522">
        <w:rPr>
          <w:i/>
          <w:iCs/>
          <w:sz w:val="18"/>
          <w:szCs w:val="18"/>
        </w:rPr>
        <w:t>.</w:t>
      </w:r>
    </w:p>
    <w:p w14:paraId="1552AED6" w14:textId="77777777" w:rsidR="00D32C27" w:rsidRDefault="00D32C27" w:rsidP="00F7022A"/>
    <w:p w14:paraId="1016EA16" w14:textId="35C89023" w:rsidR="00F7022A" w:rsidRDefault="00F7022A" w:rsidP="00F7022A">
      <w:r>
        <w:lastRenderedPageBreak/>
        <w:t xml:space="preserve">** </w:t>
      </w:r>
      <w:r w:rsidRPr="009A2DA1">
        <w:rPr>
          <w:i/>
          <w:iCs/>
        </w:rPr>
        <w:t xml:space="preserve">Note about ‘offline’ </w:t>
      </w:r>
      <w:proofErr w:type="gramStart"/>
      <w:r w:rsidRPr="009A2DA1">
        <w:rPr>
          <w:i/>
          <w:iCs/>
        </w:rPr>
        <w:t>…..</w:t>
      </w:r>
      <w:proofErr w:type="gramEnd"/>
      <w:r w:rsidR="0045315D" w:rsidRPr="009A2DA1">
        <w:rPr>
          <w:i/>
          <w:iCs/>
        </w:rPr>
        <w:t xml:space="preserve"> If the user has already got to the ‘Detail’ screen and goes offline, the device / app should allow the user to select ‘edit’ and enter the details of the </w:t>
      </w:r>
      <w:r w:rsidR="003A17E5" w:rsidRPr="009A2DA1">
        <w:rPr>
          <w:i/>
          <w:iCs/>
        </w:rPr>
        <w:t>Activity Response (except adding responders)</w:t>
      </w:r>
      <w:r w:rsidR="003A0DDC" w:rsidRPr="009A2DA1">
        <w:rPr>
          <w:i/>
          <w:iCs/>
        </w:rPr>
        <w:t xml:space="preserve"> – but not ‘submitted’</w:t>
      </w:r>
      <w:r w:rsidR="003A0DDC" w:rsidRPr="009A2DA1">
        <w:rPr>
          <w:i/>
          <w:iCs/>
        </w:rPr>
        <w:br/>
        <w:t>The responder de</w:t>
      </w:r>
      <w:r w:rsidR="009A2DA1" w:rsidRPr="009A2DA1">
        <w:rPr>
          <w:i/>
          <w:iCs/>
        </w:rPr>
        <w:t>tail can be additional later prior to saving once back online.</w:t>
      </w:r>
      <w:r w:rsidR="009A2DA1" w:rsidRPr="009A2DA1">
        <w:rPr>
          <w:i/>
          <w:iCs/>
        </w:rPr>
        <w:br/>
      </w:r>
      <w:r w:rsidR="009A2DA1" w:rsidRPr="009A2DA1">
        <w:rPr>
          <w:i/>
          <w:iCs/>
        </w:rPr>
        <w:br/>
        <w:t xml:space="preserve">Any detail entered here is </w:t>
      </w:r>
      <w:r w:rsidR="00A80B00">
        <w:rPr>
          <w:i/>
          <w:iCs/>
        </w:rPr>
        <w:t xml:space="preserve">accepted being </w:t>
      </w:r>
      <w:r w:rsidR="009A2DA1" w:rsidRPr="009A2DA1">
        <w:rPr>
          <w:i/>
          <w:iCs/>
        </w:rPr>
        <w:t>subject to loss if the device loses memory prior to saving.</w:t>
      </w:r>
    </w:p>
    <w:p w14:paraId="7031BCDC" w14:textId="72D2E364" w:rsidR="006264F8" w:rsidRDefault="006264F8" w:rsidP="006264F8">
      <w:pPr>
        <w:pStyle w:val="Heading4"/>
      </w:pPr>
      <w:bookmarkStart w:id="58" w:name="_Toc153446360"/>
      <w:r>
        <w:t>Management / Portal</w:t>
      </w:r>
      <w:bookmarkEnd w:id="58"/>
    </w:p>
    <w:p w14:paraId="2D7ACBC4" w14:textId="77777777" w:rsidR="00335B5C" w:rsidRDefault="00335B5C" w:rsidP="00335B5C">
      <w:pPr>
        <w:pStyle w:val="Heading5"/>
      </w:pPr>
      <w:bookmarkStart w:id="59" w:name="_Toc153446361"/>
      <w:r>
        <w:t>Splash Screen</w:t>
      </w:r>
      <w:bookmarkEnd w:id="59"/>
    </w:p>
    <w:p w14:paraId="5AE7DE7E" w14:textId="77777777" w:rsidR="00335B5C" w:rsidRDefault="00335B5C" w:rsidP="00335B5C">
      <w:r>
        <w:t>This is to be common/shared across all usage requirements in Insights Apps as indicated in the HLD.</w:t>
      </w:r>
    </w:p>
    <w:p w14:paraId="0C4F5BC6" w14:textId="77777777" w:rsidR="00335B5C" w:rsidRDefault="00335B5C" w:rsidP="00335B5C">
      <w:r>
        <w:t>It should behave here exactly as the one detailed in the Insights Demand Creation Application.</w:t>
      </w:r>
    </w:p>
    <w:p w14:paraId="5B805FCB" w14:textId="77777777" w:rsidR="00335B5C" w:rsidRDefault="00335B5C" w:rsidP="00335B5C"/>
    <w:p w14:paraId="66E7D6AB" w14:textId="77777777" w:rsidR="00335B5C" w:rsidRDefault="00335B5C" w:rsidP="00335B5C">
      <w:r>
        <w:t>Logging into the App should be tracked/audited.</w:t>
      </w:r>
    </w:p>
    <w:p w14:paraId="67235BD9" w14:textId="77777777" w:rsidR="00335B5C" w:rsidRDefault="00335B5C" w:rsidP="00335B5C">
      <w:r>
        <w:t xml:space="preserve">This should be recorded at the point the ‘homepage’ is triggered </w:t>
      </w:r>
      <w:r w:rsidRPr="00F40716">
        <w:rPr>
          <w:i/>
          <w:iCs/>
          <w:sz w:val="18"/>
          <w:szCs w:val="18"/>
        </w:rPr>
        <w:t xml:space="preserve">[Demand </w:t>
      </w:r>
      <w:r>
        <w:rPr>
          <w:i/>
          <w:iCs/>
          <w:sz w:val="18"/>
          <w:szCs w:val="18"/>
        </w:rPr>
        <w:t>Map/List</w:t>
      </w:r>
      <w:r w:rsidRPr="00F40716">
        <w:rPr>
          <w:i/>
          <w:iCs/>
          <w:sz w:val="18"/>
          <w:szCs w:val="18"/>
        </w:rPr>
        <w:t>]</w:t>
      </w:r>
      <w:r>
        <w:t>.</w:t>
      </w:r>
    </w:p>
    <w:p w14:paraId="52878C17" w14:textId="77777777" w:rsidR="00335B5C" w:rsidRDefault="00335B5C" w:rsidP="00335B5C">
      <w:pPr>
        <w:pStyle w:val="ListParagraph"/>
        <w:numPr>
          <w:ilvl w:val="0"/>
          <w:numId w:val="26"/>
        </w:numPr>
      </w:pPr>
      <w:r>
        <w:t>If buttons – as the user has selected to accept/proceed.</w:t>
      </w:r>
    </w:p>
    <w:p w14:paraId="35163CA7" w14:textId="77777777" w:rsidR="00335B5C" w:rsidRDefault="00335B5C" w:rsidP="00335B5C">
      <w:pPr>
        <w:pStyle w:val="ListParagraph"/>
        <w:numPr>
          <w:ilvl w:val="0"/>
          <w:numId w:val="26"/>
        </w:numPr>
      </w:pPr>
      <w:r>
        <w:t>No buttons – as the next page loads.</w:t>
      </w:r>
    </w:p>
    <w:p w14:paraId="31219488" w14:textId="77777777" w:rsidR="00335B5C" w:rsidRDefault="00335B5C" w:rsidP="00335B5C">
      <w:r>
        <w:t>There is no need to record a user exiting the app from the Splash Screen.</w:t>
      </w:r>
    </w:p>
    <w:p w14:paraId="704BF248" w14:textId="77777777" w:rsidR="00335B5C" w:rsidRDefault="00335B5C" w:rsidP="00335B5C"/>
    <w:p w14:paraId="2C9A9BEF" w14:textId="77777777" w:rsidR="00335B5C" w:rsidRDefault="00335B5C" w:rsidP="00335B5C">
      <w:r>
        <w:t>Log Action/Detail</w:t>
      </w:r>
    </w:p>
    <w:p w14:paraId="425CE954" w14:textId="77777777" w:rsidR="00335B5C" w:rsidRDefault="00335B5C" w:rsidP="00335B5C">
      <w:pPr>
        <w:pStyle w:val="ListParagraph"/>
        <w:numPr>
          <w:ilvl w:val="0"/>
          <w:numId w:val="26"/>
        </w:numPr>
      </w:pPr>
      <w:proofErr w:type="spellStart"/>
      <w:r>
        <w:t>UserID</w:t>
      </w:r>
      <w:proofErr w:type="spellEnd"/>
    </w:p>
    <w:p w14:paraId="01701CA0" w14:textId="77777777" w:rsidR="00335B5C" w:rsidRDefault="00335B5C" w:rsidP="00335B5C">
      <w:pPr>
        <w:pStyle w:val="ListParagraph"/>
        <w:numPr>
          <w:ilvl w:val="0"/>
          <w:numId w:val="26"/>
        </w:numPr>
      </w:pPr>
      <w:r>
        <w:t>Action (“Login”)</w:t>
      </w:r>
    </w:p>
    <w:p w14:paraId="4506E930" w14:textId="0DC27C04" w:rsidR="00335B5C" w:rsidRDefault="00335B5C" w:rsidP="00335B5C">
      <w:pPr>
        <w:pStyle w:val="ListParagraph"/>
        <w:numPr>
          <w:ilvl w:val="0"/>
          <w:numId w:val="26"/>
        </w:numPr>
      </w:pPr>
      <w:r>
        <w:t>Sub Action (“Portal Login Attempt”)</w:t>
      </w:r>
    </w:p>
    <w:p w14:paraId="352C9FB8" w14:textId="77777777" w:rsidR="00335B5C" w:rsidRDefault="00335B5C" w:rsidP="00335B5C">
      <w:pPr>
        <w:pStyle w:val="ListParagraph"/>
        <w:numPr>
          <w:ilvl w:val="0"/>
          <w:numId w:val="26"/>
        </w:numPr>
      </w:pPr>
      <w:r>
        <w:t>Date / Time</w:t>
      </w:r>
    </w:p>
    <w:p w14:paraId="0BF82D83" w14:textId="77777777" w:rsidR="00335B5C" w:rsidRDefault="00335B5C" w:rsidP="00335B5C">
      <w:pPr>
        <w:pStyle w:val="ListParagraph"/>
        <w:numPr>
          <w:ilvl w:val="0"/>
          <w:numId w:val="26"/>
        </w:numPr>
      </w:pPr>
      <w:proofErr w:type="spellStart"/>
      <w:r>
        <w:t>DeviceID</w:t>
      </w:r>
      <w:proofErr w:type="spellEnd"/>
      <w:r>
        <w:t xml:space="preserve"> (if possible)</w:t>
      </w:r>
    </w:p>
    <w:p w14:paraId="4AF6C1FF" w14:textId="77777777" w:rsidR="00335B5C" w:rsidRDefault="00335B5C" w:rsidP="00335B5C">
      <w:pPr>
        <w:pStyle w:val="ListParagraph"/>
        <w:numPr>
          <w:ilvl w:val="0"/>
          <w:numId w:val="26"/>
        </w:numPr>
      </w:pPr>
      <w:r>
        <w:t>Location</w:t>
      </w:r>
    </w:p>
    <w:p w14:paraId="777D3172" w14:textId="77777777" w:rsidR="00335B5C" w:rsidRDefault="00335B5C" w:rsidP="00335B5C">
      <w:pPr>
        <w:pStyle w:val="ListParagraph"/>
        <w:numPr>
          <w:ilvl w:val="0"/>
          <w:numId w:val="26"/>
        </w:numPr>
      </w:pPr>
      <w:r>
        <w:t>Licence Response</w:t>
      </w:r>
    </w:p>
    <w:p w14:paraId="18DECC24" w14:textId="77777777" w:rsidR="00335B5C" w:rsidRDefault="00335B5C" w:rsidP="00335B5C">
      <w:pPr>
        <w:pStyle w:val="ListParagraph"/>
        <w:numPr>
          <w:ilvl w:val="0"/>
          <w:numId w:val="26"/>
        </w:numPr>
      </w:pPr>
      <w:r>
        <w:t>Declaration Approved/Not Present.</w:t>
      </w:r>
    </w:p>
    <w:p w14:paraId="30F3661D" w14:textId="77777777" w:rsidR="00335B5C" w:rsidRDefault="00335B5C" w:rsidP="00335B5C"/>
    <w:p w14:paraId="0A3191AE" w14:textId="5855A8B6" w:rsidR="00335B5C" w:rsidRDefault="00335B5C" w:rsidP="00335B5C">
      <w:pPr>
        <w:pStyle w:val="Heading5"/>
      </w:pPr>
      <w:bookmarkStart w:id="60" w:name="_Toc153446362"/>
      <w:r>
        <w:t>Homepage</w:t>
      </w:r>
      <w:bookmarkEnd w:id="60"/>
    </w:p>
    <w:p w14:paraId="426C5946" w14:textId="41DE950A" w:rsidR="00335B5C" w:rsidRDefault="00335B5C" w:rsidP="00335B5C">
      <w:r>
        <w:t>On the home page the user will have options to view Activity</w:t>
      </w:r>
      <w:r w:rsidR="00555483">
        <w:t>, view configuration of the Broker</w:t>
      </w:r>
      <w:r w:rsidR="00BE070A">
        <w:t>s</w:t>
      </w:r>
      <w:r w:rsidR="00555483">
        <w:t>, the Insights App, the Demand App, and the Portal</w:t>
      </w:r>
      <w:r w:rsidR="00BE070A">
        <w:t>.</w:t>
      </w:r>
    </w:p>
    <w:p w14:paraId="4A182E61" w14:textId="267D26A5" w:rsidR="00BE070A" w:rsidRPr="00793334" w:rsidRDefault="00BE070A" w:rsidP="00335B5C">
      <w:pPr>
        <w:rPr>
          <w:i/>
          <w:iCs/>
          <w:sz w:val="16"/>
          <w:szCs w:val="16"/>
        </w:rPr>
      </w:pPr>
      <w:r w:rsidRPr="00793334">
        <w:rPr>
          <w:i/>
          <w:iCs/>
          <w:sz w:val="16"/>
          <w:szCs w:val="16"/>
        </w:rPr>
        <w:t xml:space="preserve">If we consider a ‘standard broker’ across the Insights and </w:t>
      </w:r>
      <w:proofErr w:type="spellStart"/>
      <w:r w:rsidRPr="00793334">
        <w:rPr>
          <w:i/>
          <w:iCs/>
          <w:sz w:val="16"/>
          <w:szCs w:val="16"/>
        </w:rPr>
        <w:t>MobileID</w:t>
      </w:r>
      <w:proofErr w:type="spellEnd"/>
      <w:r w:rsidRPr="00793334">
        <w:rPr>
          <w:i/>
          <w:iCs/>
          <w:sz w:val="16"/>
          <w:szCs w:val="16"/>
        </w:rPr>
        <w:t xml:space="preserve"> implementations – how </w:t>
      </w:r>
      <w:proofErr w:type="gramStart"/>
      <w:r w:rsidRPr="00793334">
        <w:rPr>
          <w:i/>
          <w:iCs/>
          <w:sz w:val="16"/>
          <w:szCs w:val="16"/>
        </w:rPr>
        <w:t>do</w:t>
      </w:r>
      <w:proofErr w:type="gramEnd"/>
      <w:r w:rsidRPr="00793334">
        <w:rPr>
          <w:i/>
          <w:iCs/>
          <w:sz w:val="16"/>
          <w:szCs w:val="16"/>
        </w:rPr>
        <w:t xml:space="preserve"> we allow a one size fits?</w:t>
      </w:r>
      <w:r w:rsidRPr="00793334">
        <w:rPr>
          <w:i/>
          <w:iCs/>
          <w:sz w:val="16"/>
          <w:szCs w:val="16"/>
        </w:rPr>
        <w:br/>
        <w:t>Is it possible?</w:t>
      </w:r>
    </w:p>
    <w:p w14:paraId="01253C27" w14:textId="66554E6E" w:rsidR="00BE070A" w:rsidRDefault="00BE070A" w:rsidP="00335B5C">
      <w:pPr>
        <w:rPr>
          <w:i/>
          <w:iCs/>
          <w:sz w:val="16"/>
          <w:szCs w:val="16"/>
        </w:rPr>
      </w:pPr>
      <w:r w:rsidRPr="00793334">
        <w:rPr>
          <w:i/>
          <w:iCs/>
          <w:sz w:val="16"/>
          <w:szCs w:val="16"/>
        </w:rPr>
        <w:t xml:space="preserve">Can we have something where the Broker or adapter configuration unlocks a feature in the Portal – or do we need to have a </w:t>
      </w:r>
      <w:r w:rsidR="00793334" w:rsidRPr="00793334">
        <w:rPr>
          <w:i/>
          <w:iCs/>
          <w:sz w:val="16"/>
          <w:szCs w:val="16"/>
        </w:rPr>
        <w:t>bespoke Insights portal?</w:t>
      </w:r>
    </w:p>
    <w:p w14:paraId="59616ECA" w14:textId="07EB0809" w:rsidR="00793334" w:rsidRDefault="00793334" w:rsidP="0072346A">
      <w:pPr>
        <w:pStyle w:val="Heading5"/>
      </w:pPr>
      <w:bookmarkStart w:id="61" w:name="_Toc153446363"/>
      <w:r>
        <w:t>Broker</w:t>
      </w:r>
      <w:r w:rsidR="002F6ED1">
        <w:t>/Middleware</w:t>
      </w:r>
      <w:r w:rsidR="00BE3EEF">
        <w:t xml:space="preserve"> </w:t>
      </w:r>
      <w:r>
        <w:t>Configuration</w:t>
      </w:r>
      <w:bookmarkEnd w:id="61"/>
    </w:p>
    <w:p w14:paraId="50F2EEE5" w14:textId="590EB89A" w:rsidR="00793334" w:rsidRDefault="00793334" w:rsidP="00335B5C">
      <w:r>
        <w:t xml:space="preserve">From here we should be able to edit the Broker </w:t>
      </w:r>
      <w:r w:rsidR="0072346A">
        <w:t>Configuration.</w:t>
      </w:r>
    </w:p>
    <w:p w14:paraId="5DF20B85" w14:textId="7219187D" w:rsidR="0072346A" w:rsidRDefault="0072346A" w:rsidP="00335B5C">
      <w:r>
        <w:t>This should include:</w:t>
      </w:r>
    </w:p>
    <w:p w14:paraId="1321F71E" w14:textId="0EF15E5B" w:rsidR="00E207D5" w:rsidRDefault="00E207D5" w:rsidP="00E207D5">
      <w:pPr>
        <w:pStyle w:val="ListParagraph"/>
        <w:numPr>
          <w:ilvl w:val="0"/>
          <w:numId w:val="26"/>
        </w:numPr>
      </w:pPr>
      <w:r>
        <w:t>Adapter Configuration</w:t>
      </w:r>
    </w:p>
    <w:p w14:paraId="23A4D9F7" w14:textId="15477E9C" w:rsidR="00FE1685" w:rsidRDefault="00FE1685" w:rsidP="00FE1685">
      <w:pPr>
        <w:pStyle w:val="ListParagraph"/>
        <w:numPr>
          <w:ilvl w:val="1"/>
          <w:numId w:val="26"/>
        </w:numPr>
      </w:pPr>
      <w:r>
        <w:t>RMS</w:t>
      </w:r>
    </w:p>
    <w:p w14:paraId="50CC5B4C" w14:textId="2EC14399" w:rsidR="00FE1685" w:rsidRDefault="007C5F05" w:rsidP="00FE1685">
      <w:pPr>
        <w:pStyle w:val="ListParagraph"/>
        <w:numPr>
          <w:ilvl w:val="1"/>
          <w:numId w:val="26"/>
        </w:numPr>
      </w:pPr>
      <w:r>
        <w:t>HR</w:t>
      </w:r>
      <w:r w:rsidRPr="00AC1DD9">
        <w:rPr>
          <w:vertAlign w:val="superscript"/>
        </w:rPr>
        <w:t xml:space="preserve"> [</w:t>
      </w:r>
      <w:r w:rsidR="00743A40" w:rsidRPr="00AC1DD9">
        <w:rPr>
          <w:vertAlign w:val="superscript"/>
        </w:rPr>
        <w:t>1]</w:t>
      </w:r>
    </w:p>
    <w:p w14:paraId="3E105F99" w14:textId="06345B66" w:rsidR="00FE1685" w:rsidRDefault="007C5F05" w:rsidP="00FE1685">
      <w:pPr>
        <w:pStyle w:val="ListParagraph"/>
        <w:numPr>
          <w:ilvl w:val="1"/>
          <w:numId w:val="26"/>
        </w:numPr>
      </w:pPr>
      <w:r>
        <w:lastRenderedPageBreak/>
        <w:t>CAD</w:t>
      </w:r>
      <w:r w:rsidRPr="00AC1DD9">
        <w:rPr>
          <w:vertAlign w:val="superscript"/>
        </w:rPr>
        <w:t xml:space="preserve"> [</w:t>
      </w:r>
      <w:r w:rsidR="00AC1DD9" w:rsidRPr="00AC1DD9">
        <w:rPr>
          <w:vertAlign w:val="superscript"/>
        </w:rPr>
        <w:t>1]</w:t>
      </w:r>
    </w:p>
    <w:p w14:paraId="4A33CE14" w14:textId="52ADFEC8" w:rsidR="00600FFB" w:rsidRDefault="00600FFB" w:rsidP="00600FFB">
      <w:pPr>
        <w:pStyle w:val="ListParagraph"/>
        <w:numPr>
          <w:ilvl w:val="0"/>
          <w:numId w:val="26"/>
        </w:numPr>
      </w:pPr>
      <w:r>
        <w:t>Adapter Timeout</w:t>
      </w:r>
    </w:p>
    <w:p w14:paraId="68799E9A" w14:textId="576AC8A6" w:rsidR="00600FFB" w:rsidRDefault="00D644A9" w:rsidP="00600FFB">
      <w:pPr>
        <w:pStyle w:val="ListParagraph"/>
        <w:numPr>
          <w:ilvl w:val="0"/>
          <w:numId w:val="26"/>
        </w:numPr>
      </w:pPr>
      <w:r>
        <w:t>Maximum Results</w:t>
      </w:r>
    </w:p>
    <w:p w14:paraId="0227B7F9" w14:textId="78141977" w:rsidR="00A54891" w:rsidRDefault="00FA1E33" w:rsidP="00600FFB">
      <w:pPr>
        <w:pStyle w:val="ListParagraph"/>
        <w:numPr>
          <w:ilvl w:val="0"/>
          <w:numId w:val="26"/>
        </w:numPr>
      </w:pPr>
      <w:r>
        <w:rPr>
          <w:noProof/>
        </w:rPr>
        <mc:AlternateContent>
          <mc:Choice Requires="wps">
            <w:drawing>
              <wp:anchor distT="45720" distB="45720" distL="114300" distR="114300" simplePos="0" relativeHeight="251658242" behindDoc="1" locked="0" layoutInCell="1" allowOverlap="1" wp14:anchorId="42B25764" wp14:editId="3621F021">
                <wp:simplePos x="0" y="0"/>
                <wp:positionH relativeFrom="margin">
                  <wp:align>right</wp:align>
                </wp:positionH>
                <wp:positionV relativeFrom="paragraph">
                  <wp:posOffset>263477</wp:posOffset>
                </wp:positionV>
                <wp:extent cx="5843587" cy="140462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3587" cy="1404620"/>
                        </a:xfrm>
                        <a:prstGeom prst="rect">
                          <a:avLst/>
                        </a:prstGeom>
                        <a:noFill/>
                        <a:ln w="9525">
                          <a:noFill/>
                          <a:miter lim="800000"/>
                          <a:headEnd/>
                          <a:tailEnd/>
                        </a:ln>
                      </wps:spPr>
                      <wps:txbx>
                        <w:txbxContent>
                          <w:p w14:paraId="73C7E081" w14:textId="244D061F" w:rsidR="00AC1DD9" w:rsidRDefault="001850BD">
                            <w:r w:rsidRPr="00AC1DD9">
                              <w:rPr>
                                <w:vertAlign w:val="superscript"/>
                              </w:rPr>
                              <w:t>[1]</w:t>
                            </w:r>
                            <w:r w:rsidR="00506997">
                              <w:rPr>
                                <w:vertAlign w:val="superscript"/>
                              </w:rPr>
                              <w:t xml:space="preserve"> </w:t>
                            </w:r>
                            <w:r w:rsidRPr="00506997">
                              <w:rPr>
                                <w:sz w:val="14"/>
                                <w:szCs w:val="14"/>
                              </w:rPr>
                              <w:t xml:space="preserve">These are for future </w:t>
                            </w:r>
                            <w:r w:rsidR="00506997" w:rsidRPr="00506997">
                              <w:rPr>
                                <w:sz w:val="14"/>
                                <w:szCs w:val="14"/>
                              </w:rPr>
                              <w:t>releases</w:t>
                            </w:r>
                            <w:r w:rsidR="00BC4433">
                              <w:rPr>
                                <w:sz w:val="14"/>
                                <w:szCs w:val="14"/>
                              </w:rPr>
                              <w:t xml:space="preserve"> and don’t have to include in the first Release/Phase</w:t>
                            </w:r>
                            <w:r w:rsidR="00506997" w:rsidRPr="00506997">
                              <w:rPr>
                                <w:sz w:val="14"/>
                                <w:szCs w:val="1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2B25764" id="_x0000_t202" coordsize="21600,21600" o:spt="202" path="m,l,21600r21600,l21600,xe">
                <v:stroke joinstyle="miter"/>
                <v:path gradientshapeok="t" o:connecttype="rect"/>
              </v:shapetype>
              <v:shape id="Text Box 217" o:spid="_x0000_s1026" type="#_x0000_t202" style="position:absolute;left:0;text-align:left;margin-left:408.9pt;margin-top:20.75pt;width:460.1pt;height:110.6pt;z-index:-25165823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" filled="f" stroked="f">
                <v:textbox style="mso-fit-shape-to-text:t">
                  <w:txbxContent>
                    <w:p w14:paraId="73C7E081" w14:textId="244D061F" w:rsidR="00AC1DD9" w:rsidRDefault="001850BD">
                      <w:r w:rsidRPr="00AC1DD9">
                        <w:rPr>
                          <w:vertAlign w:val="superscript"/>
                        </w:rPr>
                        <w:t>[1]</w:t>
                      </w:r>
                      <w:r w:rsidR="00506997">
                        <w:rPr>
                          <w:vertAlign w:val="superscript"/>
                        </w:rPr>
                        <w:t xml:space="preserve"> </w:t>
                      </w:r>
                      <w:r w:rsidRPr="00506997">
                        <w:rPr>
                          <w:sz w:val="14"/>
                          <w:szCs w:val="14"/>
                        </w:rPr>
                        <w:t xml:space="preserve">These are for future </w:t>
                      </w:r>
                      <w:r w:rsidR="00506997" w:rsidRPr="00506997">
                        <w:rPr>
                          <w:sz w:val="14"/>
                          <w:szCs w:val="14"/>
                        </w:rPr>
                        <w:t>releases</w:t>
                      </w:r>
                      <w:r w:rsidR="00BC4433">
                        <w:rPr>
                          <w:sz w:val="14"/>
                          <w:szCs w:val="14"/>
                        </w:rPr>
                        <w:t xml:space="preserve"> and don’t have to include in the first Release/Phase</w:t>
                      </w:r>
                      <w:r w:rsidR="00506997" w:rsidRPr="00506997">
                        <w:rPr>
                          <w:sz w:val="14"/>
                          <w:szCs w:val="14"/>
                        </w:rPr>
                        <w:t>.</w:t>
                      </w:r>
                    </w:p>
                  </w:txbxContent>
                </v:textbox>
                <w10:wrap anchorx="margin"/>
              </v:shape>
            </w:pict>
          </mc:Fallback>
        </mc:AlternateContent>
      </w:r>
      <w:r w:rsidR="00A54891">
        <w:t>Declaration Text &amp; Active/</w:t>
      </w:r>
      <w:proofErr w:type="spellStart"/>
      <w:r w:rsidR="00A54891">
        <w:t>InActive</w:t>
      </w:r>
      <w:proofErr w:type="spellEnd"/>
    </w:p>
    <w:p w14:paraId="09EBDECF" w14:textId="5B97C3B9" w:rsidR="001D46D2" w:rsidRDefault="001D46D2" w:rsidP="00600FFB">
      <w:pPr>
        <w:pStyle w:val="ListParagraph"/>
        <w:numPr>
          <w:ilvl w:val="0"/>
          <w:numId w:val="26"/>
        </w:numPr>
      </w:pPr>
      <w:r>
        <w:t>Max Audit Query Results per page</w:t>
      </w:r>
    </w:p>
    <w:p w14:paraId="5961EB8C" w14:textId="6BEF59F5" w:rsidR="00A80B00" w:rsidRDefault="00190876" w:rsidP="00600FFB">
      <w:pPr>
        <w:pStyle w:val="ListParagraph"/>
        <w:numPr>
          <w:ilvl w:val="0"/>
          <w:numId w:val="26"/>
        </w:numPr>
      </w:pPr>
      <w:r>
        <w:t>Other parameters to be finalised during Design Phase</w:t>
      </w:r>
    </w:p>
    <w:p w14:paraId="2C38A97B" w14:textId="05C420B1" w:rsidR="0072346A" w:rsidRDefault="0072346A" w:rsidP="0072346A"/>
    <w:p w14:paraId="0B027FAA" w14:textId="0AEBF5E0" w:rsidR="0072346A" w:rsidRDefault="0072346A" w:rsidP="0072346A">
      <w:pPr>
        <w:pStyle w:val="Heading5"/>
      </w:pPr>
      <w:bookmarkStart w:id="62" w:name="_Toc153446364"/>
      <w:r>
        <w:t>Demand Configuration</w:t>
      </w:r>
      <w:bookmarkEnd w:id="62"/>
    </w:p>
    <w:p w14:paraId="4AE3FBB6" w14:textId="0176E0A9" w:rsidR="0072346A" w:rsidRDefault="0072346A" w:rsidP="0072346A">
      <w:r>
        <w:t>From here we should be able to edit the Demand Configuration.</w:t>
      </w:r>
    </w:p>
    <w:p w14:paraId="273C460B" w14:textId="77777777" w:rsidR="0072346A" w:rsidRDefault="0072346A" w:rsidP="0072346A">
      <w:r>
        <w:t>This should include:</w:t>
      </w:r>
    </w:p>
    <w:p w14:paraId="6B274EA4" w14:textId="42E69C3C" w:rsidR="0072346A" w:rsidRDefault="0072346A" w:rsidP="0072346A">
      <w:pPr>
        <w:pStyle w:val="ListParagraph"/>
        <w:numPr>
          <w:ilvl w:val="0"/>
          <w:numId w:val="26"/>
        </w:numPr>
      </w:pPr>
      <w:r>
        <w:t>Demand Types</w:t>
      </w:r>
    </w:p>
    <w:p w14:paraId="3C4D5298" w14:textId="3ED5CD00" w:rsidR="0072346A" w:rsidRDefault="0072346A" w:rsidP="0072346A">
      <w:pPr>
        <w:pStyle w:val="ListParagraph"/>
        <w:numPr>
          <w:ilvl w:val="0"/>
          <w:numId w:val="26"/>
        </w:numPr>
      </w:pPr>
      <w:r>
        <w:t>Demand Actions</w:t>
      </w:r>
      <w:r w:rsidR="000648C8">
        <w:t xml:space="preserve"> </w:t>
      </w:r>
      <w:r w:rsidR="000648C8" w:rsidRPr="000648C8">
        <w:rPr>
          <w:color w:val="FF0000"/>
        </w:rPr>
        <w:t xml:space="preserve">– </w:t>
      </w:r>
      <w:r w:rsidR="000648C8">
        <w:rPr>
          <w:color w:val="FF0000"/>
        </w:rPr>
        <w:t xml:space="preserve">RR: </w:t>
      </w:r>
      <w:r w:rsidR="000648C8" w:rsidRPr="000648C8">
        <w:rPr>
          <w:color w:val="FF0000"/>
        </w:rPr>
        <w:t xml:space="preserve">Is this </w:t>
      </w:r>
      <w:proofErr w:type="gramStart"/>
      <w:r w:rsidR="000648C8" w:rsidRPr="000648C8">
        <w:rPr>
          <w:color w:val="FF0000"/>
        </w:rPr>
        <w:t>similar to</w:t>
      </w:r>
      <w:proofErr w:type="gramEnd"/>
      <w:r w:rsidR="000648C8" w:rsidRPr="000648C8">
        <w:rPr>
          <w:color w:val="FF0000"/>
        </w:rPr>
        <w:t xml:space="preserve"> Demand Activities?</w:t>
      </w:r>
    </w:p>
    <w:p w14:paraId="309DD116" w14:textId="2CB3CA7D" w:rsidR="0072346A" w:rsidRDefault="0072346A" w:rsidP="0072346A">
      <w:pPr>
        <w:pStyle w:val="ListParagraph"/>
        <w:numPr>
          <w:ilvl w:val="0"/>
          <w:numId w:val="26"/>
        </w:numPr>
      </w:pPr>
      <w:r>
        <w:t>Demand Responses</w:t>
      </w:r>
    </w:p>
    <w:p w14:paraId="401B3859" w14:textId="7AD1A65D" w:rsidR="00DA05D2" w:rsidRDefault="00303F4B" w:rsidP="0072346A">
      <w:pPr>
        <w:pStyle w:val="ListParagraph"/>
        <w:numPr>
          <w:ilvl w:val="0"/>
          <w:numId w:val="26"/>
        </w:numPr>
      </w:pPr>
      <w:r>
        <w:t>Max Location Radius</w:t>
      </w:r>
    </w:p>
    <w:p w14:paraId="04D556B2" w14:textId="4FF24C6B" w:rsidR="00303F4B" w:rsidRDefault="00303F4B" w:rsidP="0072346A">
      <w:pPr>
        <w:pStyle w:val="ListParagraph"/>
        <w:numPr>
          <w:ilvl w:val="0"/>
          <w:numId w:val="26"/>
        </w:numPr>
      </w:pPr>
      <w:r>
        <w:t>Max Geofence Area</w:t>
      </w:r>
    </w:p>
    <w:p w14:paraId="259B2E2D" w14:textId="43E0D03C" w:rsidR="00022BA8" w:rsidRDefault="00022BA8" w:rsidP="00022BA8">
      <w:pPr>
        <w:pStyle w:val="ListParagraph"/>
        <w:numPr>
          <w:ilvl w:val="0"/>
          <w:numId w:val="26"/>
        </w:numPr>
      </w:pPr>
      <w:r>
        <w:t>Maximum Activities per Demand</w:t>
      </w:r>
    </w:p>
    <w:p w14:paraId="511C955E" w14:textId="2ADD850A" w:rsidR="002E6B81" w:rsidRDefault="002E6B81" w:rsidP="0072346A">
      <w:pPr>
        <w:pStyle w:val="ListParagraph"/>
        <w:numPr>
          <w:ilvl w:val="0"/>
          <w:numId w:val="26"/>
        </w:numPr>
      </w:pPr>
      <w:r>
        <w:t>S</w:t>
      </w:r>
      <w:r w:rsidR="00F504BA">
        <w:t xml:space="preserve">taff </w:t>
      </w:r>
      <w:r w:rsidR="005007C6">
        <w:t xml:space="preserve">/ Team </w:t>
      </w:r>
      <w:r w:rsidR="00F504BA">
        <w:t>Validation source</w:t>
      </w:r>
      <w:r w:rsidR="005007C6">
        <w:t xml:space="preserve"> (1 or split option needed?)</w:t>
      </w:r>
    </w:p>
    <w:p w14:paraId="2859C7E4" w14:textId="635C7CFD" w:rsidR="00244A47" w:rsidRDefault="00244A47" w:rsidP="0072346A">
      <w:pPr>
        <w:pStyle w:val="ListParagraph"/>
        <w:numPr>
          <w:ilvl w:val="0"/>
          <w:numId w:val="26"/>
        </w:numPr>
      </w:pPr>
      <w:r>
        <w:t>Location Validation Method &amp; Detail (</w:t>
      </w:r>
      <w:proofErr w:type="gramStart"/>
      <w:r>
        <w:t>i.e.</w:t>
      </w:r>
      <w:proofErr w:type="gramEnd"/>
      <w:r>
        <w:t xml:space="preserve"> URI)</w:t>
      </w:r>
    </w:p>
    <w:p w14:paraId="5631395A" w14:textId="182EA63E" w:rsidR="00244A47" w:rsidRDefault="008851E4" w:rsidP="0072346A">
      <w:pPr>
        <w:pStyle w:val="ListParagraph"/>
        <w:numPr>
          <w:ilvl w:val="0"/>
          <w:numId w:val="26"/>
        </w:numPr>
      </w:pPr>
      <w:proofErr w:type="spellStart"/>
      <w:r>
        <w:t>ForceID</w:t>
      </w:r>
      <w:proofErr w:type="spellEnd"/>
    </w:p>
    <w:p w14:paraId="5B2DCFC5" w14:textId="2FE00402" w:rsidR="004C2D65" w:rsidRDefault="004C2D65" w:rsidP="0072346A">
      <w:pPr>
        <w:pStyle w:val="ListParagraph"/>
        <w:numPr>
          <w:ilvl w:val="0"/>
          <w:numId w:val="26"/>
        </w:numPr>
      </w:pPr>
      <w:r>
        <w:t>Reference Prefix</w:t>
      </w:r>
    </w:p>
    <w:p w14:paraId="7A3E8E26" w14:textId="5CCC085C" w:rsidR="00C42560" w:rsidRDefault="00C42560" w:rsidP="0072346A">
      <w:pPr>
        <w:pStyle w:val="ListParagraph"/>
        <w:numPr>
          <w:ilvl w:val="0"/>
          <w:numId w:val="26"/>
        </w:numPr>
      </w:pPr>
      <w:r>
        <w:t>Risk Categories</w:t>
      </w:r>
    </w:p>
    <w:p w14:paraId="613DD669" w14:textId="29137603" w:rsidR="00C42560" w:rsidRDefault="00C42560" w:rsidP="0072346A">
      <w:pPr>
        <w:pStyle w:val="ListParagraph"/>
        <w:numPr>
          <w:ilvl w:val="0"/>
          <w:numId w:val="26"/>
        </w:numPr>
      </w:pPr>
      <w:r>
        <w:t>Risk Ratings</w:t>
      </w:r>
    </w:p>
    <w:p w14:paraId="37D68812" w14:textId="51A02C06" w:rsidR="00BE3EEF" w:rsidRDefault="00BE3EEF" w:rsidP="0072346A">
      <w:pPr>
        <w:pStyle w:val="ListParagraph"/>
        <w:numPr>
          <w:ilvl w:val="0"/>
          <w:numId w:val="26"/>
        </w:numPr>
      </w:pPr>
      <w:r>
        <w:t>Application Timeout</w:t>
      </w:r>
    </w:p>
    <w:p w14:paraId="29A9DF55" w14:textId="6E2AA50C" w:rsidR="0072346A" w:rsidRDefault="0072346A" w:rsidP="0072346A">
      <w:pPr>
        <w:pStyle w:val="Heading5"/>
      </w:pPr>
      <w:bookmarkStart w:id="63" w:name="_Toc153446365"/>
      <w:r>
        <w:t>Insights Configuration</w:t>
      </w:r>
      <w:bookmarkEnd w:id="63"/>
    </w:p>
    <w:p w14:paraId="5B8C3A90" w14:textId="170537DE" w:rsidR="00DA05D2" w:rsidRDefault="00DA05D2" w:rsidP="00DA05D2">
      <w:r>
        <w:t>From here we should be able to edit the Insights Configuration.</w:t>
      </w:r>
    </w:p>
    <w:p w14:paraId="2DAF8BD7" w14:textId="77777777" w:rsidR="00DA05D2" w:rsidRDefault="00DA05D2" w:rsidP="00DA05D2">
      <w:r>
        <w:t>This should include:</w:t>
      </w:r>
    </w:p>
    <w:p w14:paraId="61F907B7" w14:textId="646A3527" w:rsidR="0072346A" w:rsidRDefault="00DA05D2" w:rsidP="00DA05D2">
      <w:pPr>
        <w:pStyle w:val="ListParagraph"/>
        <w:numPr>
          <w:ilvl w:val="0"/>
          <w:numId w:val="26"/>
        </w:numPr>
      </w:pPr>
      <w:r>
        <w:t>Maximum Responders</w:t>
      </w:r>
      <w:r w:rsidR="003943F6">
        <w:t xml:space="preserve"> – </w:t>
      </w:r>
      <w:r w:rsidR="003943F6" w:rsidRPr="007B29D8">
        <w:rPr>
          <w:color w:val="FF0000"/>
        </w:rPr>
        <w:t xml:space="preserve">RR: use case? </w:t>
      </w:r>
      <w:r w:rsidR="007B29D8" w:rsidRPr="007B29D8">
        <w:rPr>
          <w:color w:val="FF0000"/>
        </w:rPr>
        <w:t xml:space="preserve">there will be </w:t>
      </w:r>
      <w:r w:rsidR="002020E1">
        <w:rPr>
          <w:color w:val="FF0000"/>
        </w:rPr>
        <w:t xml:space="preserve">max </w:t>
      </w:r>
      <w:r w:rsidR="007B29D8" w:rsidRPr="007B29D8">
        <w:rPr>
          <w:color w:val="FF0000"/>
        </w:rPr>
        <w:t>one response per activity, which means max one responder</w:t>
      </w:r>
      <w:r w:rsidR="002020E1">
        <w:rPr>
          <w:color w:val="FF0000"/>
        </w:rPr>
        <w:t>, so we need this configuration?</w:t>
      </w:r>
    </w:p>
    <w:p w14:paraId="1847F6E4" w14:textId="257F8362" w:rsidR="00FE1685" w:rsidRDefault="00FE1685" w:rsidP="00DA05D2">
      <w:pPr>
        <w:pStyle w:val="ListParagraph"/>
        <w:numPr>
          <w:ilvl w:val="0"/>
          <w:numId w:val="26"/>
        </w:numPr>
      </w:pPr>
      <w:r>
        <w:t>Default Map Zoom</w:t>
      </w:r>
    </w:p>
    <w:p w14:paraId="56A661A5" w14:textId="42725E4C" w:rsidR="00FE1685" w:rsidRDefault="00FE1685" w:rsidP="00DA05D2">
      <w:pPr>
        <w:pStyle w:val="ListParagraph"/>
        <w:numPr>
          <w:ilvl w:val="0"/>
          <w:numId w:val="26"/>
        </w:numPr>
      </w:pPr>
      <w:r>
        <w:t>Max Map Zoom</w:t>
      </w:r>
    </w:p>
    <w:p w14:paraId="4988004F" w14:textId="50B15FD5" w:rsidR="00FE1685" w:rsidRDefault="00FE1685" w:rsidP="00DA05D2">
      <w:pPr>
        <w:pStyle w:val="ListParagraph"/>
        <w:numPr>
          <w:ilvl w:val="0"/>
          <w:numId w:val="26"/>
        </w:numPr>
      </w:pPr>
      <w:r>
        <w:t>Min Map Zoom</w:t>
      </w:r>
    </w:p>
    <w:p w14:paraId="5116E5D5" w14:textId="01BBA507" w:rsidR="00FE1685" w:rsidRDefault="00FE1685" w:rsidP="00DA05D2">
      <w:pPr>
        <w:pStyle w:val="ListParagraph"/>
        <w:numPr>
          <w:ilvl w:val="0"/>
          <w:numId w:val="26"/>
        </w:numPr>
      </w:pPr>
      <w:r>
        <w:t>Maxi</w:t>
      </w:r>
      <w:r w:rsidR="00600FFB">
        <w:t>mum Re</w:t>
      </w:r>
      <w:r w:rsidR="00EC50AE">
        <w:t>cords</w:t>
      </w:r>
      <w:r w:rsidR="00600FFB">
        <w:t xml:space="preserve"> Shown</w:t>
      </w:r>
    </w:p>
    <w:p w14:paraId="30727938" w14:textId="49B158E5" w:rsidR="00DA0F7E" w:rsidRDefault="00BE3EEF" w:rsidP="00DA0F7E">
      <w:pPr>
        <w:pStyle w:val="ListParagraph"/>
        <w:numPr>
          <w:ilvl w:val="0"/>
          <w:numId w:val="26"/>
        </w:numPr>
      </w:pPr>
      <w:r>
        <w:t>Application Timeout</w:t>
      </w:r>
    </w:p>
    <w:p w14:paraId="56BC7A85" w14:textId="40923058" w:rsidR="00DA0F7E" w:rsidRDefault="00BE3EEF" w:rsidP="00E02E94">
      <w:pPr>
        <w:pStyle w:val="Heading5"/>
      </w:pPr>
      <w:bookmarkStart w:id="64" w:name="_Toc153446366"/>
      <w:r>
        <w:t xml:space="preserve">Shared / </w:t>
      </w:r>
      <w:r w:rsidR="00DA0F7E">
        <w:t>Sol</w:t>
      </w:r>
      <w:r>
        <w:t>ution</w:t>
      </w:r>
      <w:r w:rsidR="00DA0F7E">
        <w:t xml:space="preserve"> Config</w:t>
      </w:r>
      <w:bookmarkEnd w:id="64"/>
    </w:p>
    <w:p w14:paraId="55F36AF5" w14:textId="375662F5" w:rsidR="00B820EC" w:rsidRDefault="00B820EC" w:rsidP="00B820EC">
      <w:r>
        <w:t>From here we should be able to edit the configuration that could apply to whole Solution</w:t>
      </w:r>
      <w:r w:rsidR="00221FA2">
        <w:t>.</w:t>
      </w:r>
    </w:p>
    <w:p w14:paraId="765B21D3" w14:textId="77777777" w:rsidR="00B820EC" w:rsidRDefault="00B820EC" w:rsidP="00B820EC">
      <w:r>
        <w:t>This should include:</w:t>
      </w:r>
    </w:p>
    <w:p w14:paraId="5CEECB02" w14:textId="3312893E" w:rsidR="00DA0F7E" w:rsidRDefault="00DA0F7E" w:rsidP="00DA0F7E">
      <w:pPr>
        <w:pStyle w:val="ListParagraph"/>
        <w:numPr>
          <w:ilvl w:val="0"/>
          <w:numId w:val="26"/>
        </w:numPr>
      </w:pPr>
      <w:r>
        <w:t>Staff List</w:t>
      </w:r>
    </w:p>
    <w:p w14:paraId="3A5BB007" w14:textId="15E58E88" w:rsidR="00DA0F7E" w:rsidRDefault="00DA0F7E" w:rsidP="00DA0F7E">
      <w:pPr>
        <w:pStyle w:val="ListParagraph"/>
        <w:numPr>
          <w:ilvl w:val="0"/>
          <w:numId w:val="26"/>
        </w:numPr>
      </w:pPr>
      <w:r>
        <w:t>Team List</w:t>
      </w:r>
    </w:p>
    <w:p w14:paraId="0BAE233B" w14:textId="7C623A94" w:rsidR="00B820EC" w:rsidRDefault="00B820EC" w:rsidP="00B820EC">
      <w:pPr>
        <w:pStyle w:val="ListParagraph"/>
        <w:numPr>
          <w:ilvl w:val="0"/>
          <w:numId w:val="26"/>
        </w:numPr>
      </w:pPr>
      <w:r>
        <w:t>Application Timeout</w:t>
      </w:r>
    </w:p>
    <w:p w14:paraId="714EE509" w14:textId="77777777" w:rsidR="00C82B1A" w:rsidRDefault="00C82B1A" w:rsidP="00C82B1A"/>
    <w:p w14:paraId="026C18C8" w14:textId="76C8F58B" w:rsidR="00C82B1A" w:rsidRPr="0072346A" w:rsidRDefault="00946F0E" w:rsidP="00946F0E">
      <w:pPr>
        <w:pStyle w:val="Heading5"/>
      </w:pPr>
      <w:bookmarkStart w:id="65" w:name="_Toc153446367"/>
      <w:r>
        <w:t>Portal</w:t>
      </w:r>
      <w:r w:rsidR="00C82B1A">
        <w:t xml:space="preserve"> Configuration</w:t>
      </w:r>
      <w:bookmarkEnd w:id="65"/>
    </w:p>
    <w:p w14:paraId="6274A9FC" w14:textId="368E29B4" w:rsidR="00946F0E" w:rsidRDefault="00946F0E" w:rsidP="00946F0E">
      <w:r>
        <w:t>From here we should be able to edit the Portal Configuration.</w:t>
      </w:r>
    </w:p>
    <w:p w14:paraId="30AA1B0A" w14:textId="77777777" w:rsidR="00946F0E" w:rsidRDefault="00946F0E" w:rsidP="00946F0E">
      <w:r>
        <w:t>This should include:</w:t>
      </w:r>
    </w:p>
    <w:p w14:paraId="3FCE831E" w14:textId="52D7F56C" w:rsidR="00946F0E" w:rsidRDefault="00946F0E" w:rsidP="00946F0E">
      <w:pPr>
        <w:pStyle w:val="ListParagraph"/>
        <w:numPr>
          <w:ilvl w:val="0"/>
          <w:numId w:val="26"/>
        </w:numPr>
      </w:pPr>
      <w:r>
        <w:t>Session Timeout</w:t>
      </w:r>
    </w:p>
    <w:p w14:paraId="0A5B99C4" w14:textId="77777777" w:rsidR="00316220" w:rsidRDefault="00316220" w:rsidP="00316220"/>
    <w:p w14:paraId="05B4B5C9" w14:textId="4A717CB4" w:rsidR="00316220" w:rsidRDefault="00316220" w:rsidP="00316220">
      <w:r>
        <w:t>Any successful update to a Config should be logged, and the user should be informed that the change has been successfully saved.</w:t>
      </w:r>
    </w:p>
    <w:p w14:paraId="00AE985F" w14:textId="77777777" w:rsidR="00316220" w:rsidRDefault="00316220" w:rsidP="00316220">
      <w:r>
        <w:t>Log Action/Detail</w:t>
      </w:r>
    </w:p>
    <w:p w14:paraId="45181867" w14:textId="77777777" w:rsidR="00316220" w:rsidRDefault="00316220" w:rsidP="00316220">
      <w:pPr>
        <w:pStyle w:val="ListParagraph"/>
        <w:numPr>
          <w:ilvl w:val="0"/>
          <w:numId w:val="26"/>
        </w:numPr>
      </w:pPr>
      <w:proofErr w:type="spellStart"/>
      <w:r>
        <w:t>UserID</w:t>
      </w:r>
      <w:proofErr w:type="spellEnd"/>
    </w:p>
    <w:p w14:paraId="486D017C" w14:textId="00F3603C" w:rsidR="00316220" w:rsidRDefault="00316220" w:rsidP="00316220">
      <w:pPr>
        <w:pStyle w:val="ListParagraph"/>
        <w:numPr>
          <w:ilvl w:val="0"/>
          <w:numId w:val="26"/>
        </w:numPr>
      </w:pPr>
      <w:r>
        <w:t>Action (“</w:t>
      </w:r>
      <w:r w:rsidR="001E1672">
        <w:t>Edit</w:t>
      </w:r>
      <w:r>
        <w:t>”)</w:t>
      </w:r>
    </w:p>
    <w:p w14:paraId="18DEBDBA" w14:textId="096780FC" w:rsidR="00316220" w:rsidRDefault="00316220" w:rsidP="00316220">
      <w:pPr>
        <w:pStyle w:val="ListParagraph"/>
        <w:numPr>
          <w:ilvl w:val="0"/>
          <w:numId w:val="26"/>
        </w:numPr>
      </w:pPr>
      <w:r>
        <w:t>Sub Action (“Config Update”)</w:t>
      </w:r>
    </w:p>
    <w:p w14:paraId="34214D95" w14:textId="77777777" w:rsidR="00316220" w:rsidRDefault="00316220" w:rsidP="00316220">
      <w:pPr>
        <w:pStyle w:val="ListParagraph"/>
        <w:numPr>
          <w:ilvl w:val="0"/>
          <w:numId w:val="26"/>
        </w:numPr>
      </w:pPr>
      <w:r>
        <w:t>Date / Time</w:t>
      </w:r>
    </w:p>
    <w:p w14:paraId="7CAA0BC4" w14:textId="77777777" w:rsidR="00316220" w:rsidRDefault="00316220" w:rsidP="00316220">
      <w:pPr>
        <w:pStyle w:val="ListParagraph"/>
        <w:numPr>
          <w:ilvl w:val="0"/>
          <w:numId w:val="26"/>
        </w:numPr>
      </w:pPr>
      <w:proofErr w:type="spellStart"/>
      <w:r>
        <w:t>DeviceID</w:t>
      </w:r>
      <w:proofErr w:type="spellEnd"/>
      <w:r>
        <w:t xml:space="preserve"> (if possible)</w:t>
      </w:r>
    </w:p>
    <w:p w14:paraId="229258B7" w14:textId="77777777" w:rsidR="00316220" w:rsidRDefault="00316220" w:rsidP="00316220">
      <w:pPr>
        <w:pStyle w:val="ListParagraph"/>
        <w:numPr>
          <w:ilvl w:val="0"/>
          <w:numId w:val="26"/>
        </w:numPr>
      </w:pPr>
      <w:r>
        <w:t>Location</w:t>
      </w:r>
    </w:p>
    <w:p w14:paraId="6362175B" w14:textId="483FDCED" w:rsidR="00316220" w:rsidRDefault="00316220" w:rsidP="00316220">
      <w:pPr>
        <w:pStyle w:val="ListParagraph"/>
        <w:numPr>
          <w:ilvl w:val="0"/>
          <w:numId w:val="26"/>
        </w:numPr>
      </w:pPr>
      <w:r>
        <w:t xml:space="preserve">Config element </w:t>
      </w:r>
      <w:r w:rsidR="00E873BE">
        <w:t>updated.</w:t>
      </w:r>
    </w:p>
    <w:p w14:paraId="0FC4DC38" w14:textId="01E586C9" w:rsidR="0072346A" w:rsidRDefault="003D1A10" w:rsidP="0072346A">
      <w:pPr>
        <w:pStyle w:val="ListParagraph"/>
        <w:numPr>
          <w:ilvl w:val="0"/>
          <w:numId w:val="26"/>
        </w:numPr>
      </w:pPr>
      <w:r>
        <w:t>What was changed (pre / post?)</w:t>
      </w:r>
    </w:p>
    <w:p w14:paraId="418DE7D6" w14:textId="77777777" w:rsidR="003D1A10" w:rsidRPr="00793334" w:rsidRDefault="003D1A10" w:rsidP="003A4AA5">
      <w:pPr>
        <w:pStyle w:val="ListParagraph"/>
      </w:pPr>
    </w:p>
    <w:p w14:paraId="7F34F702" w14:textId="50559505" w:rsidR="00240682" w:rsidRDefault="00240682" w:rsidP="00240682">
      <w:pPr>
        <w:pStyle w:val="Heading5"/>
      </w:pPr>
      <w:bookmarkStart w:id="66" w:name="_Toc153446368"/>
      <w:r>
        <w:t>Audit Log View</w:t>
      </w:r>
      <w:r w:rsidR="00B31DAE">
        <w:t>/Query</w:t>
      </w:r>
      <w:bookmarkEnd w:id="66"/>
    </w:p>
    <w:p w14:paraId="0A3FD78F" w14:textId="01160C23" w:rsidR="00240682" w:rsidRDefault="00240682" w:rsidP="00240682">
      <w:r>
        <w:t xml:space="preserve">Data to be presented in a ‘tabular’ format on screen with </w:t>
      </w:r>
      <w:r w:rsidR="002E5CD1">
        <w:t xml:space="preserve">content </w:t>
      </w:r>
      <w:r>
        <w:t>filters</w:t>
      </w:r>
      <w:r w:rsidR="002E5CD1">
        <w:t>, sort option</w:t>
      </w:r>
      <w:r>
        <w:t xml:space="preserve"> and </w:t>
      </w:r>
      <w:r w:rsidR="004967E3">
        <w:t>a control for results per page.</w:t>
      </w:r>
    </w:p>
    <w:p w14:paraId="0EE6FB2A" w14:textId="1B470623" w:rsidR="004967E3" w:rsidRDefault="004967E3" w:rsidP="00240682">
      <w:r>
        <w:t>The results should therefore be paginated based on the max number selected.</w:t>
      </w:r>
      <w:r>
        <w:br/>
        <w:t>This will be ‘defaulted’ from a control/config value.</w:t>
      </w:r>
    </w:p>
    <w:p w14:paraId="52BD7EF0" w14:textId="1E29425B" w:rsidR="002E5CD1" w:rsidRDefault="002E5CD1" w:rsidP="00240682">
      <w:r>
        <w:t xml:space="preserve">Default sort order should be </w:t>
      </w:r>
      <w:r w:rsidR="000E410C">
        <w:t>newest -&gt; oldest</w:t>
      </w:r>
      <w:r w:rsidR="00CC17D0">
        <w:t xml:space="preserve"> (transaction/record datetime)</w:t>
      </w:r>
    </w:p>
    <w:p w14:paraId="2C1AD068" w14:textId="77777777" w:rsidR="00221FA2" w:rsidRDefault="00221FA2" w:rsidP="00240682"/>
    <w:p w14:paraId="4488825F" w14:textId="297BB39E" w:rsidR="00221FA2" w:rsidRDefault="00221FA2" w:rsidP="00240682">
      <w:r>
        <w:t>It should be possible to filter the data.</w:t>
      </w:r>
    </w:p>
    <w:p w14:paraId="51503E02" w14:textId="2A91C0A4" w:rsidR="00221FA2" w:rsidRDefault="00221FA2" w:rsidP="00221FA2">
      <w:pPr>
        <w:pStyle w:val="ListParagraph"/>
        <w:numPr>
          <w:ilvl w:val="0"/>
          <w:numId w:val="26"/>
        </w:numPr>
      </w:pPr>
      <w:r>
        <w:t xml:space="preserve">E.g., User/Device, </w:t>
      </w:r>
      <w:r w:rsidR="00C82B1A">
        <w:t>Source (Demand/Insight/Portal)</w:t>
      </w:r>
    </w:p>
    <w:p w14:paraId="760AA471" w14:textId="77777777" w:rsidR="000B6111" w:rsidRDefault="000B6111" w:rsidP="00240682"/>
    <w:p w14:paraId="53038042" w14:textId="379F2F9C" w:rsidR="000B6111" w:rsidRPr="00240682" w:rsidRDefault="00AC450B" w:rsidP="00240682">
      <w:r>
        <w:t>For a</w:t>
      </w:r>
      <w:r w:rsidR="000B6111">
        <w:t>ny Demand selected from the Audit results</w:t>
      </w:r>
      <w:r>
        <w:t>, it should be possible to expand/drill into it to see all related information to that Demand.</w:t>
      </w:r>
      <w:r>
        <w:br/>
        <w:t xml:space="preserve">Creation / Edits / Updates / Activities / Responses </w:t>
      </w:r>
    </w:p>
    <w:p w14:paraId="770B1516" w14:textId="77777777" w:rsidR="00240682" w:rsidRPr="00240682" w:rsidRDefault="00240682" w:rsidP="00240682"/>
    <w:p w14:paraId="5B22DFB0" w14:textId="51A0FE53" w:rsidR="006264F8" w:rsidRDefault="003D1A10" w:rsidP="00C95CEC">
      <w:r>
        <w:t xml:space="preserve">There should be </w:t>
      </w:r>
      <w:r w:rsidR="0079012D">
        <w:t>the ability to export the current audit data set to a file, in a CSV format.</w:t>
      </w:r>
    </w:p>
    <w:p w14:paraId="4AB3FCC4" w14:textId="06AC596D" w:rsidR="0000612F" w:rsidRDefault="0000612F" w:rsidP="00C95CEC">
      <w:r>
        <w:t>If a given Demand is selected – this should be exportable too.</w:t>
      </w:r>
    </w:p>
    <w:p w14:paraId="247A81C7" w14:textId="77777777" w:rsidR="0000612F" w:rsidRDefault="0000612F" w:rsidP="00C95CEC"/>
    <w:p w14:paraId="695660EC" w14:textId="5E7404C4" w:rsidR="001E1672" w:rsidRDefault="001E1672" w:rsidP="00C95CEC">
      <w:r>
        <w:t>If the data is exported, this should be logged.</w:t>
      </w:r>
    </w:p>
    <w:p w14:paraId="315C6909" w14:textId="77777777" w:rsidR="001E1672" w:rsidRDefault="001E1672" w:rsidP="001E1672">
      <w:r>
        <w:t>Log Action/Detail</w:t>
      </w:r>
    </w:p>
    <w:p w14:paraId="41364706" w14:textId="77777777" w:rsidR="001E1672" w:rsidRDefault="001E1672" w:rsidP="001E1672">
      <w:pPr>
        <w:pStyle w:val="ListParagraph"/>
        <w:numPr>
          <w:ilvl w:val="0"/>
          <w:numId w:val="26"/>
        </w:numPr>
      </w:pPr>
      <w:proofErr w:type="spellStart"/>
      <w:r>
        <w:t>UserID</w:t>
      </w:r>
      <w:proofErr w:type="spellEnd"/>
    </w:p>
    <w:p w14:paraId="5A4F9954" w14:textId="398A7782" w:rsidR="001E1672" w:rsidRDefault="001E1672" w:rsidP="001E1672">
      <w:pPr>
        <w:pStyle w:val="ListParagraph"/>
        <w:numPr>
          <w:ilvl w:val="0"/>
          <w:numId w:val="26"/>
        </w:numPr>
      </w:pPr>
      <w:r>
        <w:t>Action (“Export”)</w:t>
      </w:r>
    </w:p>
    <w:p w14:paraId="3ABA17CA" w14:textId="0546F0D3" w:rsidR="001E1672" w:rsidRDefault="001E1672" w:rsidP="001E1672">
      <w:pPr>
        <w:pStyle w:val="ListParagraph"/>
        <w:numPr>
          <w:ilvl w:val="0"/>
          <w:numId w:val="26"/>
        </w:numPr>
      </w:pPr>
      <w:r>
        <w:t>Sub Action (“Audit Data Extract”)</w:t>
      </w:r>
    </w:p>
    <w:p w14:paraId="102F65EB" w14:textId="77777777" w:rsidR="001E1672" w:rsidRDefault="001E1672" w:rsidP="001E1672">
      <w:pPr>
        <w:pStyle w:val="ListParagraph"/>
        <w:numPr>
          <w:ilvl w:val="0"/>
          <w:numId w:val="26"/>
        </w:numPr>
      </w:pPr>
      <w:r>
        <w:t>Date / Time</w:t>
      </w:r>
    </w:p>
    <w:p w14:paraId="0565B16E" w14:textId="77777777" w:rsidR="001E1672" w:rsidRDefault="001E1672" w:rsidP="001E1672">
      <w:pPr>
        <w:pStyle w:val="ListParagraph"/>
        <w:numPr>
          <w:ilvl w:val="0"/>
          <w:numId w:val="26"/>
        </w:numPr>
      </w:pPr>
      <w:proofErr w:type="spellStart"/>
      <w:r>
        <w:t>DeviceID</w:t>
      </w:r>
      <w:proofErr w:type="spellEnd"/>
      <w:r>
        <w:t xml:space="preserve"> (if possible)</w:t>
      </w:r>
    </w:p>
    <w:p w14:paraId="29548042" w14:textId="77777777" w:rsidR="001E1672" w:rsidRDefault="001E1672" w:rsidP="001E1672">
      <w:pPr>
        <w:pStyle w:val="ListParagraph"/>
        <w:numPr>
          <w:ilvl w:val="0"/>
          <w:numId w:val="26"/>
        </w:numPr>
      </w:pPr>
      <w:r>
        <w:t>Location</w:t>
      </w:r>
    </w:p>
    <w:p w14:paraId="29C93FC4" w14:textId="2EB70437" w:rsidR="001E1672" w:rsidRDefault="001E1672" w:rsidP="001E1672">
      <w:pPr>
        <w:pStyle w:val="ListParagraph"/>
        <w:numPr>
          <w:ilvl w:val="0"/>
          <w:numId w:val="26"/>
        </w:numPr>
      </w:pPr>
      <w:r>
        <w:t>What was extracted (filters used)</w:t>
      </w:r>
    </w:p>
    <w:p w14:paraId="3C9FBA13" w14:textId="4A8B91A3" w:rsidR="00E50F60" w:rsidRDefault="00E50F60" w:rsidP="00995E8D">
      <w:pPr>
        <w:pStyle w:val="Heading3"/>
        <w:rPr>
          <w:lang w:eastAsia="en-US"/>
        </w:rPr>
      </w:pPr>
      <w:bookmarkStart w:id="67" w:name="_Toc153446369"/>
      <w:r w:rsidRPr="00CF3A8F">
        <w:rPr>
          <w:highlight w:val="yellow"/>
          <w:lang w:eastAsia="en-US"/>
        </w:rPr>
        <w:t>Report</w:t>
      </w:r>
      <w:r w:rsidR="00995E8D" w:rsidRPr="00CF3A8F">
        <w:rPr>
          <w:highlight w:val="yellow"/>
          <w:lang w:eastAsia="en-US"/>
        </w:rPr>
        <w:t>ing</w:t>
      </w:r>
      <w:bookmarkEnd w:id="67"/>
    </w:p>
    <w:p w14:paraId="6F9D25C3" w14:textId="2273DBDE" w:rsidR="00E50F60" w:rsidRDefault="00E50F60" w:rsidP="00995E8D">
      <w:pPr>
        <w:pStyle w:val="Heading4"/>
        <w:rPr>
          <w:lang w:eastAsia="en-US"/>
        </w:rPr>
      </w:pPr>
      <w:bookmarkStart w:id="68" w:name="_Toc153446370"/>
      <w:r>
        <w:rPr>
          <w:lang w:eastAsia="en-US"/>
        </w:rPr>
        <w:t>Demands</w:t>
      </w:r>
      <w:bookmarkEnd w:id="68"/>
    </w:p>
    <w:p w14:paraId="4B73A32E" w14:textId="50B0CA2D" w:rsidR="00E50F60" w:rsidRDefault="00995E8D" w:rsidP="00F063CA">
      <w:pPr>
        <w:rPr>
          <w:lang w:eastAsia="en-US"/>
        </w:rPr>
      </w:pPr>
      <w:r>
        <w:rPr>
          <w:lang w:eastAsia="en-US"/>
        </w:rPr>
        <w:t>Nothing specified at this time.</w:t>
      </w:r>
    </w:p>
    <w:p w14:paraId="1A8CC96C" w14:textId="3F1793CF" w:rsidR="00E50F60" w:rsidRDefault="00E50F60" w:rsidP="00995E8D">
      <w:pPr>
        <w:pStyle w:val="Heading4"/>
        <w:rPr>
          <w:lang w:eastAsia="en-US"/>
        </w:rPr>
      </w:pPr>
      <w:bookmarkStart w:id="69" w:name="_Toc153446371"/>
      <w:r>
        <w:rPr>
          <w:lang w:eastAsia="en-US"/>
        </w:rPr>
        <w:lastRenderedPageBreak/>
        <w:t>Audit Information</w:t>
      </w:r>
      <w:bookmarkEnd w:id="69"/>
    </w:p>
    <w:p w14:paraId="68517ED1" w14:textId="28549A50" w:rsidR="00995E8D" w:rsidRDefault="00995E8D" w:rsidP="00995E8D">
      <w:pPr>
        <w:rPr>
          <w:lang w:eastAsia="en-US"/>
        </w:rPr>
      </w:pPr>
      <w:r>
        <w:rPr>
          <w:lang w:eastAsia="en-US"/>
        </w:rPr>
        <w:t>Nothing specified at this time.</w:t>
      </w:r>
    </w:p>
    <w:p w14:paraId="5070E7F2" w14:textId="5B725D00" w:rsidR="007E7D47" w:rsidRDefault="007E7D47" w:rsidP="007E7D47">
      <w:pPr>
        <w:pStyle w:val="Heading3"/>
        <w:rPr>
          <w:lang w:eastAsia="en-US"/>
        </w:rPr>
      </w:pPr>
      <w:bookmarkStart w:id="70" w:name="_Toc153446372"/>
      <w:r>
        <w:rPr>
          <w:lang w:eastAsia="en-US"/>
        </w:rPr>
        <w:t>Audit Actions</w:t>
      </w:r>
      <w:r w:rsidR="00DB4AC8">
        <w:rPr>
          <w:lang w:eastAsia="en-US"/>
        </w:rPr>
        <w:t>/Recording</w:t>
      </w:r>
      <w:bookmarkEnd w:id="70"/>
    </w:p>
    <w:tbl>
      <w:tblPr>
        <w:tblStyle w:val="TableGrid"/>
        <w:tblW w:w="0" w:type="auto"/>
        <w:tblLook w:val="04A0" w:firstRow="1" w:lastRow="0" w:firstColumn="1" w:lastColumn="0" w:noHBand="0" w:noVBand="1"/>
      </w:tblPr>
      <w:tblGrid>
        <w:gridCol w:w="4509"/>
        <w:gridCol w:w="4510"/>
      </w:tblGrid>
      <w:tr w:rsidR="00DB4AC8" w14:paraId="73E056EB" w14:textId="77777777" w:rsidTr="00DB4AC8">
        <w:tc>
          <w:tcPr>
            <w:tcW w:w="4509" w:type="dxa"/>
          </w:tcPr>
          <w:p w14:paraId="333897DD" w14:textId="6A42DBAF" w:rsidR="00DB4AC8" w:rsidRDefault="00DB4AC8" w:rsidP="00DB4AC8">
            <w:pPr>
              <w:rPr>
                <w:lang w:eastAsia="en-US"/>
              </w:rPr>
            </w:pPr>
            <w:r>
              <w:rPr>
                <w:lang w:eastAsia="en-US"/>
              </w:rPr>
              <w:t>Action</w:t>
            </w:r>
          </w:p>
        </w:tc>
        <w:tc>
          <w:tcPr>
            <w:tcW w:w="4510" w:type="dxa"/>
          </w:tcPr>
          <w:p w14:paraId="1D26C856" w14:textId="49B3DDE4" w:rsidR="00DB4AC8" w:rsidRDefault="00DB4AC8" w:rsidP="00DB4AC8">
            <w:pPr>
              <w:rPr>
                <w:lang w:eastAsia="en-US"/>
              </w:rPr>
            </w:pPr>
          </w:p>
        </w:tc>
      </w:tr>
      <w:tr w:rsidR="00DB4AC8" w14:paraId="4582468F" w14:textId="77777777" w:rsidTr="00DB4AC8">
        <w:tc>
          <w:tcPr>
            <w:tcW w:w="4509" w:type="dxa"/>
          </w:tcPr>
          <w:p w14:paraId="007360BF" w14:textId="77777777" w:rsidR="00DB4AC8" w:rsidRDefault="00DB4AC8" w:rsidP="00DB4AC8">
            <w:pPr>
              <w:rPr>
                <w:lang w:eastAsia="en-US"/>
              </w:rPr>
            </w:pPr>
          </w:p>
        </w:tc>
        <w:tc>
          <w:tcPr>
            <w:tcW w:w="4510" w:type="dxa"/>
          </w:tcPr>
          <w:p w14:paraId="65533E1A" w14:textId="77777777" w:rsidR="00DB4AC8" w:rsidRDefault="00DB4AC8" w:rsidP="00DB4AC8">
            <w:pPr>
              <w:rPr>
                <w:lang w:eastAsia="en-US"/>
              </w:rPr>
            </w:pPr>
          </w:p>
        </w:tc>
      </w:tr>
    </w:tbl>
    <w:p w14:paraId="0AD2C966" w14:textId="77777777" w:rsidR="00DB4AC8" w:rsidRDefault="00DB4AC8" w:rsidP="00DB4AC8">
      <w:pPr>
        <w:rPr>
          <w:lang w:eastAsia="en-US"/>
        </w:rPr>
      </w:pPr>
    </w:p>
    <w:p w14:paraId="517BFD4D" w14:textId="0865B23F" w:rsidR="00795C68" w:rsidRPr="00DB4AC8" w:rsidRDefault="00795C68" w:rsidP="00DB4AC8">
      <w:pPr>
        <w:rPr>
          <w:lang w:eastAsia="en-US"/>
        </w:rPr>
      </w:pPr>
      <w:r>
        <w:rPr>
          <w:lang w:eastAsia="en-US"/>
        </w:rPr>
        <w:t xml:space="preserve">Date/Time, Action should be recorded against </w:t>
      </w:r>
      <w:r w:rsidR="00AE43D8">
        <w:rPr>
          <w:lang w:eastAsia="en-US"/>
        </w:rPr>
        <w:t xml:space="preserve">each log entry, with the action specific </w:t>
      </w:r>
      <w:r w:rsidR="00D37FCF">
        <w:rPr>
          <w:lang w:eastAsia="en-US"/>
        </w:rPr>
        <w:t>details wrapped into an object.</w:t>
      </w:r>
    </w:p>
    <w:p w14:paraId="1F5B6ACB" w14:textId="5A70FB26" w:rsidR="008A66F8" w:rsidRDefault="008A66F8" w:rsidP="008A66F8">
      <w:pPr>
        <w:pStyle w:val="Heading3"/>
        <w:rPr>
          <w:lang w:eastAsia="en-US"/>
        </w:rPr>
      </w:pPr>
      <w:bookmarkStart w:id="71" w:name="_Toc153446373"/>
      <w:r>
        <w:rPr>
          <w:lang w:eastAsia="en-US"/>
        </w:rPr>
        <w:t>Licence Structure/Codes</w:t>
      </w:r>
      <w:bookmarkEnd w:id="71"/>
    </w:p>
    <w:p w14:paraId="46601316" w14:textId="7C991399" w:rsidR="009C519F" w:rsidRDefault="008A66F8" w:rsidP="008A66F8">
      <w:pPr>
        <w:rPr>
          <w:lang w:eastAsia="en-US"/>
        </w:rPr>
      </w:pPr>
      <w:r>
        <w:rPr>
          <w:lang w:eastAsia="en-US"/>
        </w:rPr>
        <w:t>Broker Licence</w:t>
      </w:r>
      <w:r w:rsidR="00A723E9">
        <w:rPr>
          <w:lang w:eastAsia="en-US"/>
        </w:rPr>
        <w:t xml:space="preserve"> – Connectors in here or App?</w:t>
      </w:r>
      <w:r w:rsidR="00A723E9">
        <w:rPr>
          <w:lang w:eastAsia="en-US"/>
        </w:rPr>
        <w:br/>
      </w:r>
      <w:r>
        <w:rPr>
          <w:lang w:eastAsia="en-US"/>
        </w:rPr>
        <w:t>Connector/Adapter License</w:t>
      </w:r>
      <w:r w:rsidR="00A723E9">
        <w:rPr>
          <w:lang w:eastAsia="en-US"/>
        </w:rPr>
        <w:br/>
      </w:r>
      <w:proofErr w:type="spellStart"/>
      <w:r>
        <w:rPr>
          <w:lang w:eastAsia="en-US"/>
        </w:rPr>
        <w:t>PowerApp</w:t>
      </w:r>
      <w:proofErr w:type="spellEnd"/>
      <w:r>
        <w:rPr>
          <w:lang w:eastAsia="en-US"/>
        </w:rPr>
        <w:t xml:space="preserve"> Licence (Demand</w:t>
      </w:r>
      <w:r w:rsidR="009C519F">
        <w:rPr>
          <w:lang w:eastAsia="en-US"/>
        </w:rPr>
        <w:t xml:space="preserve"> + Insights + Management</w:t>
      </w:r>
      <w:r w:rsidR="00077F52">
        <w:rPr>
          <w:lang w:eastAsia="en-US"/>
        </w:rPr>
        <w:t xml:space="preserve"> </w:t>
      </w:r>
      <w:r w:rsidR="009C519F">
        <w:rPr>
          <w:lang w:eastAsia="en-US"/>
        </w:rPr>
        <w:t>[Portal])</w:t>
      </w:r>
    </w:p>
    <w:p w14:paraId="26911FD3" w14:textId="08F895B1" w:rsidR="009C519F" w:rsidRDefault="009C519F" w:rsidP="009C519F">
      <w:pPr>
        <w:pStyle w:val="ListParagraph"/>
        <w:numPr>
          <w:ilvl w:val="0"/>
          <w:numId w:val="26"/>
        </w:numPr>
        <w:rPr>
          <w:lang w:eastAsia="en-US"/>
        </w:rPr>
      </w:pPr>
      <w:r>
        <w:rPr>
          <w:lang w:eastAsia="en-US"/>
        </w:rPr>
        <w:t>1 per App/Eleme</w:t>
      </w:r>
      <w:r w:rsidR="00F346D9">
        <w:rPr>
          <w:lang w:eastAsia="en-US"/>
        </w:rPr>
        <w:t>nt?</w:t>
      </w:r>
    </w:p>
    <w:p w14:paraId="53DB277E" w14:textId="77777777" w:rsidR="008C1B95" w:rsidRDefault="008C1B95" w:rsidP="008C1B95">
      <w:pPr>
        <w:rPr>
          <w:lang w:eastAsia="en-US"/>
        </w:rPr>
      </w:pPr>
    </w:p>
    <w:p w14:paraId="043CCEE8" w14:textId="37F931ED" w:rsidR="008C1B95" w:rsidRPr="00833651" w:rsidRDefault="008C1B95" w:rsidP="008C1B95">
      <w:pPr>
        <w:rPr>
          <w:i/>
          <w:iCs/>
          <w:u w:val="single"/>
          <w:lang w:eastAsia="en-US"/>
        </w:rPr>
      </w:pPr>
      <w:r w:rsidRPr="00833651">
        <w:rPr>
          <w:i/>
          <w:iCs/>
          <w:u w:val="single"/>
          <w:lang w:eastAsia="en-US"/>
        </w:rPr>
        <w:t>Demand License</w:t>
      </w:r>
      <w:r w:rsidR="00453FA7" w:rsidRPr="00833651">
        <w:rPr>
          <w:i/>
          <w:iCs/>
          <w:u w:val="single"/>
          <w:lang w:eastAsia="en-US"/>
        </w:rPr>
        <w:t xml:space="preserve"> - Structure</w:t>
      </w:r>
    </w:p>
    <w:p w14:paraId="7727CE14" w14:textId="0DAB0C6A" w:rsidR="002C4BCA" w:rsidRDefault="002C4BCA" w:rsidP="008C1B95">
      <w:pPr>
        <w:rPr>
          <w:lang w:eastAsia="en-US"/>
        </w:rPr>
      </w:pPr>
      <w:r>
        <w:rPr>
          <w:lang w:eastAsia="en-US"/>
        </w:rPr>
        <w:t xml:space="preserve">Active </w:t>
      </w:r>
      <w:r w:rsidR="003E5226">
        <w:rPr>
          <w:lang w:eastAsia="en-US"/>
        </w:rPr>
        <w:t xml:space="preserve">Clients (Max </w:t>
      </w:r>
      <w:r>
        <w:rPr>
          <w:lang w:eastAsia="en-US"/>
        </w:rPr>
        <w:t>Users</w:t>
      </w:r>
      <w:r w:rsidR="003E5226">
        <w:rPr>
          <w:lang w:eastAsia="en-US"/>
        </w:rPr>
        <w:t>)</w:t>
      </w:r>
      <w:r w:rsidR="003E5226">
        <w:rPr>
          <w:lang w:eastAsia="en-US"/>
        </w:rPr>
        <w:tab/>
      </w:r>
    </w:p>
    <w:tbl>
      <w:tblPr>
        <w:tblStyle w:val="TableGrid"/>
        <w:tblW w:w="0" w:type="auto"/>
        <w:tblLook w:val="04A0" w:firstRow="1" w:lastRow="0" w:firstColumn="1" w:lastColumn="0" w:noHBand="0" w:noVBand="1"/>
      </w:tblPr>
      <w:tblGrid>
        <w:gridCol w:w="4509"/>
        <w:gridCol w:w="4510"/>
      </w:tblGrid>
      <w:tr w:rsidR="001F4798" w14:paraId="18407726" w14:textId="77777777" w:rsidTr="00F01920">
        <w:tc>
          <w:tcPr>
            <w:tcW w:w="4509" w:type="dxa"/>
          </w:tcPr>
          <w:p w14:paraId="1A253F64" w14:textId="512CAB99" w:rsidR="001F4798" w:rsidRPr="001F4798" w:rsidRDefault="001F4798" w:rsidP="001F4798">
            <w:pPr>
              <w:jc w:val="center"/>
              <w:rPr>
                <w:b/>
                <w:bCs/>
                <w:lang w:eastAsia="en-US"/>
              </w:rPr>
            </w:pPr>
            <w:r w:rsidRPr="001F4798">
              <w:rPr>
                <w:b/>
                <w:bCs/>
                <w:lang w:eastAsia="en-US"/>
              </w:rPr>
              <w:t>Feature Name</w:t>
            </w:r>
          </w:p>
        </w:tc>
        <w:tc>
          <w:tcPr>
            <w:tcW w:w="4510" w:type="dxa"/>
          </w:tcPr>
          <w:p w14:paraId="21FD94C1" w14:textId="14CFA1E3" w:rsidR="001F4798" w:rsidRPr="001F4798" w:rsidRDefault="001F4798" w:rsidP="001F4798">
            <w:pPr>
              <w:jc w:val="center"/>
              <w:rPr>
                <w:b/>
                <w:bCs/>
                <w:lang w:eastAsia="en-US"/>
              </w:rPr>
            </w:pPr>
            <w:r w:rsidRPr="001F4798">
              <w:rPr>
                <w:b/>
                <w:bCs/>
                <w:lang w:eastAsia="en-US"/>
              </w:rPr>
              <w:t>Feature Type</w:t>
            </w:r>
          </w:p>
        </w:tc>
      </w:tr>
      <w:tr w:rsidR="003C66AC" w14:paraId="2C14CD93" w14:textId="77777777" w:rsidTr="00F01920">
        <w:tc>
          <w:tcPr>
            <w:tcW w:w="4509" w:type="dxa"/>
          </w:tcPr>
          <w:p w14:paraId="49071947" w14:textId="28CB0644" w:rsidR="003C66AC" w:rsidRPr="00AC3645" w:rsidRDefault="003C66AC" w:rsidP="001F4798">
            <w:pPr>
              <w:rPr>
                <w:lang w:eastAsia="en-US"/>
              </w:rPr>
            </w:pPr>
          </w:p>
        </w:tc>
        <w:tc>
          <w:tcPr>
            <w:tcW w:w="4510" w:type="dxa"/>
          </w:tcPr>
          <w:p w14:paraId="30619EC6" w14:textId="1BC32765" w:rsidR="003C66AC" w:rsidRPr="00AC3645" w:rsidRDefault="003C66AC" w:rsidP="00A723E9">
            <w:pPr>
              <w:jc w:val="center"/>
              <w:rPr>
                <w:lang w:eastAsia="en-US"/>
              </w:rPr>
            </w:pPr>
          </w:p>
        </w:tc>
      </w:tr>
    </w:tbl>
    <w:p w14:paraId="7639B82C" w14:textId="662FC424" w:rsidR="008A66F8" w:rsidRDefault="00D35829" w:rsidP="00995E8D">
      <w:pPr>
        <w:rPr>
          <w:lang w:eastAsia="en-US"/>
        </w:rPr>
      </w:pPr>
      <w:r>
        <w:rPr>
          <w:lang w:eastAsia="en-US"/>
        </w:rPr>
        <w:t xml:space="preserve">Licence Check Interval </w:t>
      </w:r>
      <w:r>
        <w:rPr>
          <w:lang w:eastAsia="en-US"/>
        </w:rPr>
        <w:tab/>
        <w:t>1 Hour</w:t>
      </w:r>
    </w:p>
    <w:p w14:paraId="6B5AA02D" w14:textId="77777777" w:rsidR="00077F52" w:rsidRDefault="00077F52" w:rsidP="00995E8D">
      <w:pPr>
        <w:rPr>
          <w:lang w:eastAsia="en-US"/>
        </w:rPr>
      </w:pPr>
    </w:p>
    <w:p w14:paraId="7093B04A" w14:textId="3671E66D" w:rsidR="00077F52" w:rsidRPr="00833651" w:rsidRDefault="00077F52" w:rsidP="00077F52">
      <w:pPr>
        <w:rPr>
          <w:i/>
          <w:iCs/>
          <w:u w:val="single"/>
          <w:lang w:eastAsia="en-US"/>
        </w:rPr>
      </w:pPr>
      <w:r w:rsidRPr="00833651">
        <w:rPr>
          <w:i/>
          <w:iCs/>
          <w:u w:val="single"/>
          <w:lang w:eastAsia="en-US"/>
        </w:rPr>
        <w:t>Management/Portal License - Structure</w:t>
      </w:r>
    </w:p>
    <w:p w14:paraId="6CDF0A88" w14:textId="77777777" w:rsidR="00077F52" w:rsidRDefault="00077F52" w:rsidP="00077F52">
      <w:pPr>
        <w:rPr>
          <w:lang w:eastAsia="en-US"/>
        </w:rPr>
      </w:pPr>
      <w:r>
        <w:rPr>
          <w:lang w:eastAsia="en-US"/>
        </w:rPr>
        <w:t>Active Clients (Max Users)</w:t>
      </w:r>
      <w:r>
        <w:rPr>
          <w:lang w:eastAsia="en-US"/>
        </w:rPr>
        <w:tab/>
      </w:r>
    </w:p>
    <w:tbl>
      <w:tblPr>
        <w:tblStyle w:val="TableGrid"/>
        <w:tblW w:w="0" w:type="auto"/>
        <w:tblLook w:val="04A0" w:firstRow="1" w:lastRow="0" w:firstColumn="1" w:lastColumn="0" w:noHBand="0" w:noVBand="1"/>
      </w:tblPr>
      <w:tblGrid>
        <w:gridCol w:w="4509"/>
        <w:gridCol w:w="4510"/>
      </w:tblGrid>
      <w:tr w:rsidR="00077F52" w14:paraId="1933421F" w14:textId="77777777" w:rsidTr="00F01920">
        <w:tc>
          <w:tcPr>
            <w:tcW w:w="4509" w:type="dxa"/>
          </w:tcPr>
          <w:p w14:paraId="43A3E2CA" w14:textId="77777777" w:rsidR="00077F52" w:rsidRPr="001F4798" w:rsidRDefault="00077F52" w:rsidP="00F01920">
            <w:pPr>
              <w:jc w:val="center"/>
              <w:rPr>
                <w:b/>
                <w:bCs/>
                <w:lang w:eastAsia="en-US"/>
              </w:rPr>
            </w:pPr>
            <w:r w:rsidRPr="001F4798">
              <w:rPr>
                <w:b/>
                <w:bCs/>
                <w:lang w:eastAsia="en-US"/>
              </w:rPr>
              <w:t>Feature Name</w:t>
            </w:r>
          </w:p>
        </w:tc>
        <w:tc>
          <w:tcPr>
            <w:tcW w:w="4510" w:type="dxa"/>
          </w:tcPr>
          <w:p w14:paraId="01404211" w14:textId="77777777" w:rsidR="00077F52" w:rsidRPr="001F4798" w:rsidRDefault="00077F52" w:rsidP="00F01920">
            <w:pPr>
              <w:jc w:val="center"/>
              <w:rPr>
                <w:b/>
                <w:bCs/>
                <w:lang w:eastAsia="en-US"/>
              </w:rPr>
            </w:pPr>
            <w:r w:rsidRPr="001F4798">
              <w:rPr>
                <w:b/>
                <w:bCs/>
                <w:lang w:eastAsia="en-US"/>
              </w:rPr>
              <w:t>Feature Type</w:t>
            </w:r>
          </w:p>
        </w:tc>
      </w:tr>
      <w:tr w:rsidR="00077F52" w14:paraId="2715588C" w14:textId="77777777" w:rsidTr="00F01920">
        <w:tc>
          <w:tcPr>
            <w:tcW w:w="4509" w:type="dxa"/>
          </w:tcPr>
          <w:p w14:paraId="6FCD5CBE" w14:textId="2304DD3F" w:rsidR="00077F52" w:rsidRDefault="00A160E3" w:rsidP="00F01920">
            <w:pPr>
              <w:rPr>
                <w:lang w:eastAsia="en-US"/>
              </w:rPr>
            </w:pPr>
            <w:r>
              <w:rPr>
                <w:lang w:eastAsia="en-US"/>
              </w:rPr>
              <w:t xml:space="preserve"> </w:t>
            </w:r>
          </w:p>
        </w:tc>
        <w:tc>
          <w:tcPr>
            <w:tcW w:w="4510" w:type="dxa"/>
          </w:tcPr>
          <w:p w14:paraId="346BCFF2" w14:textId="0FBC1781" w:rsidR="00077F52" w:rsidRDefault="00077F52" w:rsidP="00A723E9">
            <w:pPr>
              <w:jc w:val="center"/>
              <w:rPr>
                <w:lang w:eastAsia="en-US"/>
              </w:rPr>
            </w:pPr>
          </w:p>
        </w:tc>
      </w:tr>
      <w:tr w:rsidR="00077F52" w14:paraId="32C22C89" w14:textId="77777777" w:rsidTr="00F01920">
        <w:tc>
          <w:tcPr>
            <w:tcW w:w="4509" w:type="dxa"/>
          </w:tcPr>
          <w:p w14:paraId="78F2C055" w14:textId="20F93C8E" w:rsidR="00077F52" w:rsidRDefault="00077F52" w:rsidP="00F01920">
            <w:pPr>
              <w:rPr>
                <w:lang w:eastAsia="en-US"/>
              </w:rPr>
            </w:pPr>
          </w:p>
        </w:tc>
        <w:tc>
          <w:tcPr>
            <w:tcW w:w="4510" w:type="dxa"/>
          </w:tcPr>
          <w:p w14:paraId="13C9760A" w14:textId="32A938EA" w:rsidR="00077F52" w:rsidRDefault="00077F52" w:rsidP="00A723E9">
            <w:pPr>
              <w:jc w:val="center"/>
              <w:rPr>
                <w:lang w:eastAsia="en-US"/>
              </w:rPr>
            </w:pPr>
          </w:p>
        </w:tc>
      </w:tr>
    </w:tbl>
    <w:p w14:paraId="5E334182" w14:textId="77777777" w:rsidR="00077F52" w:rsidRDefault="00077F52" w:rsidP="00077F52">
      <w:pPr>
        <w:rPr>
          <w:lang w:eastAsia="en-US"/>
        </w:rPr>
      </w:pPr>
      <w:r>
        <w:rPr>
          <w:lang w:eastAsia="en-US"/>
        </w:rPr>
        <w:t xml:space="preserve">Licence Check Interval </w:t>
      </w:r>
      <w:r>
        <w:rPr>
          <w:lang w:eastAsia="en-US"/>
        </w:rPr>
        <w:tab/>
        <w:t>1 Hour</w:t>
      </w:r>
    </w:p>
    <w:p w14:paraId="780B4235" w14:textId="77777777" w:rsidR="00833651" w:rsidRDefault="00833651" w:rsidP="00077F52">
      <w:pPr>
        <w:rPr>
          <w:lang w:eastAsia="en-US"/>
        </w:rPr>
      </w:pPr>
    </w:p>
    <w:p w14:paraId="2BF69B97" w14:textId="7F559B0A" w:rsidR="00833651" w:rsidRPr="00833651" w:rsidRDefault="00833651" w:rsidP="00833651">
      <w:pPr>
        <w:rPr>
          <w:i/>
          <w:iCs/>
          <w:u w:val="single"/>
          <w:lang w:eastAsia="en-US"/>
        </w:rPr>
      </w:pPr>
      <w:r>
        <w:rPr>
          <w:i/>
          <w:iCs/>
          <w:u w:val="single"/>
          <w:lang w:eastAsia="en-US"/>
        </w:rPr>
        <w:t>Broker</w:t>
      </w:r>
      <w:r w:rsidRPr="00833651">
        <w:rPr>
          <w:i/>
          <w:iCs/>
          <w:u w:val="single"/>
          <w:lang w:eastAsia="en-US"/>
        </w:rPr>
        <w:t xml:space="preserve"> License - Structure</w:t>
      </w:r>
    </w:p>
    <w:tbl>
      <w:tblPr>
        <w:tblStyle w:val="TableGrid"/>
        <w:tblW w:w="0" w:type="auto"/>
        <w:tblLook w:val="04A0" w:firstRow="1" w:lastRow="0" w:firstColumn="1" w:lastColumn="0" w:noHBand="0" w:noVBand="1"/>
      </w:tblPr>
      <w:tblGrid>
        <w:gridCol w:w="4509"/>
        <w:gridCol w:w="4510"/>
      </w:tblGrid>
      <w:tr w:rsidR="00833651" w14:paraId="3008E64B" w14:textId="77777777" w:rsidTr="00F01920">
        <w:tc>
          <w:tcPr>
            <w:tcW w:w="4509" w:type="dxa"/>
          </w:tcPr>
          <w:p w14:paraId="75C53CDE" w14:textId="77777777" w:rsidR="00833651" w:rsidRPr="001F4798" w:rsidRDefault="00833651" w:rsidP="00F01920">
            <w:pPr>
              <w:jc w:val="center"/>
              <w:rPr>
                <w:b/>
                <w:bCs/>
                <w:lang w:eastAsia="en-US"/>
              </w:rPr>
            </w:pPr>
            <w:r w:rsidRPr="001F4798">
              <w:rPr>
                <w:b/>
                <w:bCs/>
                <w:lang w:eastAsia="en-US"/>
              </w:rPr>
              <w:t>Feature Name</w:t>
            </w:r>
          </w:p>
        </w:tc>
        <w:tc>
          <w:tcPr>
            <w:tcW w:w="4510" w:type="dxa"/>
          </w:tcPr>
          <w:p w14:paraId="2ABD022B" w14:textId="77777777" w:rsidR="00833651" w:rsidRPr="001F4798" w:rsidRDefault="00833651" w:rsidP="00F01920">
            <w:pPr>
              <w:jc w:val="center"/>
              <w:rPr>
                <w:b/>
                <w:bCs/>
                <w:lang w:eastAsia="en-US"/>
              </w:rPr>
            </w:pPr>
            <w:r w:rsidRPr="001F4798">
              <w:rPr>
                <w:b/>
                <w:bCs/>
                <w:lang w:eastAsia="en-US"/>
              </w:rPr>
              <w:t>Feature Type</w:t>
            </w:r>
          </w:p>
        </w:tc>
      </w:tr>
      <w:tr w:rsidR="00A723E9" w14:paraId="5A10F8E3" w14:textId="77777777" w:rsidTr="00F01920">
        <w:tc>
          <w:tcPr>
            <w:tcW w:w="4509" w:type="dxa"/>
          </w:tcPr>
          <w:p w14:paraId="2E27F00A" w14:textId="06F644C2" w:rsidR="00A723E9" w:rsidRPr="001F4798" w:rsidRDefault="00A723E9" w:rsidP="00A723E9">
            <w:pPr>
              <w:rPr>
                <w:b/>
                <w:bCs/>
                <w:lang w:eastAsia="en-US"/>
              </w:rPr>
            </w:pPr>
            <w:r w:rsidRPr="00AC3645">
              <w:rPr>
                <w:lang w:eastAsia="en-US"/>
              </w:rPr>
              <w:t>RMS Active</w:t>
            </w:r>
          </w:p>
        </w:tc>
        <w:tc>
          <w:tcPr>
            <w:tcW w:w="4510" w:type="dxa"/>
          </w:tcPr>
          <w:p w14:paraId="4D308952" w14:textId="30B8717D" w:rsidR="00A723E9" w:rsidRPr="001F4798" w:rsidRDefault="00A723E9" w:rsidP="00A723E9">
            <w:pPr>
              <w:jc w:val="center"/>
              <w:rPr>
                <w:b/>
                <w:bCs/>
                <w:lang w:eastAsia="en-US"/>
              </w:rPr>
            </w:pPr>
            <w:r>
              <w:rPr>
                <w:lang w:eastAsia="en-US"/>
              </w:rPr>
              <w:t>Feature</w:t>
            </w:r>
          </w:p>
        </w:tc>
      </w:tr>
      <w:tr w:rsidR="00A723E9" w14:paraId="54688377" w14:textId="77777777" w:rsidTr="00F01920">
        <w:tc>
          <w:tcPr>
            <w:tcW w:w="4509" w:type="dxa"/>
          </w:tcPr>
          <w:p w14:paraId="687AD673" w14:textId="48885F9F" w:rsidR="00A723E9" w:rsidRPr="00AC3645" w:rsidRDefault="00A723E9" w:rsidP="00A723E9">
            <w:pPr>
              <w:rPr>
                <w:lang w:eastAsia="en-US"/>
              </w:rPr>
            </w:pPr>
            <w:r>
              <w:rPr>
                <w:lang w:eastAsia="en-US"/>
              </w:rPr>
              <w:t>RMS HR Module Active</w:t>
            </w:r>
          </w:p>
        </w:tc>
        <w:tc>
          <w:tcPr>
            <w:tcW w:w="4510" w:type="dxa"/>
          </w:tcPr>
          <w:p w14:paraId="4B81FA34" w14:textId="32C9261D" w:rsidR="00A723E9" w:rsidRDefault="00A723E9" w:rsidP="00A723E9">
            <w:pPr>
              <w:jc w:val="center"/>
              <w:rPr>
                <w:lang w:eastAsia="en-US"/>
              </w:rPr>
            </w:pPr>
            <w:r>
              <w:rPr>
                <w:lang w:eastAsia="en-US"/>
              </w:rPr>
              <w:t>Feature</w:t>
            </w:r>
          </w:p>
        </w:tc>
      </w:tr>
      <w:tr w:rsidR="00A723E9" w14:paraId="2C0E74C0" w14:textId="77777777" w:rsidTr="00F01920">
        <w:tc>
          <w:tcPr>
            <w:tcW w:w="4509" w:type="dxa"/>
          </w:tcPr>
          <w:p w14:paraId="7B45A238" w14:textId="41A1B188" w:rsidR="00A723E9" w:rsidRDefault="00A723E9" w:rsidP="00A723E9">
            <w:pPr>
              <w:rPr>
                <w:lang w:eastAsia="en-US"/>
              </w:rPr>
            </w:pPr>
            <w:r w:rsidRPr="00AC3645">
              <w:rPr>
                <w:lang w:eastAsia="en-US"/>
              </w:rPr>
              <w:t>HR Active</w:t>
            </w:r>
          </w:p>
        </w:tc>
        <w:tc>
          <w:tcPr>
            <w:tcW w:w="4510" w:type="dxa"/>
          </w:tcPr>
          <w:p w14:paraId="396D2AC4" w14:textId="732488B1" w:rsidR="00A723E9" w:rsidRDefault="00A723E9" w:rsidP="00A723E9">
            <w:pPr>
              <w:jc w:val="center"/>
              <w:rPr>
                <w:lang w:eastAsia="en-US"/>
              </w:rPr>
            </w:pPr>
            <w:r>
              <w:rPr>
                <w:lang w:eastAsia="en-US"/>
              </w:rPr>
              <w:t>Feature</w:t>
            </w:r>
          </w:p>
        </w:tc>
      </w:tr>
      <w:tr w:rsidR="00A723E9" w14:paraId="1673ECD8" w14:textId="77777777" w:rsidTr="00F01920">
        <w:tc>
          <w:tcPr>
            <w:tcW w:w="4509" w:type="dxa"/>
          </w:tcPr>
          <w:p w14:paraId="740BFE0B" w14:textId="7851E731" w:rsidR="00A723E9" w:rsidRPr="00AC3645" w:rsidRDefault="00A723E9" w:rsidP="00A723E9">
            <w:pPr>
              <w:rPr>
                <w:lang w:eastAsia="en-US"/>
              </w:rPr>
            </w:pPr>
            <w:r w:rsidRPr="00AC3645">
              <w:rPr>
                <w:lang w:eastAsia="en-US"/>
              </w:rPr>
              <w:t xml:space="preserve">CAD Active </w:t>
            </w:r>
          </w:p>
        </w:tc>
        <w:tc>
          <w:tcPr>
            <w:tcW w:w="4510" w:type="dxa"/>
          </w:tcPr>
          <w:p w14:paraId="0B1DEF59" w14:textId="791F4300" w:rsidR="00A723E9" w:rsidRDefault="00A723E9" w:rsidP="00A723E9">
            <w:pPr>
              <w:jc w:val="center"/>
              <w:rPr>
                <w:lang w:eastAsia="en-US"/>
              </w:rPr>
            </w:pPr>
            <w:r>
              <w:rPr>
                <w:lang w:eastAsia="en-US"/>
              </w:rPr>
              <w:t>Feature</w:t>
            </w:r>
          </w:p>
        </w:tc>
      </w:tr>
    </w:tbl>
    <w:p w14:paraId="292A741E" w14:textId="77777777" w:rsidR="00833651" w:rsidRPr="00995E8D" w:rsidRDefault="00833651" w:rsidP="00833651">
      <w:pPr>
        <w:rPr>
          <w:lang w:eastAsia="en-US"/>
        </w:rPr>
      </w:pPr>
      <w:r>
        <w:rPr>
          <w:lang w:eastAsia="en-US"/>
        </w:rPr>
        <w:t xml:space="preserve">Licence Check Interval </w:t>
      </w:r>
      <w:r>
        <w:rPr>
          <w:lang w:eastAsia="en-US"/>
        </w:rPr>
        <w:tab/>
        <w:t>1 Hour</w:t>
      </w:r>
    </w:p>
    <w:p w14:paraId="6DFE04AE" w14:textId="77777777" w:rsidR="00077F52" w:rsidRPr="00995E8D" w:rsidRDefault="00077F52" w:rsidP="00995E8D">
      <w:pPr>
        <w:rPr>
          <w:lang w:eastAsia="en-US"/>
        </w:rPr>
      </w:pPr>
    </w:p>
    <w:p w14:paraId="0E7EF055" w14:textId="77777777" w:rsidR="00C1296F" w:rsidRDefault="001C3385" w:rsidP="001C3385">
      <w:pPr>
        <w:pStyle w:val="Heading2"/>
      </w:pPr>
      <w:bookmarkStart w:id="72" w:name="_Toc153446374"/>
      <w:r>
        <w:t>Non-Functional Detail</w:t>
      </w:r>
      <w:bookmarkEnd w:id="72"/>
    </w:p>
    <w:p w14:paraId="7BF666E9" w14:textId="5B57D62B" w:rsidR="00E402A1" w:rsidRDefault="00E402A1" w:rsidP="00E402A1">
      <w:pPr>
        <w:pStyle w:val="Heading3"/>
      </w:pPr>
      <w:bookmarkStart w:id="73" w:name="_Toc153446375"/>
      <w:r>
        <w:t>Development</w:t>
      </w:r>
      <w:bookmarkEnd w:id="73"/>
    </w:p>
    <w:p w14:paraId="71FE1897" w14:textId="6BA97F51" w:rsidR="00E402A1" w:rsidRDefault="00E402A1" w:rsidP="003E6F01">
      <w:r>
        <w:t>All coding should be carried out in UK South Azure Region</w:t>
      </w:r>
      <w:r w:rsidR="003E6F01">
        <w:t xml:space="preserve"> Environments</w:t>
      </w:r>
    </w:p>
    <w:p w14:paraId="2674A325" w14:textId="36D70596" w:rsidR="007B5361" w:rsidRPr="00B3410A" w:rsidRDefault="007B5361" w:rsidP="0017006D">
      <w:pPr>
        <w:pStyle w:val="Heading3"/>
      </w:pPr>
      <w:bookmarkStart w:id="74" w:name="_Toc153446376"/>
      <w:r w:rsidRPr="00B3410A">
        <w:lastRenderedPageBreak/>
        <w:t>Coding Standards</w:t>
      </w:r>
      <w:bookmarkEnd w:id="74"/>
    </w:p>
    <w:p w14:paraId="20F27CC1" w14:textId="77777777" w:rsidR="00E144D8" w:rsidRDefault="00E144D8" w:rsidP="007B5361">
      <w:r>
        <w:t>PowerApps:</w:t>
      </w:r>
    </w:p>
    <w:p w14:paraId="0B4871AB" w14:textId="7FB6C00C" w:rsidR="00E36D26" w:rsidRDefault="00C039C4" w:rsidP="007B5361">
      <w:pPr>
        <w:rPr>
          <w:rStyle w:val="Hyperlink"/>
        </w:rPr>
      </w:pPr>
      <w:r>
        <w:t>Follow MS best practices, and guidance from Matthew Delaney</w:t>
      </w:r>
      <w:r w:rsidR="00B3410A">
        <w:t xml:space="preserve">: </w:t>
      </w:r>
      <w:hyperlink r:id="rId33" w:history="1">
        <w:r w:rsidR="00B3410A">
          <w:rPr>
            <w:rStyle w:val="Hyperlink"/>
          </w:rPr>
          <w:t>2023 Power Apps Coding Standards For Canvas Apps - Matthew Devaney</w:t>
        </w:r>
      </w:hyperlink>
    </w:p>
    <w:p w14:paraId="1171F302" w14:textId="28D42DCD" w:rsidR="00E144D8" w:rsidRDefault="00E144D8" w:rsidP="007B5361">
      <w:r>
        <w:t>Review and address a</w:t>
      </w:r>
      <w:r w:rsidRPr="00E144D8">
        <w:t xml:space="preserve">ny </w:t>
      </w:r>
      <w:r>
        <w:t>issues identified by the MS Solution Checker.</w:t>
      </w:r>
    </w:p>
    <w:p w14:paraId="20E4AA22" w14:textId="77777777" w:rsidR="00B3410A" w:rsidRDefault="00B3410A" w:rsidP="007B5361"/>
    <w:p w14:paraId="2EFDB30D" w14:textId="604D27CB" w:rsidR="00E36D26" w:rsidRPr="00B3410A" w:rsidRDefault="00E36D26" w:rsidP="0017006D">
      <w:pPr>
        <w:pStyle w:val="Heading3"/>
      </w:pPr>
      <w:bookmarkStart w:id="75" w:name="_Toc153446377"/>
      <w:r w:rsidRPr="00B3410A">
        <w:t>Graphics</w:t>
      </w:r>
      <w:r w:rsidR="00281989">
        <w:t>/Design</w:t>
      </w:r>
      <w:bookmarkEnd w:id="75"/>
    </w:p>
    <w:p w14:paraId="34BACBA5" w14:textId="524AFE50" w:rsidR="00B3410A" w:rsidRDefault="00E36D26" w:rsidP="007B5361">
      <w:r>
        <w:t xml:space="preserve">All screens should follow the same patterns/behaviours generally with specific behaviours </w:t>
      </w:r>
      <w:r w:rsidR="00C039C4">
        <w:t xml:space="preserve">only used by exception and </w:t>
      </w:r>
      <w:r>
        <w:t>as necessary.</w:t>
      </w:r>
    </w:p>
    <w:p w14:paraId="160427CA" w14:textId="5C3A7B82" w:rsidR="00281989" w:rsidRDefault="00281989" w:rsidP="007B5361">
      <w:r>
        <w:t xml:space="preserve">Iconography should all be </w:t>
      </w:r>
      <w:proofErr w:type="spellStart"/>
      <w:r>
        <w:t>inline</w:t>
      </w:r>
      <w:proofErr w:type="spellEnd"/>
      <w:r>
        <w:t xml:space="preserve"> with those provided by NEC</w:t>
      </w:r>
      <w:r w:rsidR="007E5DCF">
        <w:t>SWS</w:t>
      </w:r>
      <w:r>
        <w:t xml:space="preserve">, or where not provided – be </w:t>
      </w:r>
      <w:r w:rsidR="007E5DCF">
        <w:t>seen &amp; subsequently approved by NECSWS.</w:t>
      </w:r>
    </w:p>
    <w:p w14:paraId="1A3A61A9" w14:textId="77777777" w:rsidR="00A30F8A" w:rsidRDefault="00A30F8A" w:rsidP="007B5361"/>
    <w:p w14:paraId="311B683B" w14:textId="790C2ED8" w:rsidR="00A30F8A" w:rsidRDefault="00A30F8A" w:rsidP="007B5361">
      <w:r>
        <w:t>All icons/graphics wherever possible should be SVG</w:t>
      </w:r>
      <w:r w:rsidR="00EA4AEE">
        <w:t>s</w:t>
      </w:r>
      <w:r w:rsidR="00AC0234">
        <w:t xml:space="preserve"> to maintain image quality during scaling.</w:t>
      </w:r>
    </w:p>
    <w:p w14:paraId="3294F68F" w14:textId="77777777" w:rsidR="006926DE" w:rsidRDefault="006926DE" w:rsidP="007B5361"/>
    <w:p w14:paraId="44A86B7D" w14:textId="1A5A9859" w:rsidR="006926DE" w:rsidRDefault="006926DE" w:rsidP="007B5361">
      <w:r>
        <w:t>Graphics and the UI should follow a PowerApps native approach first</w:t>
      </w:r>
      <w:r w:rsidR="00CB6E00">
        <w:t xml:space="preserve">, if an absolute unmoveable requirement is met </w:t>
      </w:r>
      <w:r w:rsidR="00742004">
        <w:t xml:space="preserve">then this can be discussed </w:t>
      </w:r>
      <w:r w:rsidR="00A160AC">
        <w:t>on an exception basis.</w:t>
      </w:r>
    </w:p>
    <w:p w14:paraId="129C8F7D" w14:textId="4591A2F1" w:rsidR="00B3410A" w:rsidRDefault="0042768C" w:rsidP="0017006D">
      <w:pPr>
        <w:pStyle w:val="Heading3"/>
      </w:pPr>
      <w:bookmarkStart w:id="76" w:name="_Toc153446378"/>
      <w:r>
        <w:t>Security</w:t>
      </w:r>
      <w:bookmarkEnd w:id="76"/>
    </w:p>
    <w:p w14:paraId="42C997C4" w14:textId="58249FDF" w:rsidR="0042768C" w:rsidRDefault="0042768C" w:rsidP="007B5361">
      <w:r>
        <w:t>All data</w:t>
      </w:r>
      <w:r w:rsidR="00AC0234">
        <w:t>/application</w:t>
      </w:r>
      <w:r>
        <w:t xml:space="preserve"> access should be on a minimum </w:t>
      </w:r>
      <w:r w:rsidR="000D3107">
        <w:t xml:space="preserve">and </w:t>
      </w:r>
      <w:r>
        <w:t xml:space="preserve">only </w:t>
      </w:r>
      <w:r w:rsidR="000D3107">
        <w:t xml:space="preserve">as needed </w:t>
      </w:r>
      <w:r w:rsidR="00611A85">
        <w:t>basis.</w:t>
      </w:r>
    </w:p>
    <w:p w14:paraId="184E0DFD" w14:textId="1986283F" w:rsidR="000D3107" w:rsidRDefault="000D3107" w:rsidP="007B5361">
      <w:proofErr w:type="gramStart"/>
      <w:r>
        <w:t>i.e.</w:t>
      </w:r>
      <w:proofErr w:type="gramEnd"/>
      <w:r>
        <w:t xml:space="preserve"> Read Access </w:t>
      </w:r>
      <w:r>
        <w:rPr>
          <w:b/>
          <w:bCs/>
        </w:rPr>
        <w:t>ONLY</w:t>
      </w:r>
      <w:r>
        <w:t xml:space="preserve"> if that data is specifically needed to be read by the </w:t>
      </w:r>
      <w:r w:rsidR="007D1BC5">
        <w:t>user/principle</w:t>
      </w:r>
    </w:p>
    <w:p w14:paraId="37F9BDF4" w14:textId="1DA7B766" w:rsidR="001B7193" w:rsidRDefault="007D1BC5" w:rsidP="007B5361">
      <w:r>
        <w:t xml:space="preserve">Write Access </w:t>
      </w:r>
      <w:r w:rsidR="001E26C0">
        <w:rPr>
          <w:b/>
          <w:bCs/>
        </w:rPr>
        <w:t xml:space="preserve">ONLY </w:t>
      </w:r>
      <w:r w:rsidR="001E26C0">
        <w:t xml:space="preserve">if create/update/delete is needed on that </w:t>
      </w:r>
      <w:proofErr w:type="gramStart"/>
      <w:r w:rsidR="001E26C0">
        <w:t>object</w:t>
      </w:r>
      <w:proofErr w:type="gramEnd"/>
    </w:p>
    <w:p w14:paraId="1DAF96C9" w14:textId="77777777" w:rsidR="00E220F4" w:rsidRDefault="00E220F4" w:rsidP="007B5361"/>
    <w:p w14:paraId="33B658CC" w14:textId="74C650DD" w:rsidR="00E220F4" w:rsidRDefault="00E220F4" w:rsidP="007B5361">
      <w:r>
        <w:t>Each Application area (</w:t>
      </w:r>
      <w:r w:rsidR="008C6810">
        <w:t xml:space="preserve">Insights </w:t>
      </w:r>
      <w:r>
        <w:t>Demand Creation</w:t>
      </w:r>
      <w:r w:rsidR="00BA32EF">
        <w:t>,</w:t>
      </w:r>
      <w:r w:rsidR="008C6810">
        <w:t xml:space="preserve"> Insights,</w:t>
      </w:r>
      <w:r w:rsidR="00960C6A">
        <w:t xml:space="preserve"> Admin </w:t>
      </w:r>
      <w:r w:rsidR="00A05C6E">
        <w:t xml:space="preserve">Console) will have different ‘Security Requirements’ </w:t>
      </w:r>
      <w:r w:rsidR="00C35184">
        <w:t>for those users that can access those areas/features.</w:t>
      </w:r>
    </w:p>
    <w:p w14:paraId="246255EA" w14:textId="77777777" w:rsidR="001B7193" w:rsidRDefault="001B7193" w:rsidP="0017006D">
      <w:pPr>
        <w:pStyle w:val="Heading3"/>
      </w:pPr>
      <w:bookmarkStart w:id="77" w:name="_Toc153446379"/>
      <w:r>
        <w:t>Performance</w:t>
      </w:r>
      <w:bookmarkEnd w:id="77"/>
    </w:p>
    <w:p w14:paraId="22B09A7D" w14:textId="538C4EDC" w:rsidR="001B7193" w:rsidRDefault="001B7193" w:rsidP="0017006D">
      <w:r>
        <w:t>App Load</w:t>
      </w:r>
      <w:r w:rsidR="0017006D">
        <w:t xml:space="preserve"> times</w:t>
      </w:r>
    </w:p>
    <w:p w14:paraId="2C1DACC7" w14:textId="11FA0CEB" w:rsidR="0017006D" w:rsidRDefault="0017006D" w:rsidP="0017006D">
      <w:r>
        <w:t>Page/Screen Load times</w:t>
      </w:r>
    </w:p>
    <w:p w14:paraId="1F1FE699" w14:textId="77777777" w:rsidR="007E5DCF" w:rsidRDefault="007E5DCF" w:rsidP="0017006D"/>
    <w:p w14:paraId="5B71D992" w14:textId="7AFAA389" w:rsidR="007E5DCF" w:rsidRDefault="007E5DCF" w:rsidP="0017006D">
      <w:r>
        <w:t>Idle Time</w:t>
      </w:r>
    </w:p>
    <w:p w14:paraId="26C4A59F" w14:textId="746583D2" w:rsidR="007E5DCF" w:rsidRDefault="007E5DCF" w:rsidP="0017006D">
      <w:r>
        <w:t xml:space="preserve">If the User is inactive in an App or the Portal for a defined </w:t>
      </w:r>
      <w:proofErr w:type="gramStart"/>
      <w:r>
        <w:t>period of time</w:t>
      </w:r>
      <w:proofErr w:type="gramEnd"/>
      <w:r>
        <w:t>, then they should be logged out.</w:t>
      </w:r>
    </w:p>
    <w:p w14:paraId="65840FC1" w14:textId="295571F9" w:rsidR="0043046D" w:rsidRDefault="0043046D" w:rsidP="0043046D">
      <w:pPr>
        <w:pStyle w:val="Heading3"/>
      </w:pPr>
      <w:bookmarkStart w:id="78" w:name="_Toc153446380"/>
      <w:r>
        <w:t>Database</w:t>
      </w:r>
      <w:bookmarkEnd w:id="78"/>
    </w:p>
    <w:p w14:paraId="43A34C37" w14:textId="360182B5" w:rsidR="0043046D" w:rsidRDefault="0043046D" w:rsidP="0043046D">
      <w:r>
        <w:t>Any data designs / schemas should follow best practices and if using relational data, be as normali</w:t>
      </w:r>
      <w:r w:rsidR="008C4633">
        <w:t>s</w:t>
      </w:r>
      <w:r>
        <w:t>ed as possible</w:t>
      </w:r>
      <w:r w:rsidR="008C4633">
        <w:t>.</w:t>
      </w:r>
    </w:p>
    <w:p w14:paraId="3FE4708F" w14:textId="548EE195" w:rsidR="0025318D" w:rsidRDefault="0025318D" w:rsidP="0025318D">
      <w:pPr>
        <w:pStyle w:val="Heading3"/>
      </w:pPr>
      <w:bookmarkStart w:id="79" w:name="_Toc153446381"/>
      <w:r>
        <w:t>Errors/Logs</w:t>
      </w:r>
      <w:bookmarkEnd w:id="79"/>
    </w:p>
    <w:p w14:paraId="6F99B643" w14:textId="1ACC1889" w:rsidR="0025318D" w:rsidRDefault="0025318D" w:rsidP="0043046D">
      <w:r>
        <w:t xml:space="preserve">Thought </w:t>
      </w:r>
      <w:r w:rsidR="00996B7C">
        <w:t>should be given to what logs can/will be generated by components of the solution in addition to the specified ‘Audit’ information.</w:t>
      </w:r>
    </w:p>
    <w:p w14:paraId="09931381" w14:textId="642B2FA2" w:rsidR="00996B7C" w:rsidRDefault="00996B7C" w:rsidP="0043046D">
      <w:r>
        <w:lastRenderedPageBreak/>
        <w:t>If any component experiences an issue/error/problem – it will need to be recorded for troubleshooting/fix purposes</w:t>
      </w:r>
      <w:r w:rsidR="0013609B">
        <w:t>.</w:t>
      </w:r>
    </w:p>
    <w:p w14:paraId="41A5BE48" w14:textId="69571294" w:rsidR="0025318D" w:rsidRDefault="0025318D" w:rsidP="0025318D">
      <w:pPr>
        <w:pStyle w:val="Heading3"/>
      </w:pPr>
      <w:bookmarkStart w:id="80" w:name="_Toc153446382"/>
      <w:r>
        <w:t>Monitoring</w:t>
      </w:r>
      <w:bookmarkEnd w:id="80"/>
    </w:p>
    <w:p w14:paraId="197CCBB8" w14:textId="2F7AB7CA" w:rsidR="0025318D" w:rsidRDefault="000E60CE" w:rsidP="0043046D">
      <w:r>
        <w:t xml:space="preserve">Thought should be given as to how the solution can be monitored for health </w:t>
      </w:r>
      <w:r w:rsidR="00E705DB">
        <w:t>and measured to give oversight on it</w:t>
      </w:r>
      <w:r w:rsidR="0013609B">
        <w:t>, leading to proactive management of possible issues.</w:t>
      </w:r>
      <w:r w:rsidR="00E705DB">
        <w:t xml:space="preserve"> </w:t>
      </w:r>
    </w:p>
    <w:p w14:paraId="40705A93" w14:textId="736957A6" w:rsidR="00C71ECD" w:rsidRDefault="00C71ECD" w:rsidP="00C71ECD">
      <w:pPr>
        <w:pStyle w:val="Heading3"/>
      </w:pPr>
      <w:bookmarkStart w:id="81" w:name="_Toc153446383"/>
      <w:r>
        <w:t>Solution Documentation</w:t>
      </w:r>
      <w:bookmarkEnd w:id="81"/>
    </w:p>
    <w:p w14:paraId="222E4E71" w14:textId="06B1C824" w:rsidR="0043046D" w:rsidRDefault="00C71ECD" w:rsidP="0017006D">
      <w:r>
        <w:t xml:space="preserve">All Solution Designs / Decisions must be recorded, with their rationale. The </w:t>
      </w:r>
      <w:r w:rsidR="007D7C69">
        <w:t xml:space="preserve">Technical Documentation must contain full detail of all components, </w:t>
      </w:r>
      <w:r w:rsidR="000051C2">
        <w:t xml:space="preserve">dictionaries, schemas, </w:t>
      </w:r>
      <w:r w:rsidR="007D7C69">
        <w:t xml:space="preserve">how they are implemented, how they are used, </w:t>
      </w:r>
      <w:r w:rsidR="00180C58">
        <w:t xml:space="preserve">and </w:t>
      </w:r>
      <w:r w:rsidR="007D7C69">
        <w:t>how they integrate</w:t>
      </w:r>
      <w:r w:rsidR="00180C58">
        <w:t>.</w:t>
      </w:r>
      <w:r w:rsidR="00180C58">
        <w:br/>
        <w:t>In addition all user/process flows, and the data/components used at each step of that flow/journey</w:t>
      </w:r>
      <w:r w:rsidR="00EA3B9E">
        <w:t xml:space="preserve"> – including how that breaks out.</w:t>
      </w:r>
      <w:r w:rsidR="00EA3B9E">
        <w:br/>
      </w:r>
      <w:r w:rsidR="00EA3B9E">
        <w:br/>
        <w:t>i.e.</w:t>
      </w:r>
      <w:r w:rsidR="00EA3B9E">
        <w:br/>
      </w:r>
      <w:r w:rsidR="00EA3B9E">
        <w:br/>
        <w:t>User Logs in</w:t>
      </w:r>
      <w:r w:rsidR="005160B9">
        <w:t>to App</w:t>
      </w:r>
      <w:r w:rsidR="00EA3B9E">
        <w:t xml:space="preserve"> -&gt; AD Auth -&gt; AD Response -&gt; Log AD Response (Data logged; User, Date/Time, Action) in DB Table</w:t>
      </w:r>
      <w:r w:rsidR="005160B9">
        <w:t xml:space="preserve">: </w:t>
      </w:r>
      <w:proofErr w:type="spellStart"/>
      <w:r w:rsidR="005160B9">
        <w:t>AuditLogs</w:t>
      </w:r>
      <w:proofErr w:type="spellEnd"/>
      <w:r w:rsidR="005160B9">
        <w:t xml:space="preserve"> -&gt; App continues to next screen/action.</w:t>
      </w:r>
      <w:r w:rsidR="005160B9">
        <w:br/>
      </w:r>
      <w:r w:rsidR="005160B9">
        <w:br/>
        <w:t>This with diagrams/data detail as applicable.</w:t>
      </w:r>
      <w:r w:rsidR="000051C2">
        <w:br/>
      </w:r>
      <w:r w:rsidR="000051C2">
        <w:br/>
        <w:t xml:space="preserve">The Solution should be almost replicable by reading/understanding the </w:t>
      </w:r>
      <w:r w:rsidR="0043564E">
        <w:t xml:space="preserve">Solution </w:t>
      </w:r>
      <w:r w:rsidR="000051C2">
        <w:t>documentation.</w:t>
      </w:r>
    </w:p>
    <w:p w14:paraId="6B6E0876" w14:textId="7BBF1C7C" w:rsidR="00C1296F" w:rsidRDefault="00C1296F" w:rsidP="0017006D">
      <w:pPr>
        <w:pStyle w:val="Heading2"/>
      </w:pPr>
      <w:bookmarkStart w:id="82" w:name="_Toc153446384"/>
      <w:r>
        <w:t>Questions</w:t>
      </w:r>
      <w:r w:rsidR="0043564E">
        <w:t xml:space="preserve"> [NECSWS]</w:t>
      </w:r>
      <w:r>
        <w:t>:</w:t>
      </w:r>
      <w:bookmarkEnd w:id="82"/>
    </w:p>
    <w:p w14:paraId="725D687B" w14:textId="68693D4A" w:rsidR="00C208B4" w:rsidRDefault="00D54465" w:rsidP="00C1296F">
      <w:r>
        <w:t>Q:</w:t>
      </w:r>
      <w:r>
        <w:tab/>
      </w:r>
      <w:r w:rsidR="00D65763">
        <w:t>What licence Model should we utilise?</w:t>
      </w:r>
    </w:p>
    <w:p w14:paraId="151B1545" w14:textId="7C5214D4" w:rsidR="00C208B4" w:rsidRDefault="00D54465" w:rsidP="00C1296F">
      <w:r>
        <w:t xml:space="preserve">A: </w:t>
      </w:r>
      <w:r>
        <w:tab/>
      </w:r>
      <w:r w:rsidR="00C208B4">
        <w:t xml:space="preserve">Per User </w:t>
      </w:r>
      <w:r>
        <w:t>– 1 licence per session?</w:t>
      </w:r>
    </w:p>
    <w:p w14:paraId="2A006C0B" w14:textId="73937DE8" w:rsidR="00CB1021" w:rsidRDefault="00CB1021" w:rsidP="00D54465">
      <w:pPr>
        <w:ind w:firstLine="720"/>
      </w:pPr>
      <w:r>
        <w:t>Features:</w:t>
      </w:r>
    </w:p>
    <w:p w14:paraId="4B74BD38" w14:textId="5F0FFD43" w:rsidR="00CB1021" w:rsidRDefault="00CB1021" w:rsidP="00B3795A">
      <w:pPr>
        <w:pStyle w:val="NECBullet-02"/>
      </w:pPr>
      <w:r>
        <w:t>Demands</w:t>
      </w:r>
    </w:p>
    <w:p w14:paraId="64AF06B4" w14:textId="0373D666" w:rsidR="00CB1021" w:rsidRDefault="00CB1021" w:rsidP="00B3795A">
      <w:pPr>
        <w:pStyle w:val="NECBullet-02"/>
      </w:pPr>
      <w:r>
        <w:t>RMS Connector</w:t>
      </w:r>
    </w:p>
    <w:p w14:paraId="1D21800A" w14:textId="77777777" w:rsidR="00840038" w:rsidRDefault="00CB1021" w:rsidP="00B3795A">
      <w:pPr>
        <w:pStyle w:val="NECBullet-02"/>
      </w:pPr>
      <w:r>
        <w:t>CAD Connector</w:t>
      </w:r>
    </w:p>
    <w:p w14:paraId="7FFD269E" w14:textId="77777777" w:rsidR="005D03A9" w:rsidRDefault="005D03A9" w:rsidP="005D03A9">
      <w:pPr>
        <w:rPr>
          <w:lang w:eastAsia="en-US"/>
        </w:rPr>
      </w:pPr>
    </w:p>
    <w:p w14:paraId="27DE3EB5" w14:textId="2A181E28" w:rsidR="005D03A9" w:rsidRDefault="005D03A9" w:rsidP="005D03A9">
      <w:pPr>
        <w:rPr>
          <w:lang w:eastAsia="en-US"/>
        </w:rPr>
      </w:pPr>
      <w:r>
        <w:rPr>
          <w:lang w:eastAsia="en-US"/>
        </w:rPr>
        <w:t xml:space="preserve">Q: </w:t>
      </w:r>
      <w:r>
        <w:rPr>
          <w:lang w:eastAsia="en-US"/>
        </w:rPr>
        <w:tab/>
        <w:t>How is Live/Test licensed?</w:t>
      </w:r>
    </w:p>
    <w:p w14:paraId="7A72302C" w14:textId="5A34B366" w:rsidR="005D03A9" w:rsidRDefault="005D03A9" w:rsidP="005D03A9">
      <w:pPr>
        <w:pStyle w:val="ListParagraph"/>
        <w:numPr>
          <w:ilvl w:val="0"/>
          <w:numId w:val="25"/>
        </w:numPr>
        <w:rPr>
          <w:lang w:eastAsia="en-US"/>
        </w:rPr>
      </w:pPr>
      <w:r>
        <w:rPr>
          <w:lang w:eastAsia="en-US"/>
        </w:rPr>
        <w:t>1 for all, 1 per Env?</w:t>
      </w:r>
    </w:p>
    <w:p w14:paraId="6A76A24D" w14:textId="48A872E3" w:rsidR="005D03A9" w:rsidRPr="005D03A9" w:rsidRDefault="005D03A9" w:rsidP="005D03A9">
      <w:pPr>
        <w:pStyle w:val="ListParagraph"/>
        <w:numPr>
          <w:ilvl w:val="0"/>
          <w:numId w:val="25"/>
        </w:numPr>
        <w:rPr>
          <w:lang w:eastAsia="en-US"/>
        </w:rPr>
      </w:pPr>
      <w:r>
        <w:rPr>
          <w:lang w:eastAsia="en-US"/>
        </w:rPr>
        <w:t>How do we police/force?</w:t>
      </w:r>
    </w:p>
    <w:p w14:paraId="2C24E802" w14:textId="77777777" w:rsidR="00840038" w:rsidRDefault="00840038" w:rsidP="00840038">
      <w:pPr>
        <w:pStyle w:val="NECBullet-02"/>
        <w:numPr>
          <w:ilvl w:val="0"/>
          <w:numId w:val="0"/>
        </w:numPr>
      </w:pPr>
    </w:p>
    <w:p w14:paraId="1BF10AED" w14:textId="1A071B51" w:rsidR="005D03A9" w:rsidRDefault="00840038" w:rsidP="00840038">
      <w:pPr>
        <w:pStyle w:val="NECBullet-02"/>
        <w:numPr>
          <w:ilvl w:val="0"/>
          <w:numId w:val="0"/>
        </w:numPr>
      </w:pPr>
      <w:r>
        <w:t xml:space="preserve">Q: </w:t>
      </w:r>
      <w:r>
        <w:tab/>
        <w:t>How do we ‘impersonate’ users to facilitate testing?</w:t>
      </w:r>
    </w:p>
    <w:p w14:paraId="2A0780E2" w14:textId="61F7BE31" w:rsidR="005D03A9" w:rsidRDefault="005D03A9" w:rsidP="005D03A9">
      <w:pPr>
        <w:pStyle w:val="NECBullet-02"/>
        <w:numPr>
          <w:ilvl w:val="0"/>
          <w:numId w:val="0"/>
        </w:numPr>
      </w:pPr>
      <w:r>
        <w:t>A:</w:t>
      </w:r>
      <w:r>
        <w:tab/>
        <w:t>multiple user accounts (test users – in AAD)?</w:t>
      </w:r>
    </w:p>
    <w:p w14:paraId="1D586111" w14:textId="77777777" w:rsidR="005D03A9" w:rsidRDefault="005D03A9" w:rsidP="005D03A9">
      <w:pPr>
        <w:pStyle w:val="NECBullet-02"/>
        <w:numPr>
          <w:ilvl w:val="0"/>
          <w:numId w:val="0"/>
        </w:numPr>
        <w:ind w:firstLine="720"/>
      </w:pPr>
      <w:r>
        <w:t>Special admin feature?</w:t>
      </w:r>
    </w:p>
    <w:p w14:paraId="4C865D9A" w14:textId="5468BBF1" w:rsidR="00EA119A" w:rsidRDefault="005D03A9" w:rsidP="00F31453">
      <w:pPr>
        <w:pStyle w:val="NECBullet-02"/>
        <w:numPr>
          <w:ilvl w:val="0"/>
          <w:numId w:val="0"/>
        </w:numPr>
        <w:ind w:left="720"/>
      </w:pPr>
      <w:r>
        <w:t>Need to consider any LIVE impacts, this isn’t like a product deployed in a ‘test’ environment</w:t>
      </w:r>
      <w:r w:rsidR="00F31453">
        <w:br/>
        <w:t xml:space="preserve">Option: </w:t>
      </w:r>
      <w:hyperlink r:id="rId34" w:history="1">
        <w:r w:rsidR="00F31453">
          <w:rPr>
            <w:rStyle w:val="Hyperlink"/>
          </w:rPr>
          <w:t>Impersonate a user (Microsoft Dataverse) - Power Apps | Microsoft Learn</w:t>
        </w:r>
      </w:hyperlink>
    </w:p>
    <w:p w14:paraId="7900DE01" w14:textId="77777777" w:rsidR="00EA119A" w:rsidRDefault="00EA119A" w:rsidP="005D03A9">
      <w:pPr>
        <w:pStyle w:val="NECBullet-02"/>
        <w:numPr>
          <w:ilvl w:val="0"/>
          <w:numId w:val="0"/>
        </w:numPr>
        <w:ind w:firstLine="720"/>
      </w:pPr>
    </w:p>
    <w:p w14:paraId="65DFF3B6" w14:textId="0427E3EE" w:rsidR="006F5CB2" w:rsidRDefault="00EA119A" w:rsidP="00EA119A">
      <w:pPr>
        <w:pStyle w:val="NECBullet-02"/>
        <w:numPr>
          <w:ilvl w:val="0"/>
          <w:numId w:val="0"/>
        </w:numPr>
      </w:pPr>
      <w:r>
        <w:t>Q:</w:t>
      </w:r>
      <w:r>
        <w:tab/>
        <w:t>Offline functionality, is this r</w:t>
      </w:r>
      <w:r w:rsidR="000D6728">
        <w:t>eally required?</w:t>
      </w:r>
    </w:p>
    <w:p w14:paraId="3C816C79" w14:textId="4E01B5C2" w:rsidR="000D6728" w:rsidRDefault="000D6728" w:rsidP="000D6728">
      <w:pPr>
        <w:pStyle w:val="ListParagraph"/>
        <w:numPr>
          <w:ilvl w:val="0"/>
          <w:numId w:val="25"/>
        </w:numPr>
        <w:rPr>
          <w:lang w:eastAsia="en-US"/>
        </w:rPr>
      </w:pPr>
      <w:r>
        <w:rPr>
          <w:lang w:eastAsia="en-US"/>
        </w:rPr>
        <w:lastRenderedPageBreak/>
        <w:t>Limited to app/device cache – app closes/restarts, it will be gone.</w:t>
      </w:r>
    </w:p>
    <w:p w14:paraId="48CE2A8B" w14:textId="77777777" w:rsidR="00212AB3" w:rsidRDefault="00212AB3" w:rsidP="00212AB3">
      <w:pPr>
        <w:rPr>
          <w:lang w:eastAsia="en-US"/>
        </w:rPr>
      </w:pPr>
    </w:p>
    <w:p w14:paraId="49344D27" w14:textId="5C009D91" w:rsidR="00212AB3" w:rsidRDefault="00212AB3" w:rsidP="00212AB3">
      <w:pPr>
        <w:rPr>
          <w:lang w:eastAsia="en-US"/>
        </w:rPr>
      </w:pPr>
      <w:r>
        <w:rPr>
          <w:lang w:eastAsia="en-US"/>
        </w:rPr>
        <w:t>Q:</w:t>
      </w:r>
      <w:r>
        <w:rPr>
          <w:lang w:eastAsia="en-US"/>
        </w:rPr>
        <w:tab/>
        <w:t>Connector License, this will only work at present with this ‘Solution’</w:t>
      </w:r>
    </w:p>
    <w:p w14:paraId="6C7F9D73" w14:textId="6E9192C0" w:rsidR="00212AB3" w:rsidRDefault="00212AB3" w:rsidP="00212AB3">
      <w:pPr>
        <w:rPr>
          <w:lang w:eastAsia="en-US"/>
        </w:rPr>
      </w:pPr>
      <w:r>
        <w:rPr>
          <w:lang w:eastAsia="en-US"/>
        </w:rPr>
        <w:tab/>
        <w:t>Connector will work without, but licen</w:t>
      </w:r>
      <w:r w:rsidR="00D963E6">
        <w:rPr>
          <w:lang w:eastAsia="en-US"/>
        </w:rPr>
        <w:t>se element wouldn’t.</w:t>
      </w:r>
    </w:p>
    <w:p w14:paraId="60B4F7C9" w14:textId="03B54FF9" w:rsidR="00D963E6" w:rsidRDefault="00D963E6" w:rsidP="00D963E6">
      <w:pPr>
        <w:pStyle w:val="ListParagraph"/>
        <w:numPr>
          <w:ilvl w:val="0"/>
          <w:numId w:val="25"/>
        </w:numPr>
        <w:rPr>
          <w:lang w:eastAsia="en-US"/>
        </w:rPr>
      </w:pPr>
      <w:r>
        <w:rPr>
          <w:lang w:eastAsia="en-US"/>
        </w:rPr>
        <w:t>We can amend Connect to manage this, but not for Niche/</w:t>
      </w:r>
      <w:proofErr w:type="gramStart"/>
      <w:r>
        <w:rPr>
          <w:lang w:eastAsia="en-US"/>
        </w:rPr>
        <w:t>etc</w:t>
      </w:r>
      <w:proofErr w:type="gramEnd"/>
    </w:p>
    <w:p w14:paraId="1D426E98" w14:textId="40297F8E" w:rsidR="00D963E6" w:rsidRPr="000D6728" w:rsidRDefault="00D963E6" w:rsidP="00D963E6">
      <w:pPr>
        <w:pStyle w:val="ListParagraph"/>
        <w:numPr>
          <w:ilvl w:val="0"/>
          <w:numId w:val="25"/>
        </w:numPr>
        <w:rPr>
          <w:lang w:eastAsia="en-US"/>
        </w:rPr>
      </w:pPr>
      <w:r>
        <w:rPr>
          <w:lang w:eastAsia="en-US"/>
        </w:rPr>
        <w:t>Options?</w:t>
      </w:r>
    </w:p>
    <w:p w14:paraId="0582C0A4" w14:textId="77777777" w:rsidR="005D03A9" w:rsidRDefault="005D03A9" w:rsidP="005D03A9">
      <w:pPr>
        <w:rPr>
          <w:lang w:eastAsia="en-US"/>
        </w:rPr>
      </w:pPr>
    </w:p>
    <w:p w14:paraId="4676C1B5" w14:textId="77777777" w:rsidR="00A271A8" w:rsidRDefault="00A271A8" w:rsidP="005D03A9">
      <w:pPr>
        <w:rPr>
          <w:lang w:eastAsia="en-US"/>
        </w:rPr>
      </w:pPr>
    </w:p>
    <w:p w14:paraId="33D60757" w14:textId="77777777" w:rsidR="001744FB" w:rsidRDefault="001744FB">
      <w:pPr>
        <w:rPr>
          <w:color w:val="002B62"/>
          <w:sz w:val="33"/>
          <w:szCs w:val="33"/>
        </w:rPr>
      </w:pPr>
      <w:r>
        <w:br w:type="page"/>
      </w:r>
    </w:p>
    <w:p w14:paraId="33561500" w14:textId="0F831C01" w:rsidR="001744FB" w:rsidRDefault="001744FB" w:rsidP="001744FB">
      <w:pPr>
        <w:pStyle w:val="Heading1"/>
      </w:pPr>
      <w:bookmarkStart w:id="83" w:name="_Toc153446385"/>
      <w:r>
        <w:lastRenderedPageBreak/>
        <w:t>Subsequent Releases</w:t>
      </w:r>
      <w:bookmarkEnd w:id="83"/>
    </w:p>
    <w:p w14:paraId="631D04E1" w14:textId="4BC8365B" w:rsidR="001744FB" w:rsidRDefault="00750401" w:rsidP="001744FB">
      <w:pPr>
        <w:pStyle w:val="Heading2"/>
      </w:pPr>
      <w:bookmarkStart w:id="84" w:name="_Toc153446386"/>
      <w:r>
        <w:t>Phase</w:t>
      </w:r>
      <w:r w:rsidR="001744FB">
        <w:t xml:space="preserve"> 2.0</w:t>
      </w:r>
      <w:bookmarkEnd w:id="84"/>
    </w:p>
    <w:p w14:paraId="2D60F087" w14:textId="2A660577" w:rsidR="008A3BEF" w:rsidRDefault="008A3BEF" w:rsidP="008A3BEF">
      <w:pPr>
        <w:pStyle w:val="Heading3"/>
      </w:pPr>
      <w:bookmarkStart w:id="85" w:name="_Toc153446387"/>
      <w:r>
        <w:t>Data Dictionary</w:t>
      </w:r>
      <w:bookmarkEnd w:id="85"/>
    </w:p>
    <w:p w14:paraId="3975DDBD" w14:textId="7A93C9E2" w:rsidR="009813AE" w:rsidRDefault="009813AE" w:rsidP="00DE38AA">
      <w:pPr>
        <w:rPr>
          <w:b/>
          <w:bCs/>
          <w:u w:val="single"/>
        </w:rPr>
      </w:pPr>
      <w:r>
        <w:rPr>
          <w:b/>
          <w:bCs/>
          <w:u w:val="single"/>
        </w:rPr>
        <w:t>Event Types</w:t>
      </w:r>
    </w:p>
    <w:tbl>
      <w:tblPr>
        <w:tblStyle w:val="TableGrid"/>
        <w:tblW w:w="0" w:type="auto"/>
        <w:tblLook w:val="04A0" w:firstRow="1" w:lastRow="0" w:firstColumn="1" w:lastColumn="0" w:noHBand="0" w:noVBand="1"/>
      </w:tblPr>
      <w:tblGrid>
        <w:gridCol w:w="2547"/>
        <w:gridCol w:w="1701"/>
        <w:gridCol w:w="2516"/>
        <w:gridCol w:w="2255"/>
      </w:tblGrid>
      <w:tr w:rsidR="00BB2A6C" w14:paraId="3146424A" w14:textId="77777777" w:rsidTr="00F01920">
        <w:tc>
          <w:tcPr>
            <w:tcW w:w="2547" w:type="dxa"/>
          </w:tcPr>
          <w:p w14:paraId="7D7F877E" w14:textId="77777777" w:rsidR="00BB2A6C" w:rsidRPr="00AE7287" w:rsidRDefault="00BB2A6C" w:rsidP="00F01920">
            <w:pPr>
              <w:jc w:val="center"/>
              <w:rPr>
                <w:b/>
                <w:bCs/>
                <w:sz w:val="16"/>
                <w:szCs w:val="16"/>
                <w:u w:val="single"/>
              </w:rPr>
            </w:pPr>
            <w:r>
              <w:rPr>
                <w:b/>
                <w:bCs/>
                <w:sz w:val="16"/>
                <w:szCs w:val="16"/>
              </w:rPr>
              <w:t>Data</w:t>
            </w:r>
            <w:r w:rsidRPr="00AE7287">
              <w:rPr>
                <w:b/>
                <w:bCs/>
                <w:sz w:val="16"/>
                <w:szCs w:val="16"/>
              </w:rPr>
              <w:t xml:space="preserve"> / Property</w:t>
            </w:r>
          </w:p>
        </w:tc>
        <w:tc>
          <w:tcPr>
            <w:tcW w:w="1701" w:type="dxa"/>
          </w:tcPr>
          <w:p w14:paraId="207DD779" w14:textId="77777777" w:rsidR="00BB2A6C" w:rsidRPr="00AE7287" w:rsidRDefault="00BB2A6C" w:rsidP="00F01920">
            <w:pPr>
              <w:jc w:val="center"/>
              <w:rPr>
                <w:b/>
                <w:bCs/>
                <w:sz w:val="16"/>
                <w:szCs w:val="16"/>
                <w:u w:val="single"/>
              </w:rPr>
            </w:pPr>
            <w:r w:rsidRPr="00AE7287">
              <w:rPr>
                <w:b/>
                <w:bCs/>
                <w:sz w:val="16"/>
                <w:szCs w:val="16"/>
              </w:rPr>
              <w:t>Type</w:t>
            </w:r>
          </w:p>
        </w:tc>
        <w:tc>
          <w:tcPr>
            <w:tcW w:w="2516" w:type="dxa"/>
          </w:tcPr>
          <w:p w14:paraId="16C0099D" w14:textId="77777777" w:rsidR="00BB2A6C" w:rsidRPr="00AE7287" w:rsidRDefault="00BB2A6C" w:rsidP="00F01920">
            <w:pPr>
              <w:jc w:val="center"/>
              <w:rPr>
                <w:b/>
                <w:bCs/>
                <w:sz w:val="16"/>
                <w:szCs w:val="16"/>
                <w:u w:val="single"/>
              </w:rPr>
            </w:pPr>
            <w:r w:rsidRPr="00AE7287">
              <w:rPr>
                <w:b/>
                <w:bCs/>
                <w:sz w:val="16"/>
                <w:szCs w:val="16"/>
              </w:rPr>
              <w:t>Restrictions</w:t>
            </w:r>
          </w:p>
        </w:tc>
        <w:tc>
          <w:tcPr>
            <w:tcW w:w="2255" w:type="dxa"/>
          </w:tcPr>
          <w:p w14:paraId="603D788A" w14:textId="77777777" w:rsidR="00BB2A6C" w:rsidRPr="00AE7287" w:rsidRDefault="00BB2A6C" w:rsidP="00F01920">
            <w:pPr>
              <w:jc w:val="center"/>
              <w:rPr>
                <w:b/>
                <w:bCs/>
                <w:sz w:val="16"/>
                <w:szCs w:val="16"/>
                <w:u w:val="single"/>
              </w:rPr>
            </w:pPr>
            <w:r w:rsidRPr="00AE7287">
              <w:rPr>
                <w:b/>
                <w:bCs/>
                <w:sz w:val="16"/>
                <w:szCs w:val="16"/>
              </w:rPr>
              <w:t>Notes</w:t>
            </w:r>
          </w:p>
        </w:tc>
      </w:tr>
      <w:tr w:rsidR="00BB2A6C" w14:paraId="643A8791" w14:textId="77777777" w:rsidTr="00F01920">
        <w:tc>
          <w:tcPr>
            <w:tcW w:w="2547" w:type="dxa"/>
          </w:tcPr>
          <w:p w14:paraId="6F69E9E5" w14:textId="77777777" w:rsidR="00BB2A6C" w:rsidRPr="00AE7287" w:rsidRDefault="00BB2A6C" w:rsidP="00F01920">
            <w:pPr>
              <w:rPr>
                <w:sz w:val="16"/>
                <w:szCs w:val="16"/>
              </w:rPr>
            </w:pPr>
          </w:p>
        </w:tc>
        <w:tc>
          <w:tcPr>
            <w:tcW w:w="1701" w:type="dxa"/>
          </w:tcPr>
          <w:p w14:paraId="4D3EEE4D" w14:textId="77777777" w:rsidR="00BB2A6C" w:rsidRPr="00AE7287" w:rsidRDefault="00BB2A6C" w:rsidP="00F01920">
            <w:pPr>
              <w:rPr>
                <w:sz w:val="16"/>
                <w:szCs w:val="16"/>
              </w:rPr>
            </w:pPr>
          </w:p>
        </w:tc>
        <w:tc>
          <w:tcPr>
            <w:tcW w:w="2516" w:type="dxa"/>
          </w:tcPr>
          <w:p w14:paraId="0248E069" w14:textId="77777777" w:rsidR="00BB2A6C" w:rsidRPr="00AE7287" w:rsidRDefault="00BB2A6C" w:rsidP="00F01920">
            <w:pPr>
              <w:rPr>
                <w:sz w:val="16"/>
                <w:szCs w:val="16"/>
              </w:rPr>
            </w:pPr>
          </w:p>
        </w:tc>
        <w:tc>
          <w:tcPr>
            <w:tcW w:w="2255" w:type="dxa"/>
          </w:tcPr>
          <w:p w14:paraId="40D5C6DB" w14:textId="77777777" w:rsidR="00BB2A6C" w:rsidRPr="00AE7287" w:rsidRDefault="00BB2A6C" w:rsidP="00F01920">
            <w:pPr>
              <w:rPr>
                <w:sz w:val="16"/>
                <w:szCs w:val="16"/>
              </w:rPr>
            </w:pPr>
          </w:p>
        </w:tc>
      </w:tr>
      <w:tr w:rsidR="00BB2A6C" w14:paraId="7D66F2FB" w14:textId="77777777" w:rsidTr="00F01920">
        <w:tc>
          <w:tcPr>
            <w:tcW w:w="2547" w:type="dxa"/>
          </w:tcPr>
          <w:p w14:paraId="346FA583" w14:textId="77777777" w:rsidR="00BB2A6C" w:rsidRDefault="00BB2A6C" w:rsidP="00F01920">
            <w:pPr>
              <w:rPr>
                <w:sz w:val="16"/>
                <w:szCs w:val="16"/>
              </w:rPr>
            </w:pPr>
          </w:p>
        </w:tc>
        <w:tc>
          <w:tcPr>
            <w:tcW w:w="1701" w:type="dxa"/>
          </w:tcPr>
          <w:p w14:paraId="3A2D5248" w14:textId="77777777" w:rsidR="00BB2A6C" w:rsidRDefault="00BB2A6C" w:rsidP="00F01920">
            <w:pPr>
              <w:rPr>
                <w:sz w:val="16"/>
                <w:szCs w:val="16"/>
              </w:rPr>
            </w:pPr>
          </w:p>
        </w:tc>
        <w:tc>
          <w:tcPr>
            <w:tcW w:w="2516" w:type="dxa"/>
          </w:tcPr>
          <w:p w14:paraId="77BA56C4" w14:textId="77777777" w:rsidR="00BB2A6C" w:rsidRPr="00AE7287" w:rsidRDefault="00BB2A6C" w:rsidP="00F01920">
            <w:pPr>
              <w:rPr>
                <w:sz w:val="16"/>
                <w:szCs w:val="16"/>
              </w:rPr>
            </w:pPr>
          </w:p>
        </w:tc>
        <w:tc>
          <w:tcPr>
            <w:tcW w:w="2255" w:type="dxa"/>
          </w:tcPr>
          <w:p w14:paraId="429F8966" w14:textId="77777777" w:rsidR="00BB2A6C" w:rsidRDefault="00BB2A6C" w:rsidP="00F01920">
            <w:pPr>
              <w:rPr>
                <w:sz w:val="16"/>
                <w:szCs w:val="16"/>
              </w:rPr>
            </w:pPr>
          </w:p>
        </w:tc>
      </w:tr>
    </w:tbl>
    <w:p w14:paraId="3ED4AC6D" w14:textId="77777777" w:rsidR="009813AE" w:rsidRDefault="009813AE" w:rsidP="00DE38AA">
      <w:pPr>
        <w:rPr>
          <w:b/>
          <w:bCs/>
          <w:u w:val="single"/>
        </w:rPr>
      </w:pPr>
    </w:p>
    <w:p w14:paraId="77B6C1B1" w14:textId="347D8557" w:rsidR="009813AE" w:rsidRDefault="009813AE" w:rsidP="00DE38AA">
      <w:pPr>
        <w:rPr>
          <w:b/>
          <w:bCs/>
          <w:u w:val="single"/>
        </w:rPr>
      </w:pPr>
      <w:r>
        <w:rPr>
          <w:b/>
          <w:bCs/>
          <w:u w:val="single"/>
        </w:rPr>
        <w:t xml:space="preserve">Event </w:t>
      </w:r>
      <w:proofErr w:type="spellStart"/>
      <w:r>
        <w:rPr>
          <w:b/>
          <w:bCs/>
          <w:u w:val="single"/>
        </w:rPr>
        <w:t>Classfications</w:t>
      </w:r>
      <w:proofErr w:type="spellEnd"/>
    </w:p>
    <w:tbl>
      <w:tblPr>
        <w:tblStyle w:val="TableGrid"/>
        <w:tblW w:w="0" w:type="auto"/>
        <w:tblLook w:val="04A0" w:firstRow="1" w:lastRow="0" w:firstColumn="1" w:lastColumn="0" w:noHBand="0" w:noVBand="1"/>
      </w:tblPr>
      <w:tblGrid>
        <w:gridCol w:w="2547"/>
        <w:gridCol w:w="1701"/>
        <w:gridCol w:w="2516"/>
        <w:gridCol w:w="2255"/>
      </w:tblGrid>
      <w:tr w:rsidR="00BB2A6C" w14:paraId="1A909F8A" w14:textId="77777777" w:rsidTr="00F01920">
        <w:tc>
          <w:tcPr>
            <w:tcW w:w="2547" w:type="dxa"/>
          </w:tcPr>
          <w:p w14:paraId="71847AB8" w14:textId="77777777" w:rsidR="00BB2A6C" w:rsidRPr="00AE7287" w:rsidRDefault="00BB2A6C" w:rsidP="00F01920">
            <w:pPr>
              <w:jc w:val="center"/>
              <w:rPr>
                <w:b/>
                <w:bCs/>
                <w:sz w:val="16"/>
                <w:szCs w:val="16"/>
                <w:u w:val="single"/>
              </w:rPr>
            </w:pPr>
            <w:r>
              <w:rPr>
                <w:b/>
                <w:bCs/>
                <w:sz w:val="16"/>
                <w:szCs w:val="16"/>
              </w:rPr>
              <w:t>Data</w:t>
            </w:r>
            <w:r w:rsidRPr="00AE7287">
              <w:rPr>
                <w:b/>
                <w:bCs/>
                <w:sz w:val="16"/>
                <w:szCs w:val="16"/>
              </w:rPr>
              <w:t xml:space="preserve"> / Property</w:t>
            </w:r>
          </w:p>
        </w:tc>
        <w:tc>
          <w:tcPr>
            <w:tcW w:w="1701" w:type="dxa"/>
          </w:tcPr>
          <w:p w14:paraId="0264E8A6" w14:textId="77777777" w:rsidR="00BB2A6C" w:rsidRPr="00AE7287" w:rsidRDefault="00BB2A6C" w:rsidP="00F01920">
            <w:pPr>
              <w:jc w:val="center"/>
              <w:rPr>
                <w:b/>
                <w:bCs/>
                <w:sz w:val="16"/>
                <w:szCs w:val="16"/>
                <w:u w:val="single"/>
              </w:rPr>
            </w:pPr>
            <w:r w:rsidRPr="00AE7287">
              <w:rPr>
                <w:b/>
                <w:bCs/>
                <w:sz w:val="16"/>
                <w:szCs w:val="16"/>
              </w:rPr>
              <w:t>Type</w:t>
            </w:r>
          </w:p>
        </w:tc>
        <w:tc>
          <w:tcPr>
            <w:tcW w:w="2516" w:type="dxa"/>
          </w:tcPr>
          <w:p w14:paraId="743DC8E5" w14:textId="77777777" w:rsidR="00BB2A6C" w:rsidRPr="00AE7287" w:rsidRDefault="00BB2A6C" w:rsidP="00F01920">
            <w:pPr>
              <w:jc w:val="center"/>
              <w:rPr>
                <w:b/>
                <w:bCs/>
                <w:sz w:val="16"/>
                <w:szCs w:val="16"/>
                <w:u w:val="single"/>
              </w:rPr>
            </w:pPr>
            <w:r w:rsidRPr="00AE7287">
              <w:rPr>
                <w:b/>
                <w:bCs/>
                <w:sz w:val="16"/>
                <w:szCs w:val="16"/>
              </w:rPr>
              <w:t>Restrictions</w:t>
            </w:r>
          </w:p>
        </w:tc>
        <w:tc>
          <w:tcPr>
            <w:tcW w:w="2255" w:type="dxa"/>
          </w:tcPr>
          <w:p w14:paraId="0150F9ED" w14:textId="77777777" w:rsidR="00BB2A6C" w:rsidRPr="00AE7287" w:rsidRDefault="00BB2A6C" w:rsidP="00F01920">
            <w:pPr>
              <w:jc w:val="center"/>
              <w:rPr>
                <w:b/>
                <w:bCs/>
                <w:sz w:val="16"/>
                <w:szCs w:val="16"/>
                <w:u w:val="single"/>
              </w:rPr>
            </w:pPr>
            <w:r w:rsidRPr="00AE7287">
              <w:rPr>
                <w:b/>
                <w:bCs/>
                <w:sz w:val="16"/>
                <w:szCs w:val="16"/>
              </w:rPr>
              <w:t>Notes</w:t>
            </w:r>
          </w:p>
        </w:tc>
      </w:tr>
      <w:tr w:rsidR="00BB2A6C" w14:paraId="0ED57F72" w14:textId="77777777" w:rsidTr="00F01920">
        <w:tc>
          <w:tcPr>
            <w:tcW w:w="2547" w:type="dxa"/>
          </w:tcPr>
          <w:p w14:paraId="39452B94" w14:textId="77777777" w:rsidR="00BB2A6C" w:rsidRPr="00AE7287" w:rsidRDefault="00BB2A6C" w:rsidP="00F01920">
            <w:pPr>
              <w:rPr>
                <w:sz w:val="16"/>
                <w:szCs w:val="16"/>
              </w:rPr>
            </w:pPr>
          </w:p>
        </w:tc>
        <w:tc>
          <w:tcPr>
            <w:tcW w:w="1701" w:type="dxa"/>
          </w:tcPr>
          <w:p w14:paraId="2DA5A5D2" w14:textId="77777777" w:rsidR="00BB2A6C" w:rsidRPr="00AE7287" w:rsidRDefault="00BB2A6C" w:rsidP="00F01920">
            <w:pPr>
              <w:rPr>
                <w:sz w:val="16"/>
                <w:szCs w:val="16"/>
              </w:rPr>
            </w:pPr>
          </w:p>
        </w:tc>
        <w:tc>
          <w:tcPr>
            <w:tcW w:w="2516" w:type="dxa"/>
          </w:tcPr>
          <w:p w14:paraId="46D72B60" w14:textId="77777777" w:rsidR="00BB2A6C" w:rsidRPr="00AE7287" w:rsidRDefault="00BB2A6C" w:rsidP="00F01920">
            <w:pPr>
              <w:rPr>
                <w:sz w:val="16"/>
                <w:szCs w:val="16"/>
              </w:rPr>
            </w:pPr>
          </w:p>
        </w:tc>
        <w:tc>
          <w:tcPr>
            <w:tcW w:w="2255" w:type="dxa"/>
          </w:tcPr>
          <w:p w14:paraId="47A7E3A8" w14:textId="77777777" w:rsidR="00BB2A6C" w:rsidRPr="00AE7287" w:rsidRDefault="00BB2A6C" w:rsidP="00F01920">
            <w:pPr>
              <w:rPr>
                <w:sz w:val="16"/>
                <w:szCs w:val="16"/>
              </w:rPr>
            </w:pPr>
          </w:p>
        </w:tc>
      </w:tr>
      <w:tr w:rsidR="00BB2A6C" w14:paraId="7E66BD7C" w14:textId="77777777" w:rsidTr="00F01920">
        <w:tc>
          <w:tcPr>
            <w:tcW w:w="2547" w:type="dxa"/>
          </w:tcPr>
          <w:p w14:paraId="2F8702F8" w14:textId="77777777" w:rsidR="00BB2A6C" w:rsidRDefault="00BB2A6C" w:rsidP="00F01920">
            <w:pPr>
              <w:rPr>
                <w:sz w:val="16"/>
                <w:szCs w:val="16"/>
              </w:rPr>
            </w:pPr>
          </w:p>
        </w:tc>
        <w:tc>
          <w:tcPr>
            <w:tcW w:w="1701" w:type="dxa"/>
          </w:tcPr>
          <w:p w14:paraId="6989B3AA" w14:textId="77777777" w:rsidR="00BB2A6C" w:rsidRDefault="00BB2A6C" w:rsidP="00F01920">
            <w:pPr>
              <w:rPr>
                <w:sz w:val="16"/>
                <w:szCs w:val="16"/>
              </w:rPr>
            </w:pPr>
          </w:p>
        </w:tc>
        <w:tc>
          <w:tcPr>
            <w:tcW w:w="2516" w:type="dxa"/>
          </w:tcPr>
          <w:p w14:paraId="62BE7D36" w14:textId="77777777" w:rsidR="00BB2A6C" w:rsidRPr="00AE7287" w:rsidRDefault="00BB2A6C" w:rsidP="00F01920">
            <w:pPr>
              <w:rPr>
                <w:sz w:val="16"/>
                <w:szCs w:val="16"/>
              </w:rPr>
            </w:pPr>
          </w:p>
        </w:tc>
        <w:tc>
          <w:tcPr>
            <w:tcW w:w="2255" w:type="dxa"/>
          </w:tcPr>
          <w:p w14:paraId="40D67581" w14:textId="77777777" w:rsidR="00BB2A6C" w:rsidRDefault="00BB2A6C" w:rsidP="00F01920">
            <w:pPr>
              <w:rPr>
                <w:sz w:val="16"/>
                <w:szCs w:val="16"/>
              </w:rPr>
            </w:pPr>
          </w:p>
        </w:tc>
      </w:tr>
    </w:tbl>
    <w:p w14:paraId="66EA771C" w14:textId="77777777" w:rsidR="009813AE" w:rsidRDefault="009813AE" w:rsidP="00DE38AA">
      <w:pPr>
        <w:rPr>
          <w:b/>
          <w:bCs/>
          <w:u w:val="single"/>
        </w:rPr>
      </w:pPr>
    </w:p>
    <w:p w14:paraId="2E992EF9" w14:textId="32BB4699" w:rsidR="009813AE" w:rsidRDefault="009813AE" w:rsidP="00DE38AA">
      <w:pPr>
        <w:rPr>
          <w:b/>
          <w:bCs/>
          <w:u w:val="single"/>
        </w:rPr>
      </w:pPr>
      <w:r>
        <w:rPr>
          <w:b/>
          <w:bCs/>
          <w:u w:val="single"/>
        </w:rPr>
        <w:t xml:space="preserve">Event </w:t>
      </w:r>
      <w:r w:rsidR="00761ABC">
        <w:rPr>
          <w:b/>
          <w:bCs/>
          <w:u w:val="single"/>
        </w:rPr>
        <w:t>Inclusion</w:t>
      </w:r>
    </w:p>
    <w:tbl>
      <w:tblPr>
        <w:tblStyle w:val="TableGrid"/>
        <w:tblW w:w="0" w:type="auto"/>
        <w:tblLook w:val="04A0" w:firstRow="1" w:lastRow="0" w:firstColumn="1" w:lastColumn="0" w:noHBand="0" w:noVBand="1"/>
      </w:tblPr>
      <w:tblGrid>
        <w:gridCol w:w="2547"/>
        <w:gridCol w:w="1701"/>
        <w:gridCol w:w="2516"/>
        <w:gridCol w:w="2255"/>
      </w:tblGrid>
      <w:tr w:rsidR="00BB2A6C" w14:paraId="4AF49E9E" w14:textId="77777777" w:rsidTr="00F01920">
        <w:tc>
          <w:tcPr>
            <w:tcW w:w="2547" w:type="dxa"/>
          </w:tcPr>
          <w:p w14:paraId="7A729D16" w14:textId="77777777" w:rsidR="00BB2A6C" w:rsidRPr="00AE7287" w:rsidRDefault="00BB2A6C" w:rsidP="00F01920">
            <w:pPr>
              <w:jc w:val="center"/>
              <w:rPr>
                <w:b/>
                <w:bCs/>
                <w:sz w:val="16"/>
                <w:szCs w:val="16"/>
                <w:u w:val="single"/>
              </w:rPr>
            </w:pPr>
            <w:r>
              <w:rPr>
                <w:b/>
                <w:bCs/>
                <w:sz w:val="16"/>
                <w:szCs w:val="16"/>
              </w:rPr>
              <w:t>Data</w:t>
            </w:r>
            <w:r w:rsidRPr="00AE7287">
              <w:rPr>
                <w:b/>
                <w:bCs/>
                <w:sz w:val="16"/>
                <w:szCs w:val="16"/>
              </w:rPr>
              <w:t xml:space="preserve"> / Property</w:t>
            </w:r>
          </w:p>
        </w:tc>
        <w:tc>
          <w:tcPr>
            <w:tcW w:w="1701" w:type="dxa"/>
          </w:tcPr>
          <w:p w14:paraId="1A01490F" w14:textId="77777777" w:rsidR="00BB2A6C" w:rsidRPr="00AE7287" w:rsidRDefault="00BB2A6C" w:rsidP="00F01920">
            <w:pPr>
              <w:jc w:val="center"/>
              <w:rPr>
                <w:b/>
                <w:bCs/>
                <w:sz w:val="16"/>
                <w:szCs w:val="16"/>
                <w:u w:val="single"/>
              </w:rPr>
            </w:pPr>
            <w:r w:rsidRPr="00AE7287">
              <w:rPr>
                <w:b/>
                <w:bCs/>
                <w:sz w:val="16"/>
                <w:szCs w:val="16"/>
              </w:rPr>
              <w:t>Type</w:t>
            </w:r>
          </w:p>
        </w:tc>
        <w:tc>
          <w:tcPr>
            <w:tcW w:w="2516" w:type="dxa"/>
          </w:tcPr>
          <w:p w14:paraId="3E5C85DD" w14:textId="77777777" w:rsidR="00BB2A6C" w:rsidRPr="00AE7287" w:rsidRDefault="00BB2A6C" w:rsidP="00F01920">
            <w:pPr>
              <w:jc w:val="center"/>
              <w:rPr>
                <w:b/>
                <w:bCs/>
                <w:sz w:val="16"/>
                <w:szCs w:val="16"/>
                <w:u w:val="single"/>
              </w:rPr>
            </w:pPr>
            <w:r w:rsidRPr="00AE7287">
              <w:rPr>
                <w:b/>
                <w:bCs/>
                <w:sz w:val="16"/>
                <w:szCs w:val="16"/>
              </w:rPr>
              <w:t>Restrictions</w:t>
            </w:r>
          </w:p>
        </w:tc>
        <w:tc>
          <w:tcPr>
            <w:tcW w:w="2255" w:type="dxa"/>
          </w:tcPr>
          <w:p w14:paraId="7E8838B6" w14:textId="77777777" w:rsidR="00BB2A6C" w:rsidRPr="00AE7287" w:rsidRDefault="00BB2A6C" w:rsidP="00F01920">
            <w:pPr>
              <w:jc w:val="center"/>
              <w:rPr>
                <w:b/>
                <w:bCs/>
                <w:sz w:val="16"/>
                <w:szCs w:val="16"/>
                <w:u w:val="single"/>
              </w:rPr>
            </w:pPr>
            <w:r w:rsidRPr="00AE7287">
              <w:rPr>
                <w:b/>
                <w:bCs/>
                <w:sz w:val="16"/>
                <w:szCs w:val="16"/>
              </w:rPr>
              <w:t>Notes</w:t>
            </w:r>
          </w:p>
        </w:tc>
      </w:tr>
      <w:tr w:rsidR="00BB2A6C" w14:paraId="7C0CA1E9" w14:textId="77777777" w:rsidTr="00F01920">
        <w:tc>
          <w:tcPr>
            <w:tcW w:w="2547" w:type="dxa"/>
          </w:tcPr>
          <w:p w14:paraId="25760105" w14:textId="77777777" w:rsidR="00BB2A6C" w:rsidRPr="00AE7287" w:rsidRDefault="00BB2A6C" w:rsidP="00F01920">
            <w:pPr>
              <w:rPr>
                <w:sz w:val="16"/>
                <w:szCs w:val="16"/>
              </w:rPr>
            </w:pPr>
          </w:p>
        </w:tc>
        <w:tc>
          <w:tcPr>
            <w:tcW w:w="1701" w:type="dxa"/>
          </w:tcPr>
          <w:p w14:paraId="3B11ECB1" w14:textId="77777777" w:rsidR="00BB2A6C" w:rsidRPr="00AE7287" w:rsidRDefault="00BB2A6C" w:rsidP="00F01920">
            <w:pPr>
              <w:rPr>
                <w:sz w:val="16"/>
                <w:szCs w:val="16"/>
              </w:rPr>
            </w:pPr>
          </w:p>
        </w:tc>
        <w:tc>
          <w:tcPr>
            <w:tcW w:w="2516" w:type="dxa"/>
          </w:tcPr>
          <w:p w14:paraId="39B20DE7" w14:textId="77777777" w:rsidR="00BB2A6C" w:rsidRPr="00AE7287" w:rsidRDefault="00BB2A6C" w:rsidP="00F01920">
            <w:pPr>
              <w:rPr>
                <w:sz w:val="16"/>
                <w:szCs w:val="16"/>
              </w:rPr>
            </w:pPr>
          </w:p>
        </w:tc>
        <w:tc>
          <w:tcPr>
            <w:tcW w:w="2255" w:type="dxa"/>
          </w:tcPr>
          <w:p w14:paraId="7ECC3B52" w14:textId="77777777" w:rsidR="00BB2A6C" w:rsidRPr="00AE7287" w:rsidRDefault="00BB2A6C" w:rsidP="00F01920">
            <w:pPr>
              <w:rPr>
                <w:sz w:val="16"/>
                <w:szCs w:val="16"/>
              </w:rPr>
            </w:pPr>
          </w:p>
        </w:tc>
      </w:tr>
      <w:tr w:rsidR="00BB2A6C" w14:paraId="368C2849" w14:textId="77777777" w:rsidTr="00F01920">
        <w:tc>
          <w:tcPr>
            <w:tcW w:w="2547" w:type="dxa"/>
          </w:tcPr>
          <w:p w14:paraId="0BAC61DB" w14:textId="77777777" w:rsidR="00BB2A6C" w:rsidRDefault="00BB2A6C" w:rsidP="00F01920">
            <w:pPr>
              <w:rPr>
                <w:sz w:val="16"/>
                <w:szCs w:val="16"/>
              </w:rPr>
            </w:pPr>
          </w:p>
        </w:tc>
        <w:tc>
          <w:tcPr>
            <w:tcW w:w="1701" w:type="dxa"/>
          </w:tcPr>
          <w:p w14:paraId="6F32CBEC" w14:textId="77777777" w:rsidR="00BB2A6C" w:rsidRDefault="00BB2A6C" w:rsidP="00F01920">
            <w:pPr>
              <w:rPr>
                <w:sz w:val="16"/>
                <w:szCs w:val="16"/>
              </w:rPr>
            </w:pPr>
          </w:p>
        </w:tc>
        <w:tc>
          <w:tcPr>
            <w:tcW w:w="2516" w:type="dxa"/>
          </w:tcPr>
          <w:p w14:paraId="0AC613E0" w14:textId="77777777" w:rsidR="00BB2A6C" w:rsidRPr="00AE7287" w:rsidRDefault="00BB2A6C" w:rsidP="00F01920">
            <w:pPr>
              <w:rPr>
                <w:sz w:val="16"/>
                <w:szCs w:val="16"/>
              </w:rPr>
            </w:pPr>
          </w:p>
        </w:tc>
        <w:tc>
          <w:tcPr>
            <w:tcW w:w="2255" w:type="dxa"/>
          </w:tcPr>
          <w:p w14:paraId="6BF524A8" w14:textId="77777777" w:rsidR="00BB2A6C" w:rsidRDefault="00BB2A6C" w:rsidP="00F01920">
            <w:pPr>
              <w:rPr>
                <w:sz w:val="16"/>
                <w:szCs w:val="16"/>
              </w:rPr>
            </w:pPr>
          </w:p>
        </w:tc>
      </w:tr>
    </w:tbl>
    <w:p w14:paraId="1A8CDE75" w14:textId="77777777" w:rsidR="009813AE" w:rsidRDefault="009813AE" w:rsidP="00DE38AA">
      <w:pPr>
        <w:rPr>
          <w:b/>
          <w:bCs/>
          <w:u w:val="single"/>
        </w:rPr>
      </w:pPr>
    </w:p>
    <w:p w14:paraId="35F54918" w14:textId="79C87712" w:rsidR="00DE38AA" w:rsidRPr="00671512" w:rsidRDefault="00DE38AA" w:rsidP="00DE38AA">
      <w:pPr>
        <w:rPr>
          <w:b/>
          <w:bCs/>
          <w:u w:val="single"/>
        </w:rPr>
      </w:pPr>
      <w:r w:rsidRPr="00671512">
        <w:rPr>
          <w:b/>
          <w:bCs/>
          <w:u w:val="single"/>
        </w:rPr>
        <w:t>Config Data</w:t>
      </w:r>
    </w:p>
    <w:p w14:paraId="1E0200A0" w14:textId="306B9AB2" w:rsidR="00DE38AA" w:rsidRDefault="00DE38AA" w:rsidP="00DE38AA">
      <w:r>
        <w:t>This could be in database / settings / config files – this should be discussed as part of the Solution Design/Proposal.</w:t>
      </w:r>
      <w:r>
        <w:br/>
        <w:t xml:space="preserve">These are additional to those already described in the initial </w:t>
      </w:r>
      <w:proofErr w:type="gramStart"/>
      <w:r>
        <w:t>design</w:t>
      </w:r>
      <w:proofErr w:type="gramEnd"/>
    </w:p>
    <w:tbl>
      <w:tblPr>
        <w:tblStyle w:val="TableGrid"/>
        <w:tblW w:w="0" w:type="auto"/>
        <w:tblLook w:val="04A0" w:firstRow="1" w:lastRow="0" w:firstColumn="1" w:lastColumn="0" w:noHBand="0" w:noVBand="1"/>
      </w:tblPr>
      <w:tblGrid>
        <w:gridCol w:w="2547"/>
        <w:gridCol w:w="1701"/>
        <w:gridCol w:w="2516"/>
        <w:gridCol w:w="2255"/>
      </w:tblGrid>
      <w:tr w:rsidR="00DE38AA" w14:paraId="6185A7F1" w14:textId="77777777" w:rsidTr="00F01920">
        <w:tc>
          <w:tcPr>
            <w:tcW w:w="2547" w:type="dxa"/>
          </w:tcPr>
          <w:p w14:paraId="4DDECAF9" w14:textId="77777777" w:rsidR="00DE38AA" w:rsidRPr="00AE7287" w:rsidRDefault="00DE38AA" w:rsidP="00F01920">
            <w:pPr>
              <w:jc w:val="center"/>
              <w:rPr>
                <w:b/>
                <w:bCs/>
                <w:sz w:val="16"/>
                <w:szCs w:val="16"/>
                <w:u w:val="single"/>
              </w:rPr>
            </w:pPr>
            <w:r>
              <w:rPr>
                <w:b/>
                <w:bCs/>
                <w:sz w:val="16"/>
                <w:szCs w:val="16"/>
              </w:rPr>
              <w:t>Data</w:t>
            </w:r>
            <w:r w:rsidRPr="00AE7287">
              <w:rPr>
                <w:b/>
                <w:bCs/>
                <w:sz w:val="16"/>
                <w:szCs w:val="16"/>
              </w:rPr>
              <w:t xml:space="preserve"> / Property</w:t>
            </w:r>
          </w:p>
        </w:tc>
        <w:tc>
          <w:tcPr>
            <w:tcW w:w="1701" w:type="dxa"/>
          </w:tcPr>
          <w:p w14:paraId="771D8BEB" w14:textId="77777777" w:rsidR="00DE38AA" w:rsidRPr="00AE7287" w:rsidRDefault="00DE38AA" w:rsidP="00F01920">
            <w:pPr>
              <w:jc w:val="center"/>
              <w:rPr>
                <w:b/>
                <w:bCs/>
                <w:sz w:val="16"/>
                <w:szCs w:val="16"/>
                <w:u w:val="single"/>
              </w:rPr>
            </w:pPr>
            <w:r w:rsidRPr="00AE7287">
              <w:rPr>
                <w:b/>
                <w:bCs/>
                <w:sz w:val="16"/>
                <w:szCs w:val="16"/>
              </w:rPr>
              <w:t>Type</w:t>
            </w:r>
          </w:p>
        </w:tc>
        <w:tc>
          <w:tcPr>
            <w:tcW w:w="2516" w:type="dxa"/>
          </w:tcPr>
          <w:p w14:paraId="438DB1EE" w14:textId="77777777" w:rsidR="00DE38AA" w:rsidRPr="00AE7287" w:rsidRDefault="00DE38AA" w:rsidP="00F01920">
            <w:pPr>
              <w:jc w:val="center"/>
              <w:rPr>
                <w:b/>
                <w:bCs/>
                <w:sz w:val="16"/>
                <w:szCs w:val="16"/>
                <w:u w:val="single"/>
              </w:rPr>
            </w:pPr>
            <w:r w:rsidRPr="00AE7287">
              <w:rPr>
                <w:b/>
                <w:bCs/>
                <w:sz w:val="16"/>
                <w:szCs w:val="16"/>
              </w:rPr>
              <w:t>Restrictions</w:t>
            </w:r>
          </w:p>
        </w:tc>
        <w:tc>
          <w:tcPr>
            <w:tcW w:w="2255" w:type="dxa"/>
          </w:tcPr>
          <w:p w14:paraId="2DEFBF2B" w14:textId="77777777" w:rsidR="00DE38AA" w:rsidRPr="00AE7287" w:rsidRDefault="00DE38AA" w:rsidP="00F01920">
            <w:pPr>
              <w:jc w:val="center"/>
              <w:rPr>
                <w:b/>
                <w:bCs/>
                <w:sz w:val="16"/>
                <w:szCs w:val="16"/>
                <w:u w:val="single"/>
              </w:rPr>
            </w:pPr>
            <w:r w:rsidRPr="00AE7287">
              <w:rPr>
                <w:b/>
                <w:bCs/>
                <w:sz w:val="16"/>
                <w:szCs w:val="16"/>
              </w:rPr>
              <w:t>Notes</w:t>
            </w:r>
          </w:p>
        </w:tc>
      </w:tr>
      <w:tr w:rsidR="00DE38AA" w14:paraId="41B06363" w14:textId="77777777" w:rsidTr="00F01920">
        <w:tc>
          <w:tcPr>
            <w:tcW w:w="2547" w:type="dxa"/>
          </w:tcPr>
          <w:p w14:paraId="5F88A1CA" w14:textId="222AE0CC" w:rsidR="00DE38AA" w:rsidRPr="00AE7287" w:rsidRDefault="00DE38AA" w:rsidP="00F01920">
            <w:pPr>
              <w:rPr>
                <w:sz w:val="16"/>
                <w:szCs w:val="16"/>
              </w:rPr>
            </w:pPr>
          </w:p>
        </w:tc>
        <w:tc>
          <w:tcPr>
            <w:tcW w:w="1701" w:type="dxa"/>
          </w:tcPr>
          <w:p w14:paraId="17B3A90A" w14:textId="33659B01" w:rsidR="00DE38AA" w:rsidRPr="00AE7287" w:rsidRDefault="00DE38AA" w:rsidP="00F01920">
            <w:pPr>
              <w:rPr>
                <w:sz w:val="16"/>
                <w:szCs w:val="16"/>
              </w:rPr>
            </w:pPr>
          </w:p>
        </w:tc>
        <w:tc>
          <w:tcPr>
            <w:tcW w:w="2516" w:type="dxa"/>
          </w:tcPr>
          <w:p w14:paraId="62689243" w14:textId="109F636E" w:rsidR="00DE38AA" w:rsidRPr="00AE7287" w:rsidRDefault="00DE38AA" w:rsidP="00F01920">
            <w:pPr>
              <w:rPr>
                <w:sz w:val="16"/>
                <w:szCs w:val="16"/>
              </w:rPr>
            </w:pPr>
          </w:p>
        </w:tc>
        <w:tc>
          <w:tcPr>
            <w:tcW w:w="2255" w:type="dxa"/>
          </w:tcPr>
          <w:p w14:paraId="60C005EE" w14:textId="66645D8B" w:rsidR="00DE38AA" w:rsidRPr="00AE7287" w:rsidRDefault="00DE38AA" w:rsidP="00F01920">
            <w:pPr>
              <w:rPr>
                <w:sz w:val="16"/>
                <w:szCs w:val="16"/>
              </w:rPr>
            </w:pPr>
          </w:p>
        </w:tc>
      </w:tr>
      <w:tr w:rsidR="000C71C4" w14:paraId="3BAFEA20" w14:textId="77777777" w:rsidTr="00F01920">
        <w:tc>
          <w:tcPr>
            <w:tcW w:w="2547" w:type="dxa"/>
          </w:tcPr>
          <w:p w14:paraId="5131C5BC" w14:textId="77777777" w:rsidR="000C71C4" w:rsidRDefault="000C71C4" w:rsidP="00F01920">
            <w:pPr>
              <w:rPr>
                <w:sz w:val="16"/>
                <w:szCs w:val="16"/>
              </w:rPr>
            </w:pPr>
          </w:p>
        </w:tc>
        <w:tc>
          <w:tcPr>
            <w:tcW w:w="1701" w:type="dxa"/>
          </w:tcPr>
          <w:p w14:paraId="7D7B982E" w14:textId="77777777" w:rsidR="000C71C4" w:rsidRDefault="000C71C4" w:rsidP="00F01920">
            <w:pPr>
              <w:rPr>
                <w:sz w:val="16"/>
                <w:szCs w:val="16"/>
              </w:rPr>
            </w:pPr>
          </w:p>
        </w:tc>
        <w:tc>
          <w:tcPr>
            <w:tcW w:w="2516" w:type="dxa"/>
          </w:tcPr>
          <w:p w14:paraId="098A2994" w14:textId="77777777" w:rsidR="000C71C4" w:rsidRPr="00AE7287" w:rsidRDefault="000C71C4" w:rsidP="00F01920">
            <w:pPr>
              <w:rPr>
                <w:sz w:val="16"/>
                <w:szCs w:val="16"/>
              </w:rPr>
            </w:pPr>
          </w:p>
        </w:tc>
        <w:tc>
          <w:tcPr>
            <w:tcW w:w="2255" w:type="dxa"/>
          </w:tcPr>
          <w:p w14:paraId="1469D8D4" w14:textId="77777777" w:rsidR="000C71C4" w:rsidRDefault="000C71C4" w:rsidP="00F01920">
            <w:pPr>
              <w:rPr>
                <w:sz w:val="16"/>
                <w:szCs w:val="16"/>
              </w:rPr>
            </w:pPr>
          </w:p>
        </w:tc>
      </w:tr>
    </w:tbl>
    <w:p w14:paraId="7185784E" w14:textId="77777777" w:rsidR="008A3BEF" w:rsidRPr="008A3BEF" w:rsidRDefault="008A3BEF" w:rsidP="008A3BEF"/>
    <w:p w14:paraId="3718237F" w14:textId="03A6B456" w:rsidR="001744FB" w:rsidRDefault="001744FB" w:rsidP="00727238">
      <w:pPr>
        <w:pStyle w:val="Heading3"/>
      </w:pPr>
      <w:bookmarkStart w:id="86" w:name="_Toc153446388"/>
      <w:r>
        <w:t>App Functionality</w:t>
      </w:r>
      <w:bookmarkEnd w:id="86"/>
    </w:p>
    <w:p w14:paraId="06AD5614" w14:textId="2D3C1008" w:rsidR="001744FB" w:rsidRDefault="00727238" w:rsidP="00727238">
      <w:pPr>
        <w:pStyle w:val="Heading4"/>
      </w:pPr>
      <w:bookmarkStart w:id="87" w:name="_Toc153446389"/>
      <w:r>
        <w:t xml:space="preserve">Insights </w:t>
      </w:r>
      <w:r w:rsidR="001744FB">
        <w:t xml:space="preserve">Demand </w:t>
      </w:r>
      <w:r>
        <w:t>Creation</w:t>
      </w:r>
      <w:bookmarkEnd w:id="87"/>
    </w:p>
    <w:p w14:paraId="225F3C1E" w14:textId="77777777" w:rsidR="00AE4E09" w:rsidRDefault="00AE4E09" w:rsidP="00AE4E09">
      <w:pPr>
        <w:pStyle w:val="Heading5"/>
      </w:pPr>
      <w:bookmarkStart w:id="88" w:name="_Toc153446390"/>
      <w:r>
        <w:t>Demand Create</w:t>
      </w:r>
      <w:bookmarkEnd w:id="88"/>
    </w:p>
    <w:p w14:paraId="51A555D1" w14:textId="3BF78968" w:rsidR="00727238" w:rsidRDefault="00207234" w:rsidP="001744FB">
      <w:r>
        <w:t xml:space="preserve">Extend </w:t>
      </w:r>
      <w:r w:rsidR="00F134D2">
        <w:t>validation of the Staff / Team to be done from an external RMS connection as opposed to the ‘local’ Dataverse data.</w:t>
      </w:r>
    </w:p>
    <w:p w14:paraId="1028EF97" w14:textId="6BD9AF24" w:rsidR="001032CF" w:rsidRDefault="001032CF" w:rsidP="001744FB">
      <w:r>
        <w:t xml:space="preserve">If this is ‘enabled’ in the configuration, then any Staff Member </w:t>
      </w:r>
      <w:r w:rsidR="001C79DC">
        <w:t>or Team entered in the Demand</w:t>
      </w:r>
      <w:r w:rsidR="001429A0">
        <w:t xml:space="preserve"> as an Owner, or Responder</w:t>
      </w:r>
      <w:r w:rsidR="001C79DC">
        <w:t xml:space="preserve"> must be successfully validated against that connection.</w:t>
      </w:r>
    </w:p>
    <w:p w14:paraId="65747B2A" w14:textId="77777777" w:rsidR="002D7503" w:rsidRDefault="002D7503" w:rsidP="001744FB"/>
    <w:p w14:paraId="6F0AC329" w14:textId="46C6B5C3" w:rsidR="00F3467F" w:rsidRDefault="00813E41" w:rsidP="001744FB">
      <w:r>
        <w:t xml:space="preserve">Extending the </w:t>
      </w:r>
      <w:r w:rsidR="005C68BB">
        <w:t xml:space="preserve">entry of Related Person information to be </w:t>
      </w:r>
      <w:r>
        <w:t>validat</w:t>
      </w:r>
      <w:r w:rsidR="005C68BB">
        <w:t>ed</w:t>
      </w:r>
      <w:r>
        <w:t xml:space="preserve"> </w:t>
      </w:r>
      <w:r w:rsidR="005C68BB">
        <w:t xml:space="preserve">against </w:t>
      </w:r>
      <w:r w:rsidR="00941D0D">
        <w:t>the RMS connection.</w:t>
      </w:r>
      <w:r>
        <w:t xml:space="preserve"> </w:t>
      </w:r>
      <w:r w:rsidR="00F3467F">
        <w:t xml:space="preserve">The response will return </w:t>
      </w:r>
      <w:r w:rsidR="002D7503">
        <w:t>an image</w:t>
      </w:r>
      <w:r w:rsidR="00941D0D">
        <w:t xml:space="preserve">, with the data set. If multiple results are returned, then the user will be able to </w:t>
      </w:r>
      <w:r w:rsidR="00157754">
        <w:t>‘scroll’ through them and then select the correct one – or cancel the search.</w:t>
      </w:r>
    </w:p>
    <w:p w14:paraId="076D5B26" w14:textId="295000FF" w:rsidR="00157754" w:rsidRDefault="00157754" w:rsidP="001744FB">
      <w:r>
        <w:t xml:space="preserve">If more than a defined number of results are returned, then a message should be shown to request a more refined search. </w:t>
      </w:r>
    </w:p>
    <w:p w14:paraId="1E060E6E" w14:textId="435F5F75" w:rsidR="00727238" w:rsidRDefault="00727238" w:rsidP="00727238">
      <w:pPr>
        <w:pStyle w:val="Heading4"/>
      </w:pPr>
      <w:bookmarkStart w:id="89" w:name="_Toc153446391"/>
      <w:r>
        <w:lastRenderedPageBreak/>
        <w:t>Community Insights</w:t>
      </w:r>
      <w:bookmarkEnd w:id="89"/>
    </w:p>
    <w:p w14:paraId="6DBB2D71" w14:textId="348C103F" w:rsidR="001C79DC" w:rsidRDefault="0083228D" w:rsidP="001C79DC">
      <w:r>
        <w:t xml:space="preserve">Adding </w:t>
      </w:r>
      <w:r w:rsidR="00761B55">
        <w:t>‘Recent Events’ to the Insights App.</w:t>
      </w:r>
    </w:p>
    <w:p w14:paraId="570C9106" w14:textId="0A76886C" w:rsidR="00761B55" w:rsidRDefault="00761B55" w:rsidP="001C79DC">
      <w:pPr>
        <w:rPr>
          <w:i/>
          <w:iCs/>
          <w:color w:val="FF0000"/>
        </w:rPr>
      </w:pPr>
      <w:r>
        <w:t xml:space="preserve">Events will be sourced from </w:t>
      </w:r>
      <w:r w:rsidR="004A7DC2">
        <w:t>the RMS/CAD</w:t>
      </w:r>
    </w:p>
    <w:p w14:paraId="7B6A7EE9" w14:textId="5EF4BA46" w:rsidR="004A7DC2" w:rsidRDefault="00B52F19" w:rsidP="004A7DC2">
      <w:pPr>
        <w:pStyle w:val="Heading5"/>
      </w:pPr>
      <w:bookmarkStart w:id="90" w:name="_Toc153446392"/>
      <w:r>
        <w:t xml:space="preserve">Record </w:t>
      </w:r>
      <w:r w:rsidR="004A7DC2" w:rsidRPr="004A7DC2">
        <w:t>List/View</w:t>
      </w:r>
      <w:bookmarkEnd w:id="90"/>
    </w:p>
    <w:p w14:paraId="5F46C53B" w14:textId="2ABC147D" w:rsidR="00B52F19" w:rsidRDefault="00B52F19" w:rsidP="00B52F19">
      <w:r>
        <w:t>Any Events within the Map Area shown should be shown as icons (specific icon TBA).</w:t>
      </w:r>
    </w:p>
    <w:p w14:paraId="39095348" w14:textId="50C17575" w:rsidR="00B52F19" w:rsidRDefault="00B52F19" w:rsidP="00B52F19">
      <w:r>
        <w:t>Events should be shown if:</w:t>
      </w:r>
    </w:p>
    <w:p w14:paraId="35CCCBBF" w14:textId="05B8F3DA" w:rsidR="00B52F19" w:rsidRDefault="00B52F19" w:rsidP="00B52F19">
      <w:pPr>
        <w:pStyle w:val="ListParagraph"/>
        <w:numPr>
          <w:ilvl w:val="0"/>
          <w:numId w:val="26"/>
        </w:numPr>
      </w:pPr>
      <w:r>
        <w:t>They have a Location, and they exist within the currently shown Map Area</w:t>
      </w:r>
    </w:p>
    <w:p w14:paraId="09DCFC86" w14:textId="4FD904E2" w:rsidR="00B505C6" w:rsidRDefault="00B505C6" w:rsidP="00B52F19">
      <w:pPr>
        <w:pStyle w:val="ListParagraph"/>
        <w:numPr>
          <w:ilvl w:val="0"/>
          <w:numId w:val="26"/>
        </w:numPr>
      </w:pPr>
      <w:r>
        <w:t xml:space="preserve">They should only be retrieved/shown if they meet the ‘recent’ </w:t>
      </w:r>
      <w:r w:rsidR="006A634C">
        <w:t>setting.</w:t>
      </w:r>
    </w:p>
    <w:p w14:paraId="520FD2AD" w14:textId="6726F9CC" w:rsidR="006A634C" w:rsidRDefault="006A634C" w:rsidP="006A634C">
      <w:pPr>
        <w:pStyle w:val="ListParagraph"/>
        <w:numPr>
          <w:ilvl w:val="1"/>
          <w:numId w:val="26"/>
        </w:numPr>
      </w:pPr>
      <w:r>
        <w:t xml:space="preserve">This will be </w:t>
      </w:r>
      <w:proofErr w:type="gramStart"/>
      <w:r>
        <w:t>a number of</w:t>
      </w:r>
      <w:proofErr w:type="gramEnd"/>
      <w:r>
        <w:t xml:space="preserve"> hours, which the event will have to have occurred in. This ‘limit’ </w:t>
      </w:r>
      <w:r w:rsidR="00CF1D25">
        <w:t>could</w:t>
      </w:r>
      <w:r>
        <w:t xml:space="preserve"> vary within the event types/classifications.</w:t>
      </w:r>
    </w:p>
    <w:p w14:paraId="037F5500" w14:textId="4695A920" w:rsidR="00B52F19" w:rsidRDefault="00B52F19" w:rsidP="00B52F19">
      <w:r>
        <w:t xml:space="preserve">The </w:t>
      </w:r>
      <w:r w:rsidR="002D5E3C">
        <w:t xml:space="preserve">Events </w:t>
      </w:r>
      <w:r>
        <w:t>shown should be limited to the configured setting</w:t>
      </w:r>
      <w:r w:rsidR="007B10C0">
        <w:t>.</w:t>
      </w:r>
      <w:r>
        <w:t xml:space="preserve"> </w:t>
      </w:r>
    </w:p>
    <w:p w14:paraId="46EC8C9C" w14:textId="51E15AF1" w:rsidR="00B52F19" w:rsidRDefault="00B52F19" w:rsidP="00B52F19">
      <w:r>
        <w:t xml:space="preserve">If there are more than the configured amount, then it is the nearest of them – until the limit is reached. </w:t>
      </w:r>
    </w:p>
    <w:p w14:paraId="116F81CE" w14:textId="77777777" w:rsidR="002D5E3C" w:rsidRDefault="002D5E3C" w:rsidP="00B52F19"/>
    <w:p w14:paraId="31AA5586" w14:textId="7F93FD28" w:rsidR="002D5E3C" w:rsidRDefault="002D5E3C" w:rsidP="00B52F19">
      <w:r>
        <w:t xml:space="preserve">The Events and Demands should be ‘aggregated’ in that the </w:t>
      </w:r>
      <w:r w:rsidR="006D2C37">
        <w:t xml:space="preserve">configured amount shown should be the closest ones by distance regardless of ‘Record </w:t>
      </w:r>
      <w:proofErr w:type="gramStart"/>
      <w:r w:rsidR="006D2C37">
        <w:t>Type’</w:t>
      </w:r>
      <w:proofErr w:type="gramEnd"/>
    </w:p>
    <w:p w14:paraId="41D688DE" w14:textId="77777777" w:rsidR="00D62E5B" w:rsidRDefault="00D62E5B" w:rsidP="00B52F19"/>
    <w:p w14:paraId="127149DC" w14:textId="386A849D" w:rsidR="00734220" w:rsidRDefault="00734220" w:rsidP="00B52F19">
      <w:r>
        <w:t>The summary information of an Event differs slightly by Event Type, and is as follows:</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08"/>
        <w:gridCol w:w="4508"/>
      </w:tblGrid>
      <w:tr w:rsidR="00734220" w14:paraId="1A7D84F4" w14:textId="77777777" w:rsidTr="00F01920">
        <w:trPr>
          <w:trHeight w:val="300"/>
        </w:trPr>
        <w:tc>
          <w:tcPr>
            <w:tcW w:w="45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B6CEDB2" w14:textId="77777777" w:rsidR="00734220" w:rsidRDefault="00734220" w:rsidP="00F01920">
            <w:pPr>
              <w:spacing w:before="0" w:after="0"/>
              <w:rPr>
                <w:color w:val="000000" w:themeColor="text1"/>
                <w:sz w:val="19"/>
                <w:szCs w:val="19"/>
              </w:rPr>
            </w:pPr>
            <w:r w:rsidRPr="22A4772D">
              <w:rPr>
                <w:b/>
                <w:bCs/>
                <w:color w:val="000000" w:themeColor="text1"/>
                <w:sz w:val="19"/>
                <w:szCs w:val="19"/>
              </w:rPr>
              <w:t>Type of Item</w:t>
            </w:r>
            <w:r w:rsidRPr="22A4772D">
              <w:rPr>
                <w:color w:val="000000" w:themeColor="text1"/>
                <w:sz w:val="19"/>
                <w:szCs w:val="19"/>
              </w:rPr>
              <w:t xml:space="preserve"> </w:t>
            </w:r>
          </w:p>
        </w:tc>
        <w:tc>
          <w:tcPr>
            <w:tcW w:w="45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CE78F9E" w14:textId="77777777" w:rsidR="00734220" w:rsidRDefault="00734220" w:rsidP="00F01920">
            <w:pPr>
              <w:spacing w:before="0" w:after="0"/>
              <w:rPr>
                <w:color w:val="000000" w:themeColor="text1"/>
                <w:sz w:val="19"/>
                <w:szCs w:val="19"/>
              </w:rPr>
            </w:pPr>
            <w:r w:rsidRPr="22A4772D">
              <w:rPr>
                <w:b/>
                <w:bCs/>
                <w:color w:val="000000" w:themeColor="text1"/>
                <w:sz w:val="19"/>
                <w:szCs w:val="19"/>
              </w:rPr>
              <w:t>Summary Information</w:t>
            </w:r>
            <w:r w:rsidRPr="22A4772D">
              <w:rPr>
                <w:color w:val="000000" w:themeColor="text1"/>
                <w:sz w:val="19"/>
                <w:szCs w:val="19"/>
              </w:rPr>
              <w:t xml:space="preserve"> </w:t>
            </w:r>
          </w:p>
        </w:tc>
      </w:tr>
      <w:tr w:rsidR="00734220" w14:paraId="0CE04B1A" w14:textId="77777777" w:rsidTr="00F01920">
        <w:trPr>
          <w:trHeight w:val="300"/>
        </w:trPr>
        <w:tc>
          <w:tcPr>
            <w:tcW w:w="4508" w:type="dxa"/>
            <w:tcBorders>
              <w:top w:val="single" w:sz="8" w:space="0" w:color="auto"/>
              <w:left w:val="single" w:sz="8" w:space="0" w:color="auto"/>
              <w:bottom w:val="single" w:sz="8" w:space="0" w:color="auto"/>
              <w:right w:val="single" w:sz="8" w:space="0" w:color="auto"/>
            </w:tcBorders>
          </w:tcPr>
          <w:p w14:paraId="5C625556" w14:textId="77777777" w:rsidR="00734220" w:rsidRDefault="00734220" w:rsidP="00F01920">
            <w:pPr>
              <w:spacing w:before="0" w:after="0"/>
              <w:rPr>
                <w:sz w:val="19"/>
                <w:szCs w:val="19"/>
              </w:rPr>
            </w:pPr>
            <w:r w:rsidRPr="22A4772D">
              <w:rPr>
                <w:sz w:val="19"/>
                <w:szCs w:val="19"/>
              </w:rPr>
              <w:t xml:space="preserve">Recent Event – Investigation </w:t>
            </w:r>
          </w:p>
        </w:tc>
        <w:tc>
          <w:tcPr>
            <w:tcW w:w="4508" w:type="dxa"/>
            <w:tcBorders>
              <w:top w:val="single" w:sz="8" w:space="0" w:color="auto"/>
              <w:left w:val="single" w:sz="8" w:space="0" w:color="auto"/>
              <w:bottom w:val="single" w:sz="8" w:space="0" w:color="auto"/>
              <w:right w:val="single" w:sz="8" w:space="0" w:color="auto"/>
            </w:tcBorders>
          </w:tcPr>
          <w:p w14:paraId="4370B622" w14:textId="77777777" w:rsidR="00734220" w:rsidRDefault="00734220" w:rsidP="00734220">
            <w:pPr>
              <w:pStyle w:val="ListParagraph"/>
              <w:numPr>
                <w:ilvl w:val="0"/>
                <w:numId w:val="30"/>
              </w:numPr>
              <w:spacing w:before="0" w:after="0"/>
              <w:rPr>
                <w:sz w:val="19"/>
                <w:szCs w:val="19"/>
              </w:rPr>
            </w:pPr>
            <w:r w:rsidRPr="22A4772D">
              <w:rPr>
                <w:sz w:val="19"/>
                <w:szCs w:val="19"/>
              </w:rPr>
              <w:t xml:space="preserve">Offence Classification </w:t>
            </w:r>
          </w:p>
          <w:p w14:paraId="560813C9" w14:textId="77777777" w:rsidR="00734220" w:rsidRDefault="00734220" w:rsidP="00734220">
            <w:pPr>
              <w:pStyle w:val="ListParagraph"/>
              <w:numPr>
                <w:ilvl w:val="0"/>
                <w:numId w:val="30"/>
              </w:numPr>
              <w:spacing w:before="0" w:after="0"/>
              <w:rPr>
                <w:sz w:val="19"/>
                <w:szCs w:val="19"/>
              </w:rPr>
            </w:pPr>
            <w:r w:rsidRPr="22A4772D">
              <w:rPr>
                <w:sz w:val="19"/>
                <w:szCs w:val="19"/>
              </w:rPr>
              <w:t xml:space="preserve">Event Date / Time </w:t>
            </w:r>
          </w:p>
          <w:p w14:paraId="0EEBF345" w14:textId="77777777" w:rsidR="00734220" w:rsidRDefault="00734220" w:rsidP="00734220">
            <w:pPr>
              <w:pStyle w:val="ListParagraph"/>
              <w:numPr>
                <w:ilvl w:val="0"/>
                <w:numId w:val="30"/>
              </w:numPr>
              <w:spacing w:before="0" w:after="0"/>
              <w:rPr>
                <w:sz w:val="19"/>
                <w:szCs w:val="19"/>
              </w:rPr>
            </w:pPr>
            <w:r w:rsidRPr="22A4772D">
              <w:rPr>
                <w:sz w:val="19"/>
                <w:szCs w:val="19"/>
              </w:rPr>
              <w:t xml:space="preserve">Incident Location </w:t>
            </w:r>
          </w:p>
        </w:tc>
      </w:tr>
      <w:tr w:rsidR="00734220" w14:paraId="6A090CCF" w14:textId="77777777" w:rsidTr="00F01920">
        <w:trPr>
          <w:trHeight w:val="300"/>
        </w:trPr>
        <w:tc>
          <w:tcPr>
            <w:tcW w:w="4508" w:type="dxa"/>
            <w:tcBorders>
              <w:top w:val="single" w:sz="8" w:space="0" w:color="auto"/>
              <w:left w:val="single" w:sz="8" w:space="0" w:color="auto"/>
              <w:bottom w:val="single" w:sz="8" w:space="0" w:color="auto"/>
              <w:right w:val="single" w:sz="8" w:space="0" w:color="auto"/>
            </w:tcBorders>
          </w:tcPr>
          <w:p w14:paraId="13ADDE4B" w14:textId="77777777" w:rsidR="00734220" w:rsidRDefault="00734220" w:rsidP="00F01920">
            <w:pPr>
              <w:spacing w:before="0" w:after="0"/>
              <w:rPr>
                <w:sz w:val="19"/>
                <w:szCs w:val="19"/>
              </w:rPr>
            </w:pPr>
            <w:r w:rsidRPr="22A4772D">
              <w:rPr>
                <w:sz w:val="19"/>
                <w:szCs w:val="19"/>
              </w:rPr>
              <w:t xml:space="preserve">Recent Event - Intelligence </w:t>
            </w:r>
          </w:p>
        </w:tc>
        <w:tc>
          <w:tcPr>
            <w:tcW w:w="4508" w:type="dxa"/>
            <w:tcBorders>
              <w:top w:val="single" w:sz="8" w:space="0" w:color="auto"/>
              <w:left w:val="single" w:sz="8" w:space="0" w:color="auto"/>
              <w:bottom w:val="single" w:sz="8" w:space="0" w:color="auto"/>
              <w:right w:val="single" w:sz="8" w:space="0" w:color="auto"/>
            </w:tcBorders>
          </w:tcPr>
          <w:p w14:paraId="10359F6B" w14:textId="77777777" w:rsidR="00734220" w:rsidRDefault="00734220" w:rsidP="00734220">
            <w:pPr>
              <w:pStyle w:val="ListParagraph"/>
              <w:numPr>
                <w:ilvl w:val="0"/>
                <w:numId w:val="29"/>
              </w:numPr>
              <w:spacing w:before="0" w:after="0"/>
              <w:rPr>
                <w:sz w:val="19"/>
                <w:szCs w:val="19"/>
              </w:rPr>
            </w:pPr>
            <w:r w:rsidRPr="22A4772D">
              <w:rPr>
                <w:sz w:val="19"/>
                <w:szCs w:val="19"/>
              </w:rPr>
              <w:t xml:space="preserve">Report Title </w:t>
            </w:r>
          </w:p>
          <w:p w14:paraId="743179E0" w14:textId="77777777" w:rsidR="00734220" w:rsidRDefault="00734220" w:rsidP="00734220">
            <w:pPr>
              <w:pStyle w:val="ListParagraph"/>
              <w:numPr>
                <w:ilvl w:val="0"/>
                <w:numId w:val="29"/>
              </w:numPr>
              <w:spacing w:before="0" w:after="0"/>
              <w:rPr>
                <w:sz w:val="19"/>
                <w:szCs w:val="19"/>
              </w:rPr>
            </w:pPr>
            <w:r w:rsidRPr="22A4772D">
              <w:rPr>
                <w:sz w:val="19"/>
                <w:szCs w:val="19"/>
              </w:rPr>
              <w:t xml:space="preserve">Report Date / Time </w:t>
            </w:r>
          </w:p>
          <w:p w14:paraId="291D7472" w14:textId="77777777" w:rsidR="00734220" w:rsidRDefault="00734220" w:rsidP="00734220">
            <w:pPr>
              <w:pStyle w:val="ListParagraph"/>
              <w:numPr>
                <w:ilvl w:val="0"/>
                <w:numId w:val="29"/>
              </w:numPr>
              <w:spacing w:before="0" w:after="0"/>
              <w:rPr>
                <w:sz w:val="19"/>
                <w:szCs w:val="19"/>
              </w:rPr>
            </w:pPr>
            <w:r w:rsidRPr="22A4772D">
              <w:rPr>
                <w:sz w:val="19"/>
                <w:szCs w:val="19"/>
              </w:rPr>
              <w:t xml:space="preserve">First Location Subject </w:t>
            </w:r>
          </w:p>
        </w:tc>
      </w:tr>
      <w:tr w:rsidR="00734220" w14:paraId="5D737C83" w14:textId="77777777" w:rsidTr="00F01920">
        <w:trPr>
          <w:trHeight w:val="300"/>
        </w:trPr>
        <w:tc>
          <w:tcPr>
            <w:tcW w:w="4508" w:type="dxa"/>
            <w:tcBorders>
              <w:top w:val="single" w:sz="8" w:space="0" w:color="auto"/>
              <w:left w:val="single" w:sz="8" w:space="0" w:color="auto"/>
              <w:bottom w:val="single" w:sz="8" w:space="0" w:color="auto"/>
              <w:right w:val="single" w:sz="8" w:space="0" w:color="auto"/>
            </w:tcBorders>
          </w:tcPr>
          <w:p w14:paraId="783D4167" w14:textId="77777777" w:rsidR="00734220" w:rsidRDefault="00734220" w:rsidP="00F01920">
            <w:pPr>
              <w:spacing w:before="0" w:after="0"/>
              <w:rPr>
                <w:sz w:val="19"/>
                <w:szCs w:val="19"/>
              </w:rPr>
            </w:pPr>
            <w:r w:rsidRPr="22A4772D">
              <w:rPr>
                <w:sz w:val="19"/>
                <w:szCs w:val="19"/>
              </w:rPr>
              <w:t xml:space="preserve">Recent Event – CAD Incident </w:t>
            </w:r>
          </w:p>
        </w:tc>
        <w:tc>
          <w:tcPr>
            <w:tcW w:w="4508" w:type="dxa"/>
            <w:tcBorders>
              <w:top w:val="single" w:sz="8" w:space="0" w:color="auto"/>
              <w:left w:val="single" w:sz="8" w:space="0" w:color="auto"/>
              <w:bottom w:val="single" w:sz="8" w:space="0" w:color="auto"/>
              <w:right w:val="single" w:sz="8" w:space="0" w:color="auto"/>
            </w:tcBorders>
          </w:tcPr>
          <w:p w14:paraId="6103154F" w14:textId="77777777" w:rsidR="00734220" w:rsidRDefault="00734220" w:rsidP="00734220">
            <w:pPr>
              <w:pStyle w:val="ListParagraph"/>
              <w:numPr>
                <w:ilvl w:val="0"/>
                <w:numId w:val="28"/>
              </w:numPr>
              <w:spacing w:before="0" w:after="0"/>
              <w:rPr>
                <w:sz w:val="19"/>
                <w:szCs w:val="19"/>
              </w:rPr>
            </w:pPr>
            <w:r w:rsidRPr="22A4772D">
              <w:rPr>
                <w:sz w:val="19"/>
                <w:szCs w:val="19"/>
              </w:rPr>
              <w:t xml:space="preserve">Incident Date / Time </w:t>
            </w:r>
          </w:p>
          <w:p w14:paraId="4E557282" w14:textId="77777777" w:rsidR="00734220" w:rsidRDefault="00734220" w:rsidP="00734220">
            <w:pPr>
              <w:pStyle w:val="ListParagraph"/>
              <w:numPr>
                <w:ilvl w:val="0"/>
                <w:numId w:val="28"/>
              </w:numPr>
              <w:spacing w:before="0" w:after="0"/>
              <w:rPr>
                <w:sz w:val="19"/>
                <w:szCs w:val="19"/>
              </w:rPr>
            </w:pPr>
            <w:r w:rsidRPr="22A4772D">
              <w:rPr>
                <w:sz w:val="19"/>
                <w:szCs w:val="19"/>
              </w:rPr>
              <w:t xml:space="preserve">Incident Classification </w:t>
            </w:r>
          </w:p>
          <w:p w14:paraId="3F16B3E7" w14:textId="77777777" w:rsidR="00734220" w:rsidRDefault="00734220" w:rsidP="00734220">
            <w:pPr>
              <w:pStyle w:val="ListParagraph"/>
              <w:numPr>
                <w:ilvl w:val="0"/>
                <w:numId w:val="28"/>
              </w:numPr>
              <w:spacing w:before="0" w:after="0"/>
              <w:rPr>
                <w:sz w:val="19"/>
                <w:szCs w:val="19"/>
              </w:rPr>
            </w:pPr>
            <w:r w:rsidRPr="22A4772D">
              <w:rPr>
                <w:sz w:val="19"/>
                <w:szCs w:val="19"/>
              </w:rPr>
              <w:t xml:space="preserve">Incident Closing Code </w:t>
            </w:r>
          </w:p>
          <w:p w14:paraId="6500741E" w14:textId="77777777" w:rsidR="00734220" w:rsidRDefault="00734220" w:rsidP="00734220">
            <w:pPr>
              <w:pStyle w:val="ListParagraph"/>
              <w:numPr>
                <w:ilvl w:val="0"/>
                <w:numId w:val="28"/>
              </w:numPr>
              <w:spacing w:before="0" w:after="0"/>
              <w:rPr>
                <w:sz w:val="19"/>
                <w:szCs w:val="19"/>
              </w:rPr>
            </w:pPr>
            <w:r w:rsidRPr="22A4772D">
              <w:rPr>
                <w:sz w:val="19"/>
                <w:szCs w:val="19"/>
              </w:rPr>
              <w:t xml:space="preserve">Incident Location </w:t>
            </w:r>
          </w:p>
        </w:tc>
      </w:tr>
    </w:tbl>
    <w:p w14:paraId="1BB21F71" w14:textId="77777777" w:rsidR="00734220" w:rsidRDefault="00734220" w:rsidP="00B52F19"/>
    <w:p w14:paraId="735F9EB7" w14:textId="77777777" w:rsidR="00E42FA3" w:rsidRDefault="00E42FA3" w:rsidP="00E42FA3">
      <w:pPr>
        <w:pStyle w:val="Heading5"/>
      </w:pPr>
      <w:bookmarkStart w:id="91" w:name="_Toc153446393"/>
      <w:r>
        <w:t>Record Detail</w:t>
      </w:r>
      <w:bookmarkEnd w:id="91"/>
    </w:p>
    <w:p w14:paraId="3658CB44" w14:textId="70E5F4F0" w:rsidR="00E42FA3" w:rsidRDefault="00E42FA3" w:rsidP="00E42FA3">
      <w:r>
        <w:t>When viewing the Event detail</w:t>
      </w:r>
      <w:r w:rsidR="00A51963">
        <w:t xml:space="preserve"> (Demand remains as is)</w:t>
      </w:r>
      <w:r>
        <w:t>, the information shown needs to include:</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08"/>
        <w:gridCol w:w="4508"/>
      </w:tblGrid>
      <w:tr w:rsidR="00A51963" w14:paraId="00E8B659" w14:textId="77777777" w:rsidTr="00F01920">
        <w:trPr>
          <w:trHeight w:val="300"/>
        </w:trPr>
        <w:tc>
          <w:tcPr>
            <w:tcW w:w="45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2E46A85" w14:textId="77777777" w:rsidR="00A51963" w:rsidRDefault="00A51963" w:rsidP="00F01920">
            <w:pPr>
              <w:spacing w:before="0" w:after="0"/>
              <w:rPr>
                <w:color w:val="000000" w:themeColor="text1"/>
                <w:sz w:val="19"/>
                <w:szCs w:val="19"/>
              </w:rPr>
            </w:pPr>
            <w:r w:rsidRPr="22A4772D">
              <w:rPr>
                <w:b/>
                <w:bCs/>
                <w:color w:val="000000" w:themeColor="text1"/>
                <w:sz w:val="19"/>
                <w:szCs w:val="19"/>
              </w:rPr>
              <w:t>Type of Item</w:t>
            </w:r>
            <w:r w:rsidRPr="22A4772D">
              <w:rPr>
                <w:color w:val="000000" w:themeColor="text1"/>
                <w:sz w:val="19"/>
                <w:szCs w:val="19"/>
              </w:rPr>
              <w:t xml:space="preserve"> </w:t>
            </w:r>
          </w:p>
        </w:tc>
        <w:tc>
          <w:tcPr>
            <w:tcW w:w="45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FD747C1" w14:textId="77777777" w:rsidR="00A51963" w:rsidRDefault="00A51963" w:rsidP="00F01920">
            <w:pPr>
              <w:spacing w:before="0" w:after="0"/>
              <w:rPr>
                <w:color w:val="000000" w:themeColor="text1"/>
                <w:sz w:val="19"/>
                <w:szCs w:val="19"/>
              </w:rPr>
            </w:pPr>
            <w:r w:rsidRPr="22A4772D">
              <w:rPr>
                <w:b/>
                <w:bCs/>
                <w:color w:val="000000" w:themeColor="text1"/>
                <w:sz w:val="19"/>
                <w:szCs w:val="19"/>
              </w:rPr>
              <w:t>Summary Information</w:t>
            </w:r>
            <w:r w:rsidRPr="22A4772D">
              <w:rPr>
                <w:color w:val="000000" w:themeColor="text1"/>
                <w:sz w:val="19"/>
                <w:szCs w:val="19"/>
              </w:rPr>
              <w:t xml:space="preserve"> </w:t>
            </w:r>
          </w:p>
        </w:tc>
      </w:tr>
      <w:tr w:rsidR="00A51963" w14:paraId="21B58A4A" w14:textId="77777777" w:rsidTr="00F01920">
        <w:trPr>
          <w:trHeight w:val="300"/>
        </w:trPr>
        <w:tc>
          <w:tcPr>
            <w:tcW w:w="4508" w:type="dxa"/>
            <w:tcBorders>
              <w:top w:val="single" w:sz="8" w:space="0" w:color="auto"/>
              <w:left w:val="single" w:sz="8" w:space="0" w:color="auto"/>
              <w:bottom w:val="single" w:sz="8" w:space="0" w:color="auto"/>
              <w:right w:val="single" w:sz="8" w:space="0" w:color="auto"/>
            </w:tcBorders>
          </w:tcPr>
          <w:p w14:paraId="7AA811ED" w14:textId="77777777" w:rsidR="00A51963" w:rsidRDefault="00A51963" w:rsidP="00F01920">
            <w:pPr>
              <w:spacing w:before="0" w:after="0"/>
              <w:rPr>
                <w:sz w:val="19"/>
                <w:szCs w:val="19"/>
              </w:rPr>
            </w:pPr>
            <w:r w:rsidRPr="22A4772D">
              <w:rPr>
                <w:sz w:val="19"/>
                <w:szCs w:val="19"/>
              </w:rPr>
              <w:t xml:space="preserve">Recent Event – Investigation </w:t>
            </w:r>
          </w:p>
        </w:tc>
        <w:tc>
          <w:tcPr>
            <w:tcW w:w="4508" w:type="dxa"/>
            <w:tcBorders>
              <w:top w:val="single" w:sz="8" w:space="0" w:color="auto"/>
              <w:left w:val="single" w:sz="8" w:space="0" w:color="auto"/>
              <w:bottom w:val="single" w:sz="8" w:space="0" w:color="auto"/>
              <w:right w:val="single" w:sz="8" w:space="0" w:color="auto"/>
            </w:tcBorders>
          </w:tcPr>
          <w:p w14:paraId="1CC4A7A3" w14:textId="77777777" w:rsidR="00A51963" w:rsidRDefault="00A51963" w:rsidP="00A51963">
            <w:pPr>
              <w:pStyle w:val="ListParagraph"/>
              <w:numPr>
                <w:ilvl w:val="0"/>
                <w:numId w:val="31"/>
              </w:numPr>
              <w:spacing w:before="0" w:after="0"/>
              <w:rPr>
                <w:sz w:val="19"/>
                <w:szCs w:val="19"/>
              </w:rPr>
            </w:pPr>
            <w:r w:rsidRPr="22A4772D">
              <w:rPr>
                <w:sz w:val="19"/>
                <w:szCs w:val="19"/>
              </w:rPr>
              <w:t xml:space="preserve">Offence Classification Short Description </w:t>
            </w:r>
          </w:p>
          <w:p w14:paraId="3F5FE4DE" w14:textId="77777777" w:rsidR="00A51963" w:rsidRDefault="00A51963" w:rsidP="00A51963">
            <w:pPr>
              <w:pStyle w:val="ListParagraph"/>
              <w:numPr>
                <w:ilvl w:val="0"/>
                <w:numId w:val="31"/>
              </w:numPr>
              <w:spacing w:before="0" w:after="0"/>
              <w:rPr>
                <w:sz w:val="19"/>
                <w:szCs w:val="19"/>
              </w:rPr>
            </w:pPr>
            <w:r w:rsidRPr="22A4772D">
              <w:rPr>
                <w:sz w:val="19"/>
                <w:szCs w:val="19"/>
              </w:rPr>
              <w:t xml:space="preserve">Event From Date/Time </w:t>
            </w:r>
          </w:p>
          <w:p w14:paraId="5CDBEB85" w14:textId="77777777" w:rsidR="00A51963" w:rsidRDefault="00A51963" w:rsidP="00A51963">
            <w:pPr>
              <w:pStyle w:val="ListParagraph"/>
              <w:numPr>
                <w:ilvl w:val="0"/>
                <w:numId w:val="31"/>
              </w:numPr>
              <w:spacing w:before="0" w:after="0"/>
              <w:rPr>
                <w:sz w:val="19"/>
                <w:szCs w:val="19"/>
              </w:rPr>
            </w:pPr>
            <w:r w:rsidRPr="22A4772D">
              <w:rPr>
                <w:sz w:val="19"/>
                <w:szCs w:val="19"/>
              </w:rPr>
              <w:t xml:space="preserve">Incident Location </w:t>
            </w:r>
          </w:p>
          <w:p w14:paraId="7BE7231B" w14:textId="77777777" w:rsidR="00A51963" w:rsidRDefault="00A51963" w:rsidP="00A51963">
            <w:pPr>
              <w:pStyle w:val="ListParagraph"/>
              <w:numPr>
                <w:ilvl w:val="0"/>
                <w:numId w:val="31"/>
              </w:numPr>
              <w:spacing w:before="0" w:after="0"/>
              <w:rPr>
                <w:sz w:val="19"/>
                <w:szCs w:val="19"/>
              </w:rPr>
            </w:pPr>
            <w:r w:rsidRPr="22A4772D">
              <w:rPr>
                <w:sz w:val="19"/>
                <w:szCs w:val="19"/>
              </w:rPr>
              <w:t xml:space="preserve">Incident Summary </w:t>
            </w:r>
          </w:p>
          <w:p w14:paraId="6D3AC22F" w14:textId="77777777" w:rsidR="00A51963" w:rsidRDefault="00A51963" w:rsidP="00A51963">
            <w:pPr>
              <w:pStyle w:val="ListParagraph"/>
              <w:numPr>
                <w:ilvl w:val="0"/>
                <w:numId w:val="31"/>
              </w:numPr>
              <w:spacing w:before="0" w:after="0"/>
              <w:rPr>
                <w:sz w:val="19"/>
                <w:szCs w:val="19"/>
              </w:rPr>
            </w:pPr>
            <w:r w:rsidRPr="22A4772D">
              <w:rPr>
                <w:sz w:val="19"/>
                <w:szCs w:val="19"/>
              </w:rPr>
              <w:t xml:space="preserve">Victim </w:t>
            </w:r>
          </w:p>
          <w:p w14:paraId="02387D30" w14:textId="77777777" w:rsidR="00A51963" w:rsidRDefault="00A51963" w:rsidP="00A51963">
            <w:pPr>
              <w:pStyle w:val="ListParagraph"/>
              <w:numPr>
                <w:ilvl w:val="0"/>
                <w:numId w:val="31"/>
              </w:numPr>
              <w:spacing w:before="0" w:after="0"/>
              <w:rPr>
                <w:sz w:val="19"/>
                <w:szCs w:val="19"/>
              </w:rPr>
            </w:pPr>
            <w:r w:rsidRPr="22A4772D">
              <w:rPr>
                <w:sz w:val="19"/>
                <w:szCs w:val="19"/>
              </w:rPr>
              <w:t xml:space="preserve">Surname </w:t>
            </w:r>
          </w:p>
          <w:p w14:paraId="4C275482" w14:textId="77777777" w:rsidR="00A51963" w:rsidRDefault="00A51963" w:rsidP="00A51963">
            <w:pPr>
              <w:pStyle w:val="ListParagraph"/>
              <w:numPr>
                <w:ilvl w:val="0"/>
                <w:numId w:val="31"/>
              </w:numPr>
              <w:spacing w:before="0" w:after="0"/>
              <w:rPr>
                <w:sz w:val="19"/>
                <w:szCs w:val="19"/>
              </w:rPr>
            </w:pPr>
            <w:r w:rsidRPr="22A4772D">
              <w:rPr>
                <w:sz w:val="19"/>
                <w:szCs w:val="19"/>
              </w:rPr>
              <w:t xml:space="preserve">Forename </w:t>
            </w:r>
          </w:p>
          <w:p w14:paraId="1BE1D04E" w14:textId="77777777" w:rsidR="00A51963" w:rsidRDefault="00A51963" w:rsidP="00A51963">
            <w:pPr>
              <w:pStyle w:val="ListParagraph"/>
              <w:numPr>
                <w:ilvl w:val="0"/>
                <w:numId w:val="31"/>
              </w:numPr>
              <w:spacing w:before="0" w:after="0"/>
              <w:rPr>
                <w:sz w:val="19"/>
                <w:szCs w:val="19"/>
              </w:rPr>
            </w:pPr>
            <w:r w:rsidRPr="22A4772D">
              <w:rPr>
                <w:sz w:val="19"/>
                <w:szCs w:val="19"/>
              </w:rPr>
              <w:t xml:space="preserve">Date of Birth </w:t>
            </w:r>
          </w:p>
          <w:p w14:paraId="4100F8FB" w14:textId="77777777" w:rsidR="00A51963" w:rsidRDefault="00A51963" w:rsidP="00A51963">
            <w:pPr>
              <w:pStyle w:val="ListParagraph"/>
              <w:numPr>
                <w:ilvl w:val="0"/>
                <w:numId w:val="31"/>
              </w:numPr>
              <w:spacing w:before="0" w:after="0"/>
              <w:rPr>
                <w:sz w:val="19"/>
                <w:szCs w:val="19"/>
              </w:rPr>
            </w:pPr>
            <w:r w:rsidRPr="22A4772D">
              <w:rPr>
                <w:sz w:val="19"/>
                <w:szCs w:val="19"/>
              </w:rPr>
              <w:t xml:space="preserve">Address </w:t>
            </w:r>
          </w:p>
          <w:p w14:paraId="5D5C9B4F" w14:textId="77777777" w:rsidR="00A51963" w:rsidRDefault="00A51963" w:rsidP="00A51963">
            <w:pPr>
              <w:pStyle w:val="ListParagraph"/>
              <w:numPr>
                <w:ilvl w:val="0"/>
                <w:numId w:val="31"/>
              </w:numPr>
              <w:spacing w:before="0" w:after="0"/>
              <w:rPr>
                <w:sz w:val="19"/>
                <w:szCs w:val="19"/>
              </w:rPr>
            </w:pPr>
            <w:r w:rsidRPr="22A4772D">
              <w:rPr>
                <w:sz w:val="19"/>
                <w:szCs w:val="19"/>
              </w:rPr>
              <w:t xml:space="preserve">Suspect </w:t>
            </w:r>
          </w:p>
          <w:p w14:paraId="44BF15A4" w14:textId="77777777" w:rsidR="00A51963" w:rsidRDefault="00A51963" w:rsidP="00A51963">
            <w:pPr>
              <w:pStyle w:val="ListParagraph"/>
              <w:numPr>
                <w:ilvl w:val="0"/>
                <w:numId w:val="31"/>
              </w:numPr>
              <w:spacing w:before="0" w:after="0"/>
              <w:rPr>
                <w:sz w:val="19"/>
                <w:szCs w:val="19"/>
              </w:rPr>
            </w:pPr>
            <w:r w:rsidRPr="22A4772D">
              <w:rPr>
                <w:sz w:val="19"/>
                <w:szCs w:val="19"/>
              </w:rPr>
              <w:t xml:space="preserve">Surname </w:t>
            </w:r>
          </w:p>
          <w:p w14:paraId="71AE1CA7" w14:textId="77777777" w:rsidR="00A51963" w:rsidRDefault="00A51963" w:rsidP="00A51963">
            <w:pPr>
              <w:pStyle w:val="ListParagraph"/>
              <w:numPr>
                <w:ilvl w:val="0"/>
                <w:numId w:val="31"/>
              </w:numPr>
              <w:spacing w:before="0" w:after="0"/>
              <w:rPr>
                <w:sz w:val="19"/>
                <w:szCs w:val="19"/>
              </w:rPr>
            </w:pPr>
            <w:r w:rsidRPr="22A4772D">
              <w:rPr>
                <w:sz w:val="19"/>
                <w:szCs w:val="19"/>
              </w:rPr>
              <w:lastRenderedPageBreak/>
              <w:t xml:space="preserve">Forename </w:t>
            </w:r>
          </w:p>
          <w:p w14:paraId="3F8E17F9" w14:textId="77777777" w:rsidR="00A51963" w:rsidRDefault="00A51963" w:rsidP="00A51963">
            <w:pPr>
              <w:pStyle w:val="ListParagraph"/>
              <w:numPr>
                <w:ilvl w:val="0"/>
                <w:numId w:val="31"/>
              </w:numPr>
              <w:spacing w:before="0" w:after="0"/>
              <w:rPr>
                <w:sz w:val="19"/>
                <w:szCs w:val="19"/>
              </w:rPr>
            </w:pPr>
            <w:r w:rsidRPr="22A4772D">
              <w:rPr>
                <w:sz w:val="19"/>
                <w:szCs w:val="19"/>
              </w:rPr>
              <w:t xml:space="preserve">Date of Birth </w:t>
            </w:r>
          </w:p>
          <w:p w14:paraId="493A751C" w14:textId="77777777" w:rsidR="00A51963" w:rsidRDefault="00A51963" w:rsidP="00A51963">
            <w:pPr>
              <w:pStyle w:val="ListParagraph"/>
              <w:numPr>
                <w:ilvl w:val="0"/>
                <w:numId w:val="31"/>
              </w:numPr>
              <w:spacing w:before="0" w:after="0"/>
              <w:rPr>
                <w:sz w:val="19"/>
                <w:szCs w:val="19"/>
              </w:rPr>
            </w:pPr>
            <w:r w:rsidRPr="22A4772D">
              <w:rPr>
                <w:sz w:val="19"/>
                <w:szCs w:val="19"/>
              </w:rPr>
              <w:t xml:space="preserve">Address </w:t>
            </w:r>
          </w:p>
          <w:p w14:paraId="62ABA237" w14:textId="77777777" w:rsidR="00A51963" w:rsidRDefault="00A51963" w:rsidP="00A51963">
            <w:pPr>
              <w:pStyle w:val="ListParagraph"/>
              <w:numPr>
                <w:ilvl w:val="0"/>
                <w:numId w:val="31"/>
              </w:numPr>
              <w:spacing w:before="0" w:after="0"/>
              <w:rPr>
                <w:sz w:val="19"/>
                <w:szCs w:val="19"/>
              </w:rPr>
            </w:pPr>
            <w:r w:rsidRPr="22A4772D">
              <w:rPr>
                <w:sz w:val="19"/>
                <w:szCs w:val="19"/>
              </w:rPr>
              <w:t xml:space="preserve">OIC </w:t>
            </w:r>
          </w:p>
          <w:p w14:paraId="6D7AF929" w14:textId="77777777" w:rsidR="00A51963" w:rsidRDefault="00A51963" w:rsidP="00A51963">
            <w:pPr>
              <w:pStyle w:val="ListParagraph"/>
              <w:numPr>
                <w:ilvl w:val="0"/>
                <w:numId w:val="31"/>
              </w:numPr>
              <w:spacing w:before="0" w:after="0"/>
              <w:rPr>
                <w:sz w:val="19"/>
                <w:szCs w:val="19"/>
              </w:rPr>
            </w:pPr>
            <w:r w:rsidRPr="22A4772D">
              <w:rPr>
                <w:sz w:val="19"/>
                <w:szCs w:val="19"/>
              </w:rPr>
              <w:t xml:space="preserve">Investigation Status </w:t>
            </w:r>
          </w:p>
        </w:tc>
      </w:tr>
      <w:tr w:rsidR="00A51963" w14:paraId="61F3EB6C" w14:textId="77777777" w:rsidTr="00F01920">
        <w:trPr>
          <w:trHeight w:val="300"/>
        </w:trPr>
        <w:tc>
          <w:tcPr>
            <w:tcW w:w="4508" w:type="dxa"/>
            <w:tcBorders>
              <w:top w:val="single" w:sz="8" w:space="0" w:color="auto"/>
              <w:left w:val="single" w:sz="8" w:space="0" w:color="auto"/>
              <w:bottom w:val="single" w:sz="8" w:space="0" w:color="auto"/>
              <w:right w:val="single" w:sz="8" w:space="0" w:color="auto"/>
            </w:tcBorders>
          </w:tcPr>
          <w:p w14:paraId="4C86FE0B" w14:textId="77777777" w:rsidR="00A51963" w:rsidRDefault="00A51963" w:rsidP="00F01920">
            <w:pPr>
              <w:spacing w:before="0" w:after="0"/>
              <w:rPr>
                <w:sz w:val="19"/>
                <w:szCs w:val="19"/>
              </w:rPr>
            </w:pPr>
            <w:r w:rsidRPr="22A4772D">
              <w:rPr>
                <w:sz w:val="19"/>
                <w:szCs w:val="19"/>
              </w:rPr>
              <w:lastRenderedPageBreak/>
              <w:t xml:space="preserve">Recent Event - Intelligence </w:t>
            </w:r>
          </w:p>
        </w:tc>
        <w:tc>
          <w:tcPr>
            <w:tcW w:w="4508" w:type="dxa"/>
            <w:tcBorders>
              <w:top w:val="single" w:sz="8" w:space="0" w:color="auto"/>
              <w:left w:val="single" w:sz="8" w:space="0" w:color="auto"/>
              <w:bottom w:val="single" w:sz="8" w:space="0" w:color="auto"/>
              <w:right w:val="single" w:sz="8" w:space="0" w:color="auto"/>
            </w:tcBorders>
          </w:tcPr>
          <w:p w14:paraId="71CCB892" w14:textId="77777777" w:rsidR="00A51963" w:rsidRDefault="00A51963" w:rsidP="00A51963">
            <w:pPr>
              <w:pStyle w:val="ListParagraph"/>
              <w:numPr>
                <w:ilvl w:val="0"/>
                <w:numId w:val="35"/>
              </w:numPr>
              <w:spacing w:before="0" w:after="0"/>
              <w:rPr>
                <w:sz w:val="19"/>
                <w:szCs w:val="19"/>
              </w:rPr>
            </w:pPr>
            <w:r w:rsidRPr="22A4772D">
              <w:rPr>
                <w:sz w:val="19"/>
                <w:szCs w:val="19"/>
              </w:rPr>
              <w:t xml:space="preserve">Intelligence Report Title </w:t>
            </w:r>
          </w:p>
          <w:p w14:paraId="55D1AB4E" w14:textId="77777777" w:rsidR="00A51963" w:rsidRDefault="00A51963" w:rsidP="00A51963">
            <w:pPr>
              <w:pStyle w:val="ListParagraph"/>
              <w:numPr>
                <w:ilvl w:val="0"/>
                <w:numId w:val="35"/>
              </w:numPr>
              <w:spacing w:before="0" w:after="0"/>
              <w:rPr>
                <w:sz w:val="19"/>
                <w:szCs w:val="19"/>
              </w:rPr>
            </w:pPr>
            <w:r w:rsidRPr="22A4772D">
              <w:rPr>
                <w:sz w:val="19"/>
                <w:szCs w:val="19"/>
              </w:rPr>
              <w:t xml:space="preserve">Event From Date/Time </w:t>
            </w:r>
          </w:p>
          <w:p w14:paraId="67A5A953" w14:textId="77777777" w:rsidR="00A51963" w:rsidRDefault="00A51963" w:rsidP="00A51963">
            <w:pPr>
              <w:pStyle w:val="ListParagraph"/>
              <w:numPr>
                <w:ilvl w:val="0"/>
                <w:numId w:val="35"/>
              </w:numPr>
              <w:spacing w:before="0" w:after="0"/>
              <w:rPr>
                <w:sz w:val="19"/>
                <w:szCs w:val="19"/>
              </w:rPr>
            </w:pPr>
            <w:r w:rsidRPr="22A4772D">
              <w:rPr>
                <w:sz w:val="19"/>
                <w:szCs w:val="19"/>
              </w:rPr>
              <w:t xml:space="preserve">First Intelligence Report Location </w:t>
            </w:r>
          </w:p>
          <w:p w14:paraId="595DB4C2" w14:textId="77777777" w:rsidR="00A51963" w:rsidRDefault="00A51963" w:rsidP="00A51963">
            <w:pPr>
              <w:pStyle w:val="ListParagraph"/>
              <w:numPr>
                <w:ilvl w:val="0"/>
                <w:numId w:val="35"/>
              </w:numPr>
              <w:spacing w:before="0" w:after="0"/>
              <w:rPr>
                <w:sz w:val="19"/>
                <w:szCs w:val="19"/>
              </w:rPr>
            </w:pPr>
            <w:r w:rsidRPr="22A4772D">
              <w:rPr>
                <w:sz w:val="19"/>
                <w:szCs w:val="19"/>
              </w:rPr>
              <w:t xml:space="preserve">Subject </w:t>
            </w:r>
          </w:p>
          <w:p w14:paraId="7AEC6DFC" w14:textId="77777777" w:rsidR="00A51963" w:rsidRDefault="00A51963" w:rsidP="00A51963">
            <w:pPr>
              <w:pStyle w:val="ListParagraph"/>
              <w:numPr>
                <w:ilvl w:val="0"/>
                <w:numId w:val="34"/>
              </w:numPr>
              <w:spacing w:before="0" w:after="0"/>
              <w:rPr>
                <w:sz w:val="19"/>
                <w:szCs w:val="19"/>
              </w:rPr>
            </w:pPr>
            <w:r w:rsidRPr="22A4772D">
              <w:rPr>
                <w:sz w:val="19"/>
                <w:szCs w:val="19"/>
              </w:rPr>
              <w:t xml:space="preserve">Surname </w:t>
            </w:r>
          </w:p>
          <w:p w14:paraId="5B4451E2" w14:textId="77777777" w:rsidR="00A51963" w:rsidRDefault="00A51963" w:rsidP="00A51963">
            <w:pPr>
              <w:pStyle w:val="ListParagraph"/>
              <w:numPr>
                <w:ilvl w:val="0"/>
                <w:numId w:val="34"/>
              </w:numPr>
              <w:spacing w:before="0" w:after="0"/>
              <w:rPr>
                <w:sz w:val="19"/>
                <w:szCs w:val="19"/>
              </w:rPr>
            </w:pPr>
            <w:r w:rsidRPr="22A4772D">
              <w:rPr>
                <w:sz w:val="19"/>
                <w:szCs w:val="19"/>
              </w:rPr>
              <w:t xml:space="preserve">Forename </w:t>
            </w:r>
          </w:p>
          <w:p w14:paraId="67063652" w14:textId="77777777" w:rsidR="00A51963" w:rsidRDefault="00A51963" w:rsidP="00A51963">
            <w:pPr>
              <w:pStyle w:val="ListParagraph"/>
              <w:numPr>
                <w:ilvl w:val="0"/>
                <w:numId w:val="34"/>
              </w:numPr>
              <w:spacing w:before="0" w:after="0"/>
              <w:rPr>
                <w:sz w:val="19"/>
                <w:szCs w:val="19"/>
              </w:rPr>
            </w:pPr>
            <w:r w:rsidRPr="22A4772D">
              <w:rPr>
                <w:sz w:val="19"/>
                <w:szCs w:val="19"/>
              </w:rPr>
              <w:t xml:space="preserve">Date of Birth </w:t>
            </w:r>
          </w:p>
          <w:p w14:paraId="745EE537" w14:textId="77777777" w:rsidR="00A51963" w:rsidRDefault="00A51963" w:rsidP="00A51963">
            <w:pPr>
              <w:pStyle w:val="ListParagraph"/>
              <w:numPr>
                <w:ilvl w:val="0"/>
                <w:numId w:val="34"/>
              </w:numPr>
              <w:spacing w:before="0" w:after="0"/>
              <w:rPr>
                <w:sz w:val="19"/>
                <w:szCs w:val="19"/>
              </w:rPr>
            </w:pPr>
            <w:r w:rsidRPr="22A4772D">
              <w:rPr>
                <w:sz w:val="19"/>
                <w:szCs w:val="19"/>
              </w:rPr>
              <w:t xml:space="preserve">Address </w:t>
            </w:r>
          </w:p>
          <w:p w14:paraId="778C71BA" w14:textId="77777777" w:rsidR="00A51963" w:rsidRDefault="00A51963" w:rsidP="00A51963">
            <w:pPr>
              <w:pStyle w:val="ListParagraph"/>
              <w:numPr>
                <w:ilvl w:val="0"/>
                <w:numId w:val="33"/>
              </w:numPr>
              <w:spacing w:before="0" w:after="0"/>
              <w:rPr>
                <w:sz w:val="19"/>
                <w:szCs w:val="19"/>
              </w:rPr>
            </w:pPr>
            <w:r w:rsidRPr="22A4772D">
              <w:rPr>
                <w:sz w:val="19"/>
                <w:szCs w:val="19"/>
              </w:rPr>
              <w:t xml:space="preserve">Sanitised Intelligence Text </w:t>
            </w:r>
          </w:p>
        </w:tc>
      </w:tr>
      <w:tr w:rsidR="00A51963" w14:paraId="3E2FE1EA" w14:textId="77777777" w:rsidTr="00F01920">
        <w:trPr>
          <w:trHeight w:val="300"/>
        </w:trPr>
        <w:tc>
          <w:tcPr>
            <w:tcW w:w="4508" w:type="dxa"/>
            <w:tcBorders>
              <w:top w:val="single" w:sz="8" w:space="0" w:color="auto"/>
              <w:left w:val="single" w:sz="8" w:space="0" w:color="auto"/>
              <w:bottom w:val="single" w:sz="8" w:space="0" w:color="auto"/>
              <w:right w:val="single" w:sz="8" w:space="0" w:color="auto"/>
            </w:tcBorders>
          </w:tcPr>
          <w:p w14:paraId="659B7C01" w14:textId="77777777" w:rsidR="00A51963" w:rsidRDefault="00A51963" w:rsidP="00F01920">
            <w:pPr>
              <w:spacing w:before="0" w:after="0"/>
              <w:rPr>
                <w:sz w:val="19"/>
                <w:szCs w:val="19"/>
              </w:rPr>
            </w:pPr>
            <w:r w:rsidRPr="22A4772D">
              <w:rPr>
                <w:sz w:val="19"/>
                <w:szCs w:val="19"/>
              </w:rPr>
              <w:t xml:space="preserve">Recent Event – CAD Incident </w:t>
            </w:r>
          </w:p>
        </w:tc>
        <w:tc>
          <w:tcPr>
            <w:tcW w:w="4508" w:type="dxa"/>
            <w:tcBorders>
              <w:top w:val="single" w:sz="8" w:space="0" w:color="auto"/>
              <w:left w:val="single" w:sz="8" w:space="0" w:color="auto"/>
              <w:bottom w:val="single" w:sz="8" w:space="0" w:color="auto"/>
              <w:right w:val="single" w:sz="8" w:space="0" w:color="auto"/>
            </w:tcBorders>
          </w:tcPr>
          <w:p w14:paraId="18F1102D" w14:textId="77777777" w:rsidR="00A51963" w:rsidRDefault="00A51963" w:rsidP="00A51963">
            <w:pPr>
              <w:pStyle w:val="ListParagraph"/>
              <w:numPr>
                <w:ilvl w:val="0"/>
                <w:numId w:val="32"/>
              </w:numPr>
              <w:spacing w:before="0" w:after="0"/>
              <w:rPr>
                <w:sz w:val="19"/>
                <w:szCs w:val="19"/>
              </w:rPr>
            </w:pPr>
            <w:r w:rsidRPr="22A4772D">
              <w:rPr>
                <w:sz w:val="19"/>
                <w:szCs w:val="19"/>
              </w:rPr>
              <w:t xml:space="preserve">Incident Date/Time </w:t>
            </w:r>
          </w:p>
          <w:p w14:paraId="730651B5" w14:textId="77777777" w:rsidR="00A51963" w:rsidRDefault="00A51963" w:rsidP="00A51963">
            <w:pPr>
              <w:pStyle w:val="ListParagraph"/>
              <w:numPr>
                <w:ilvl w:val="0"/>
                <w:numId w:val="32"/>
              </w:numPr>
              <w:spacing w:before="0" w:after="0"/>
              <w:rPr>
                <w:sz w:val="19"/>
                <w:szCs w:val="19"/>
              </w:rPr>
            </w:pPr>
            <w:r w:rsidRPr="22A4772D">
              <w:rPr>
                <w:sz w:val="19"/>
                <w:szCs w:val="19"/>
              </w:rPr>
              <w:t xml:space="preserve">Incident Reference </w:t>
            </w:r>
          </w:p>
          <w:p w14:paraId="547971E8" w14:textId="77777777" w:rsidR="00A51963" w:rsidRDefault="00A51963" w:rsidP="00A51963">
            <w:pPr>
              <w:pStyle w:val="ListParagraph"/>
              <w:numPr>
                <w:ilvl w:val="0"/>
                <w:numId w:val="32"/>
              </w:numPr>
              <w:spacing w:before="0" w:after="0"/>
              <w:rPr>
                <w:sz w:val="19"/>
                <w:szCs w:val="19"/>
              </w:rPr>
            </w:pPr>
            <w:r w:rsidRPr="22A4772D">
              <w:rPr>
                <w:sz w:val="19"/>
                <w:szCs w:val="19"/>
              </w:rPr>
              <w:t xml:space="preserve">Incident Summary </w:t>
            </w:r>
          </w:p>
          <w:p w14:paraId="5213B383" w14:textId="77777777" w:rsidR="00A51963" w:rsidRDefault="00A51963" w:rsidP="00A51963">
            <w:pPr>
              <w:pStyle w:val="ListParagraph"/>
              <w:numPr>
                <w:ilvl w:val="0"/>
                <w:numId w:val="32"/>
              </w:numPr>
              <w:spacing w:before="0" w:after="0"/>
              <w:rPr>
                <w:sz w:val="19"/>
                <w:szCs w:val="19"/>
              </w:rPr>
            </w:pPr>
            <w:r w:rsidRPr="22A4772D">
              <w:rPr>
                <w:sz w:val="19"/>
                <w:szCs w:val="19"/>
              </w:rPr>
              <w:t xml:space="preserve">Incident Classification </w:t>
            </w:r>
          </w:p>
          <w:p w14:paraId="58DA8773" w14:textId="77777777" w:rsidR="00A51963" w:rsidRDefault="00A51963" w:rsidP="00A51963">
            <w:pPr>
              <w:pStyle w:val="ListParagraph"/>
              <w:numPr>
                <w:ilvl w:val="0"/>
                <w:numId w:val="32"/>
              </w:numPr>
              <w:spacing w:before="0" w:after="0"/>
              <w:rPr>
                <w:sz w:val="19"/>
                <w:szCs w:val="19"/>
              </w:rPr>
            </w:pPr>
            <w:r w:rsidRPr="22A4772D">
              <w:rPr>
                <w:sz w:val="19"/>
                <w:szCs w:val="19"/>
              </w:rPr>
              <w:t xml:space="preserve">Incident Closing Code </w:t>
            </w:r>
          </w:p>
          <w:p w14:paraId="528B1EF8" w14:textId="77777777" w:rsidR="00A51963" w:rsidRDefault="00A51963" w:rsidP="00A51963">
            <w:pPr>
              <w:pStyle w:val="ListParagraph"/>
              <w:numPr>
                <w:ilvl w:val="0"/>
                <w:numId w:val="32"/>
              </w:numPr>
              <w:spacing w:before="0" w:after="0"/>
              <w:rPr>
                <w:sz w:val="19"/>
                <w:szCs w:val="19"/>
              </w:rPr>
            </w:pPr>
            <w:r w:rsidRPr="22A4772D">
              <w:rPr>
                <w:sz w:val="19"/>
                <w:szCs w:val="19"/>
              </w:rPr>
              <w:t xml:space="preserve">Incident Location </w:t>
            </w:r>
          </w:p>
        </w:tc>
      </w:tr>
    </w:tbl>
    <w:p w14:paraId="0FBF2468" w14:textId="77777777" w:rsidR="00A51963" w:rsidRDefault="00A51963" w:rsidP="00E42FA3"/>
    <w:p w14:paraId="4193D45D" w14:textId="77777777" w:rsidR="00B52F19" w:rsidRPr="00B52F19" w:rsidRDefault="00B52F19" w:rsidP="00B52F19"/>
    <w:p w14:paraId="51607A34" w14:textId="45752210" w:rsidR="001C79DC" w:rsidRDefault="001C79DC" w:rsidP="001C79DC">
      <w:pPr>
        <w:pStyle w:val="Heading4"/>
      </w:pPr>
      <w:bookmarkStart w:id="92" w:name="_Toc153446394"/>
      <w:r>
        <w:t>Management Portal</w:t>
      </w:r>
      <w:bookmarkEnd w:id="92"/>
    </w:p>
    <w:p w14:paraId="3A75BBA1" w14:textId="5F80554D" w:rsidR="00BD3801" w:rsidRPr="00BD3801" w:rsidRDefault="00BD3801" w:rsidP="00BD3801">
      <w:r>
        <w:t xml:space="preserve">Additional configuration options to be </w:t>
      </w:r>
      <w:r w:rsidR="00092DF7">
        <w:t>available via the Portal (and used in the Applications)</w:t>
      </w:r>
    </w:p>
    <w:p w14:paraId="29FBA015" w14:textId="27B1F001" w:rsidR="00AE1255" w:rsidRPr="00AE1255" w:rsidRDefault="00AE1255" w:rsidP="00AE1255">
      <w:pPr>
        <w:pStyle w:val="Heading5"/>
      </w:pPr>
      <w:bookmarkStart w:id="93" w:name="_Toc153446395"/>
      <w:r>
        <w:t>Demand Configuration</w:t>
      </w:r>
      <w:bookmarkEnd w:id="93"/>
    </w:p>
    <w:p w14:paraId="1FF4999A" w14:textId="624574ED" w:rsidR="00727238" w:rsidRDefault="007F1468" w:rsidP="00727238">
      <w:r>
        <w:t>Maximum Related Person result</w:t>
      </w:r>
      <w:r w:rsidR="005A61A8">
        <w:t>s</w:t>
      </w:r>
    </w:p>
    <w:p w14:paraId="3A5A7D61" w14:textId="75FD78EF" w:rsidR="00022BA8" w:rsidRDefault="00022BA8" w:rsidP="00022BA8">
      <w:pPr>
        <w:pStyle w:val="Heading5"/>
      </w:pPr>
      <w:bookmarkStart w:id="94" w:name="_Toc153446396"/>
      <w:r>
        <w:t>Insights Configuration</w:t>
      </w:r>
      <w:bookmarkEnd w:id="94"/>
    </w:p>
    <w:p w14:paraId="047730D1" w14:textId="5DD019B6" w:rsidR="00022BA8" w:rsidRDefault="00092DF7" w:rsidP="00022BA8">
      <w:r>
        <w:t>Event Types</w:t>
      </w:r>
      <w:r w:rsidR="008A3BEF">
        <w:t xml:space="preserve"> Included</w:t>
      </w:r>
    </w:p>
    <w:p w14:paraId="61AA107B" w14:textId="1ED82123" w:rsidR="008A3BEF" w:rsidRPr="00022BA8" w:rsidRDefault="008A3BEF" w:rsidP="00022BA8">
      <w:r>
        <w:t>Recent Event Hours</w:t>
      </w:r>
      <w:r w:rsidR="003572DD">
        <w:t xml:space="preserve"> (per type/classification)</w:t>
      </w:r>
    </w:p>
    <w:p w14:paraId="77BBF5A9" w14:textId="77777777" w:rsidR="00022BA8" w:rsidRDefault="00022BA8" w:rsidP="00727238"/>
    <w:p w14:paraId="19AB946E" w14:textId="46623938" w:rsidR="00CF1D25" w:rsidRDefault="00750401" w:rsidP="00CF1D25">
      <w:pPr>
        <w:pStyle w:val="Heading2"/>
      </w:pPr>
      <w:bookmarkStart w:id="95" w:name="_Toc153446397"/>
      <w:r>
        <w:t>Phase</w:t>
      </w:r>
      <w:r w:rsidR="00CF1D25">
        <w:t xml:space="preserve"> 3.0</w:t>
      </w:r>
      <w:bookmarkEnd w:id="95"/>
    </w:p>
    <w:p w14:paraId="666A09C3" w14:textId="77777777" w:rsidR="00CF1D25" w:rsidRDefault="00CF1D25" w:rsidP="00CF1D25">
      <w:pPr>
        <w:pStyle w:val="Heading3"/>
      </w:pPr>
      <w:bookmarkStart w:id="96" w:name="_Toc153446398"/>
      <w:r>
        <w:t>Data Dictionary</w:t>
      </w:r>
      <w:bookmarkEnd w:id="96"/>
    </w:p>
    <w:p w14:paraId="414E7C36" w14:textId="77777777" w:rsidR="00CF1D25" w:rsidRDefault="00CF1D25" w:rsidP="00CF1D25">
      <w:pPr>
        <w:rPr>
          <w:b/>
          <w:bCs/>
          <w:u w:val="single"/>
        </w:rPr>
      </w:pPr>
    </w:p>
    <w:p w14:paraId="7B0000AD" w14:textId="77777777" w:rsidR="00CF1D25" w:rsidRPr="00671512" w:rsidRDefault="00CF1D25" w:rsidP="00CF1D25">
      <w:pPr>
        <w:rPr>
          <w:b/>
          <w:bCs/>
          <w:u w:val="single"/>
        </w:rPr>
      </w:pPr>
      <w:r w:rsidRPr="00671512">
        <w:rPr>
          <w:b/>
          <w:bCs/>
          <w:u w:val="single"/>
        </w:rPr>
        <w:t>Config Data</w:t>
      </w:r>
    </w:p>
    <w:p w14:paraId="4A26DD9D" w14:textId="3BF6282C" w:rsidR="00CF1D25" w:rsidRDefault="00CF1D25" w:rsidP="00CF1D25">
      <w:r>
        <w:t>This could be in database / settings / config files – this should be discussed as part of the Solution Design/Proposal.</w:t>
      </w:r>
      <w:r>
        <w:br/>
        <w:t>These are additional to those already described in the initial design, and Release 2.0</w:t>
      </w:r>
    </w:p>
    <w:tbl>
      <w:tblPr>
        <w:tblStyle w:val="TableGrid"/>
        <w:tblW w:w="0" w:type="auto"/>
        <w:tblLook w:val="04A0" w:firstRow="1" w:lastRow="0" w:firstColumn="1" w:lastColumn="0" w:noHBand="0" w:noVBand="1"/>
      </w:tblPr>
      <w:tblGrid>
        <w:gridCol w:w="2547"/>
        <w:gridCol w:w="1701"/>
        <w:gridCol w:w="2516"/>
        <w:gridCol w:w="2255"/>
      </w:tblGrid>
      <w:tr w:rsidR="00CF1D25" w14:paraId="49A7F6D5" w14:textId="77777777" w:rsidTr="00F01920">
        <w:tc>
          <w:tcPr>
            <w:tcW w:w="2547" w:type="dxa"/>
          </w:tcPr>
          <w:p w14:paraId="5010B81C" w14:textId="77777777" w:rsidR="00CF1D25" w:rsidRPr="00AE7287" w:rsidRDefault="00CF1D25" w:rsidP="00F01920">
            <w:pPr>
              <w:jc w:val="center"/>
              <w:rPr>
                <w:b/>
                <w:bCs/>
                <w:sz w:val="16"/>
                <w:szCs w:val="16"/>
                <w:u w:val="single"/>
              </w:rPr>
            </w:pPr>
            <w:r>
              <w:rPr>
                <w:b/>
                <w:bCs/>
                <w:sz w:val="16"/>
                <w:szCs w:val="16"/>
              </w:rPr>
              <w:t>Data</w:t>
            </w:r>
            <w:r w:rsidRPr="00AE7287">
              <w:rPr>
                <w:b/>
                <w:bCs/>
                <w:sz w:val="16"/>
                <w:szCs w:val="16"/>
              </w:rPr>
              <w:t xml:space="preserve"> / Property</w:t>
            </w:r>
          </w:p>
        </w:tc>
        <w:tc>
          <w:tcPr>
            <w:tcW w:w="1701" w:type="dxa"/>
          </w:tcPr>
          <w:p w14:paraId="2C73EF7A" w14:textId="77777777" w:rsidR="00CF1D25" w:rsidRPr="00AE7287" w:rsidRDefault="00CF1D25" w:rsidP="00F01920">
            <w:pPr>
              <w:jc w:val="center"/>
              <w:rPr>
                <w:b/>
                <w:bCs/>
                <w:sz w:val="16"/>
                <w:szCs w:val="16"/>
                <w:u w:val="single"/>
              </w:rPr>
            </w:pPr>
            <w:r w:rsidRPr="00AE7287">
              <w:rPr>
                <w:b/>
                <w:bCs/>
                <w:sz w:val="16"/>
                <w:szCs w:val="16"/>
              </w:rPr>
              <w:t>Type</w:t>
            </w:r>
          </w:p>
        </w:tc>
        <w:tc>
          <w:tcPr>
            <w:tcW w:w="2516" w:type="dxa"/>
          </w:tcPr>
          <w:p w14:paraId="76B6E4F9" w14:textId="77777777" w:rsidR="00CF1D25" w:rsidRPr="00AE7287" w:rsidRDefault="00CF1D25" w:rsidP="00F01920">
            <w:pPr>
              <w:jc w:val="center"/>
              <w:rPr>
                <w:b/>
                <w:bCs/>
                <w:sz w:val="16"/>
                <w:szCs w:val="16"/>
                <w:u w:val="single"/>
              </w:rPr>
            </w:pPr>
            <w:r w:rsidRPr="00AE7287">
              <w:rPr>
                <w:b/>
                <w:bCs/>
                <w:sz w:val="16"/>
                <w:szCs w:val="16"/>
              </w:rPr>
              <w:t>Restrictions</w:t>
            </w:r>
          </w:p>
        </w:tc>
        <w:tc>
          <w:tcPr>
            <w:tcW w:w="2255" w:type="dxa"/>
          </w:tcPr>
          <w:p w14:paraId="617B1380" w14:textId="77777777" w:rsidR="00CF1D25" w:rsidRPr="00AE7287" w:rsidRDefault="00CF1D25" w:rsidP="00F01920">
            <w:pPr>
              <w:jc w:val="center"/>
              <w:rPr>
                <w:b/>
                <w:bCs/>
                <w:sz w:val="16"/>
                <w:szCs w:val="16"/>
                <w:u w:val="single"/>
              </w:rPr>
            </w:pPr>
            <w:r w:rsidRPr="00AE7287">
              <w:rPr>
                <w:b/>
                <w:bCs/>
                <w:sz w:val="16"/>
                <w:szCs w:val="16"/>
              </w:rPr>
              <w:t>Notes</w:t>
            </w:r>
          </w:p>
        </w:tc>
      </w:tr>
      <w:tr w:rsidR="00CF1D25" w14:paraId="6DAC8F30" w14:textId="77777777" w:rsidTr="00F01920">
        <w:tc>
          <w:tcPr>
            <w:tcW w:w="2547" w:type="dxa"/>
          </w:tcPr>
          <w:p w14:paraId="4BB52158" w14:textId="77777777" w:rsidR="00CF1D25" w:rsidRPr="00AE7287" w:rsidRDefault="00CF1D25" w:rsidP="00F01920">
            <w:pPr>
              <w:rPr>
                <w:sz w:val="16"/>
                <w:szCs w:val="16"/>
              </w:rPr>
            </w:pPr>
          </w:p>
        </w:tc>
        <w:tc>
          <w:tcPr>
            <w:tcW w:w="1701" w:type="dxa"/>
          </w:tcPr>
          <w:p w14:paraId="7ECD103F" w14:textId="77777777" w:rsidR="00CF1D25" w:rsidRPr="00AE7287" w:rsidRDefault="00CF1D25" w:rsidP="00F01920">
            <w:pPr>
              <w:rPr>
                <w:sz w:val="16"/>
                <w:szCs w:val="16"/>
              </w:rPr>
            </w:pPr>
          </w:p>
        </w:tc>
        <w:tc>
          <w:tcPr>
            <w:tcW w:w="2516" w:type="dxa"/>
          </w:tcPr>
          <w:p w14:paraId="1BF53494" w14:textId="77777777" w:rsidR="00CF1D25" w:rsidRPr="00AE7287" w:rsidRDefault="00CF1D25" w:rsidP="00F01920">
            <w:pPr>
              <w:rPr>
                <w:sz w:val="16"/>
                <w:szCs w:val="16"/>
              </w:rPr>
            </w:pPr>
          </w:p>
        </w:tc>
        <w:tc>
          <w:tcPr>
            <w:tcW w:w="2255" w:type="dxa"/>
          </w:tcPr>
          <w:p w14:paraId="28EED6A0" w14:textId="77777777" w:rsidR="00CF1D25" w:rsidRPr="00AE7287" w:rsidRDefault="00CF1D25" w:rsidP="00F01920">
            <w:pPr>
              <w:rPr>
                <w:sz w:val="16"/>
                <w:szCs w:val="16"/>
              </w:rPr>
            </w:pPr>
          </w:p>
        </w:tc>
      </w:tr>
      <w:tr w:rsidR="00CF1D25" w14:paraId="1AB71F57" w14:textId="77777777" w:rsidTr="00F01920">
        <w:tc>
          <w:tcPr>
            <w:tcW w:w="2547" w:type="dxa"/>
          </w:tcPr>
          <w:p w14:paraId="0FFE2731" w14:textId="77777777" w:rsidR="00CF1D25" w:rsidRDefault="00CF1D25" w:rsidP="00F01920">
            <w:pPr>
              <w:rPr>
                <w:sz w:val="16"/>
                <w:szCs w:val="16"/>
              </w:rPr>
            </w:pPr>
          </w:p>
        </w:tc>
        <w:tc>
          <w:tcPr>
            <w:tcW w:w="1701" w:type="dxa"/>
          </w:tcPr>
          <w:p w14:paraId="243234EE" w14:textId="77777777" w:rsidR="00CF1D25" w:rsidRDefault="00CF1D25" w:rsidP="00F01920">
            <w:pPr>
              <w:rPr>
                <w:sz w:val="16"/>
                <w:szCs w:val="16"/>
              </w:rPr>
            </w:pPr>
          </w:p>
        </w:tc>
        <w:tc>
          <w:tcPr>
            <w:tcW w:w="2516" w:type="dxa"/>
          </w:tcPr>
          <w:p w14:paraId="352555CB" w14:textId="77777777" w:rsidR="00CF1D25" w:rsidRPr="00AE7287" w:rsidRDefault="00CF1D25" w:rsidP="00F01920">
            <w:pPr>
              <w:rPr>
                <w:sz w:val="16"/>
                <w:szCs w:val="16"/>
              </w:rPr>
            </w:pPr>
          </w:p>
        </w:tc>
        <w:tc>
          <w:tcPr>
            <w:tcW w:w="2255" w:type="dxa"/>
          </w:tcPr>
          <w:p w14:paraId="74592396" w14:textId="77777777" w:rsidR="00CF1D25" w:rsidRDefault="00CF1D25" w:rsidP="00F01920">
            <w:pPr>
              <w:rPr>
                <w:sz w:val="16"/>
                <w:szCs w:val="16"/>
              </w:rPr>
            </w:pPr>
          </w:p>
        </w:tc>
      </w:tr>
    </w:tbl>
    <w:p w14:paraId="7E3A0B2B" w14:textId="77777777" w:rsidR="00CF1D25" w:rsidRPr="008A3BEF" w:rsidRDefault="00CF1D25" w:rsidP="00CF1D25"/>
    <w:p w14:paraId="13CB642A" w14:textId="77777777" w:rsidR="00CF1D25" w:rsidRDefault="00CF1D25" w:rsidP="00CF1D25">
      <w:pPr>
        <w:pStyle w:val="Heading3"/>
      </w:pPr>
      <w:bookmarkStart w:id="97" w:name="_Toc153446399"/>
      <w:r>
        <w:t>App Functionality</w:t>
      </w:r>
      <w:bookmarkEnd w:id="97"/>
    </w:p>
    <w:p w14:paraId="7CCE5654" w14:textId="77777777" w:rsidR="00CF1D25" w:rsidRDefault="00CF1D25" w:rsidP="00CF1D25">
      <w:pPr>
        <w:pStyle w:val="Heading4"/>
      </w:pPr>
      <w:bookmarkStart w:id="98" w:name="_Toc153446400"/>
      <w:r>
        <w:lastRenderedPageBreak/>
        <w:t>Insights Demand Creation</w:t>
      </w:r>
      <w:bookmarkEnd w:id="98"/>
    </w:p>
    <w:p w14:paraId="12D2C1C4" w14:textId="77777777" w:rsidR="00CF1D25" w:rsidRDefault="00CF1D25" w:rsidP="00CF1D25">
      <w:pPr>
        <w:pStyle w:val="Heading5"/>
      </w:pPr>
      <w:bookmarkStart w:id="99" w:name="_Toc153446401"/>
      <w:r>
        <w:t>Demand Create</w:t>
      </w:r>
      <w:bookmarkEnd w:id="99"/>
    </w:p>
    <w:p w14:paraId="3A602963" w14:textId="1D42FFDB" w:rsidR="00CF1D25" w:rsidRDefault="00CF1D25" w:rsidP="00CF1D25">
      <w:r>
        <w:t xml:space="preserve">Extend validation of the Staff / Team to be done from an external </w:t>
      </w:r>
      <w:r w:rsidR="00A01C8D">
        <w:t>HR</w:t>
      </w:r>
      <w:r>
        <w:t xml:space="preserve"> connection as opposed to the ‘local’ Dataverse data</w:t>
      </w:r>
      <w:r w:rsidR="00A01C8D">
        <w:t xml:space="preserve">, or </w:t>
      </w:r>
      <w:proofErr w:type="gramStart"/>
      <w:r w:rsidR="00A01C8D">
        <w:t>RMS</w:t>
      </w:r>
      <w:proofErr w:type="gramEnd"/>
    </w:p>
    <w:p w14:paraId="162082C0" w14:textId="50B5BA1B" w:rsidR="00CF1D25" w:rsidRDefault="00CF1D25" w:rsidP="00CF1D25">
      <w:r>
        <w:t xml:space="preserve">If this is ‘enabled’ in the configuration, then any Staff Member or Team entered in the Demand </w:t>
      </w:r>
      <w:r w:rsidR="00A01C8D">
        <w:t xml:space="preserve">as </w:t>
      </w:r>
      <w:r w:rsidR="001429A0">
        <w:t xml:space="preserve">an Owner, or Responder </w:t>
      </w:r>
      <w:r>
        <w:t>must be successfully validated against that connection.</w:t>
      </w:r>
    </w:p>
    <w:p w14:paraId="7844B3AC" w14:textId="77777777" w:rsidR="00CF1D25" w:rsidRDefault="00CF1D25" w:rsidP="00CF1D25"/>
    <w:p w14:paraId="7EADC8F6" w14:textId="77777777" w:rsidR="00CF1D25" w:rsidRDefault="00CF1D25" w:rsidP="00CF1D25">
      <w:r>
        <w:t>Extending the entry of Related Person information to be validated against the RMS connection. The response will return an image, with the data set. If multiple results are returned, then the user will be able to ‘scroll’ through them and then select the correct one – or cancel the search.</w:t>
      </w:r>
    </w:p>
    <w:p w14:paraId="6C0392C1" w14:textId="77777777" w:rsidR="00CF1D25" w:rsidRDefault="00CF1D25" w:rsidP="00CF1D25">
      <w:r>
        <w:t xml:space="preserve">If more than a defined number of results are returned, then a message should be shown to request a more refined search. </w:t>
      </w:r>
    </w:p>
    <w:p w14:paraId="3C801B7E" w14:textId="77777777" w:rsidR="00CF1D25" w:rsidRDefault="00CF1D25" w:rsidP="00727238"/>
    <w:p w14:paraId="63CD143F" w14:textId="609A31D7" w:rsidR="00A271A8" w:rsidRDefault="00A271A8" w:rsidP="00A271A8">
      <w:pPr>
        <w:pStyle w:val="Heading1"/>
        <w:rPr>
          <w:lang w:eastAsia="en-US"/>
        </w:rPr>
      </w:pPr>
      <w:bookmarkStart w:id="100" w:name="_Toc153446402"/>
      <w:r>
        <w:rPr>
          <w:lang w:eastAsia="en-US"/>
        </w:rPr>
        <w:t>References</w:t>
      </w:r>
      <w:bookmarkEnd w:id="100"/>
    </w:p>
    <w:p w14:paraId="03650DD6" w14:textId="7E7C5F0D" w:rsidR="00A271A8" w:rsidRDefault="00E17864" w:rsidP="005D03A9">
      <w:pPr>
        <w:rPr>
          <w:lang w:eastAsia="en-US"/>
        </w:rPr>
      </w:pPr>
      <w:r>
        <w:rPr>
          <w:lang w:eastAsia="en-US"/>
        </w:rPr>
        <w:t>Map Icons are the same as those exposed to the Azure Maps Web API</w:t>
      </w:r>
    </w:p>
    <w:p w14:paraId="171F80AD" w14:textId="289E3C86" w:rsidR="00A271A8" w:rsidRDefault="00A271A8" w:rsidP="005D03A9">
      <w:r>
        <w:rPr>
          <w:lang w:eastAsia="en-US"/>
        </w:rPr>
        <w:t xml:space="preserve">Map Icons: </w:t>
      </w:r>
      <w:hyperlink r:id="rId35" w:anchor="list-of-image-templates" w:history="1">
        <w:r>
          <w:rPr>
            <w:rStyle w:val="Hyperlink"/>
          </w:rPr>
          <w:t>Image templates in the Azure Maps Web SDK | Microsoft Learn</w:t>
        </w:r>
      </w:hyperlink>
    </w:p>
    <w:p w14:paraId="2E1697D7" w14:textId="77777777" w:rsidR="00590D09" w:rsidRDefault="00590D09" w:rsidP="005D03A9"/>
    <w:p w14:paraId="146259F1" w14:textId="76BC0B33" w:rsidR="00590D09" w:rsidRDefault="00590D09" w:rsidP="005D03A9">
      <w:r>
        <w:t>Offline – for consideration, detail released 11</w:t>
      </w:r>
      <w:r w:rsidRPr="00590D09">
        <w:rPr>
          <w:vertAlign w:val="superscript"/>
        </w:rPr>
        <w:t>th</w:t>
      </w:r>
      <w:r>
        <w:t xml:space="preserve"> September 2023:</w:t>
      </w:r>
      <w:r>
        <w:br/>
      </w:r>
      <w:hyperlink r:id="rId36" w:history="1">
        <w:r>
          <w:rPr>
            <w:rStyle w:val="Hyperlink"/>
          </w:rPr>
          <w:t>Canvas built-in offline is now just one click away! | Microsoft Power Apps</w:t>
        </w:r>
      </w:hyperlink>
    </w:p>
    <w:p w14:paraId="08B20501" w14:textId="77777777" w:rsidR="00405D84" w:rsidRDefault="00405D84" w:rsidP="005D03A9"/>
    <w:p w14:paraId="52E3D305" w14:textId="21543504" w:rsidR="00405D84" w:rsidRDefault="00405D84" w:rsidP="005D03A9">
      <w:r>
        <w:t xml:space="preserve">Bing Maps: </w:t>
      </w:r>
      <w:hyperlink r:id="rId37" w:history="1">
        <w:r w:rsidRPr="000C36A6">
          <w:rPr>
            <w:rStyle w:val="Hyperlink"/>
          </w:rPr>
          <w:t>https://learn.microsoft.com/en-us/bingmaps/rest-services/imagery/get-a-static-map</w:t>
        </w:r>
      </w:hyperlink>
    </w:p>
    <w:p w14:paraId="34064EE7" w14:textId="77777777" w:rsidR="00405D84" w:rsidRDefault="00405D84" w:rsidP="005D03A9"/>
    <w:p w14:paraId="4BC7A53B" w14:textId="609D3A08" w:rsidR="001313C1" w:rsidRDefault="001313C1" w:rsidP="005D03A9">
      <w:r>
        <w:t xml:space="preserve">Azure Maps: </w:t>
      </w:r>
      <w:hyperlink r:id="rId38" w:history="1">
        <w:r w:rsidRPr="000C36A6">
          <w:rPr>
            <w:rStyle w:val="Hyperlink"/>
          </w:rPr>
          <w:t>https://learn.microsoft.com/en-us/rest/api/maps</w:t>
        </w:r>
      </w:hyperlink>
      <w:r>
        <w:t xml:space="preserve"> </w:t>
      </w:r>
    </w:p>
    <w:p w14:paraId="77FA8355" w14:textId="16CB129C" w:rsidR="007F6E2F" w:rsidRDefault="00000000" w:rsidP="005D03A9">
      <w:hyperlink r:id="rId39" w:history="1">
        <w:r w:rsidR="007F6E2F" w:rsidRPr="000C36A6">
          <w:rPr>
            <w:rStyle w:val="Hyperlink"/>
          </w:rPr>
          <w:t>https://learn.microsoft.com/en-us/azure/azure-maps/about-azure-maps</w:t>
        </w:r>
      </w:hyperlink>
    </w:p>
    <w:p w14:paraId="656CE4F8" w14:textId="77777777" w:rsidR="007F6E2F" w:rsidRDefault="007F6E2F" w:rsidP="005D03A9"/>
    <w:p w14:paraId="2B27E263" w14:textId="287AFEB0" w:rsidR="00D33C96" w:rsidRDefault="00D33C96" w:rsidP="005D03A9">
      <w:proofErr w:type="spellStart"/>
      <w:r>
        <w:t>PowerApp</w:t>
      </w:r>
      <w:proofErr w:type="spellEnd"/>
      <w:r>
        <w:t xml:space="preserve"> Signals: </w:t>
      </w:r>
      <w:hyperlink r:id="rId40" w:history="1">
        <w:r>
          <w:rPr>
            <w:rStyle w:val="Hyperlink"/>
          </w:rPr>
          <w:t>Acceleration, App, Compass, Connection, and Location signals in Power Apps - Power Platform | Microsoft Learn</w:t>
        </w:r>
      </w:hyperlink>
    </w:p>
    <w:p w14:paraId="3B185340" w14:textId="77777777" w:rsidR="00672B3A" w:rsidRDefault="00672B3A" w:rsidP="005D03A9"/>
    <w:p w14:paraId="10744F7C" w14:textId="2F5CB19F" w:rsidR="00672B3A" w:rsidRDefault="00672B3A" w:rsidP="005D03A9">
      <w:pPr>
        <w:rPr>
          <w:rStyle w:val="Hyperlink"/>
        </w:rPr>
      </w:pPr>
      <w:r>
        <w:t>Convert Long/Lat -&gt; Metres, this could be useful for triggering Map Refresh:</w:t>
      </w:r>
      <w:r>
        <w:br/>
      </w:r>
      <w:hyperlink r:id="rId41" w:history="1">
        <w:r>
          <w:rPr>
            <w:rStyle w:val="Hyperlink"/>
          </w:rPr>
          <w:t>math - How to convert latitude or longitude to meters? - Stack Overflow</w:t>
        </w:r>
      </w:hyperlink>
    </w:p>
    <w:p w14:paraId="5B2A512E" w14:textId="77777777" w:rsidR="001423DE" w:rsidRDefault="001423DE" w:rsidP="00573E63">
      <w:pPr>
        <w:pBdr>
          <w:top w:val="nil"/>
          <w:left w:val="nil"/>
          <w:bottom w:val="nil"/>
          <w:right w:val="nil"/>
          <w:between w:val="nil"/>
        </w:pBdr>
        <w:rPr>
          <w:rStyle w:val="Hyperlink"/>
        </w:rPr>
      </w:pPr>
    </w:p>
    <w:p w14:paraId="2FE3266A" w14:textId="0B64017F" w:rsidR="002F6F7E" w:rsidRDefault="002F6F7E" w:rsidP="00573E63">
      <w:pPr>
        <w:pBdr>
          <w:top w:val="nil"/>
          <w:left w:val="nil"/>
          <w:bottom w:val="nil"/>
          <w:right w:val="nil"/>
          <w:between w:val="nil"/>
        </w:pBdr>
        <w:rPr>
          <w:rStyle w:val="Hyperlink"/>
        </w:rPr>
      </w:pPr>
      <w:r w:rsidRPr="002F6F7E">
        <w:t>Drawing Polygons:</w:t>
      </w:r>
      <w:r>
        <w:rPr>
          <w:rStyle w:val="Hyperlink"/>
        </w:rPr>
        <w:br/>
      </w:r>
      <w:hyperlink r:id="rId42" w:history="1">
        <w:r>
          <w:rPr>
            <w:rStyle w:val="Hyperlink"/>
          </w:rPr>
          <w:t>Draw and insert shapes on maps - Power Apps | Microsoft Learn</w:t>
        </w:r>
      </w:hyperlink>
    </w:p>
    <w:p w14:paraId="47DCB6F5" w14:textId="736DEE9E" w:rsidR="00787CCF" w:rsidRDefault="008B7444" w:rsidP="00573E63">
      <w:pPr>
        <w:pBdr>
          <w:top w:val="nil"/>
          <w:left w:val="nil"/>
          <w:bottom w:val="nil"/>
          <w:right w:val="nil"/>
          <w:between w:val="nil"/>
        </w:pBdr>
        <w:rPr>
          <w:color w:val="000000"/>
        </w:rPr>
      </w:pPr>
      <w:r>
        <w:rPr>
          <w:noProof/>
        </w:rPr>
        <w:lastRenderedPageBreak/>
        <w:drawing>
          <wp:anchor distT="0" distB="0" distL="114300" distR="114300" simplePos="0" relativeHeight="251658241" behindDoc="0" locked="0" layoutInCell="1" hidden="0" allowOverlap="1" wp14:anchorId="3ABC6A04" wp14:editId="693BE51B">
            <wp:simplePos x="0" y="0"/>
            <wp:positionH relativeFrom="column">
              <wp:posOffset>1</wp:posOffset>
            </wp:positionH>
            <wp:positionV relativeFrom="paragraph">
              <wp:posOffset>0</wp:posOffset>
            </wp:positionV>
            <wp:extent cx="5733288" cy="3630168"/>
            <wp:effectExtent l="0" t="0" r="0" b="0"/>
            <wp:wrapSquare wrapText="bothSides" distT="0" distB="0" distL="114300" distR="114300"/>
            <wp:docPr id="324906604" name="Picture 324906604" descr="A person smiling with the hand on the 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24906604" name="Picture 324906604" descr="A person smiling with the hand on the face&#10;&#10;Description automatically generated with low confidence"/>
                    <pic:cNvPicPr preferRelativeResize="0"/>
                  </pic:nvPicPr>
                  <pic:blipFill>
                    <a:blip r:embed="rId43"/>
                    <a:srcRect/>
                    <a:stretch>
                      <a:fillRect/>
                    </a:stretch>
                  </pic:blipFill>
                  <pic:spPr>
                    <a:xfrm>
                      <a:off x="0" y="0"/>
                      <a:ext cx="5733288" cy="3630168"/>
                    </a:xfrm>
                    <a:prstGeom prst="rect">
                      <a:avLst/>
                    </a:prstGeom>
                    <a:ln/>
                  </pic:spPr>
                </pic:pic>
              </a:graphicData>
            </a:graphic>
          </wp:anchor>
        </w:drawing>
      </w:r>
    </w:p>
    <w:sectPr w:rsidR="00787CCF" w:rsidSect="005C2862">
      <w:headerReference w:type="even" r:id="rId44"/>
      <w:headerReference w:type="default" r:id="rId45"/>
      <w:footerReference w:type="even" r:id="rId46"/>
      <w:footerReference w:type="default" r:id="rId47"/>
      <w:headerReference w:type="first" r:id="rId48"/>
      <w:footerReference w:type="first" r:id="rId49"/>
      <w:pgSz w:w="11909" w:h="16834"/>
      <w:pgMar w:top="1699" w:right="1440" w:bottom="1440" w:left="1440" w:header="864" w:footer="57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969A6" w14:textId="77777777" w:rsidR="00845703" w:rsidRDefault="00845703">
      <w:pPr>
        <w:spacing w:before="0" w:after="0"/>
      </w:pPr>
      <w:r>
        <w:separator/>
      </w:r>
    </w:p>
  </w:endnote>
  <w:endnote w:type="continuationSeparator" w:id="0">
    <w:p w14:paraId="5F969D74" w14:textId="77777777" w:rsidR="00845703" w:rsidRDefault="00845703">
      <w:pPr>
        <w:spacing w:before="0" w:after="0"/>
      </w:pPr>
      <w:r>
        <w:continuationSeparator/>
      </w:r>
    </w:p>
  </w:endnote>
  <w:endnote w:type="continuationNotice" w:id="1">
    <w:p w14:paraId="585B91D7" w14:textId="77777777" w:rsidR="00845703" w:rsidRDefault="0084570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ot;Courier New&quot;">
    <w:altName w:val="Cambria"/>
    <w:panose1 w:val="00000000000000000000"/>
    <w:charset w:val="00"/>
    <w:family w:val="roman"/>
    <w:notTrueType/>
    <w:pitch w:val="default"/>
  </w:font>
  <w:font w:name="Arimo">
    <w:altName w:val="Calibri"/>
    <w:charset w:val="00"/>
    <w:family w:val="auto"/>
    <w:pitch w:val="default"/>
  </w:font>
  <w:font w:name="Noto Sans Symbols">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48581" w14:textId="2BC09CF9" w:rsidR="00787CCF" w:rsidRDefault="008E29FD">
    <w:pPr>
      <w:pBdr>
        <w:top w:val="nil"/>
        <w:left w:val="nil"/>
        <w:bottom w:val="nil"/>
        <w:right w:val="nil"/>
        <w:between w:val="nil"/>
      </w:pBdr>
      <w:tabs>
        <w:tab w:val="center" w:pos="4680"/>
        <w:tab w:val="right" w:pos="9360"/>
      </w:tabs>
      <w:rPr>
        <w:color w:val="384249"/>
      </w:rPr>
    </w:pPr>
    <w:r>
      <w:rPr>
        <w:noProof/>
        <w:color w:val="384249"/>
      </w:rPr>
      <mc:AlternateContent>
        <mc:Choice Requires="wps">
          <w:drawing>
            <wp:anchor distT="0" distB="0" distL="0" distR="0" simplePos="0" relativeHeight="251658253" behindDoc="0" locked="0" layoutInCell="1" allowOverlap="1" wp14:anchorId="1752BBED" wp14:editId="46D18075">
              <wp:simplePos x="635" y="635"/>
              <wp:positionH relativeFrom="page">
                <wp:align>center</wp:align>
              </wp:positionH>
              <wp:positionV relativeFrom="page">
                <wp:align>bottom</wp:align>
              </wp:positionV>
              <wp:extent cx="443865" cy="443865"/>
              <wp:effectExtent l="0" t="0" r="16510" b="0"/>
              <wp:wrapNone/>
              <wp:docPr id="19" name="Text Box 19"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9EC83B6" w14:textId="7185B4DB"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52BBED" id="_x0000_t202" coordsize="21600,21600" o:spt="202" path="m,l,21600r21600,l21600,xe">
              <v:stroke joinstyle="miter"/>
              <v:path gradientshapeok="t" o:connecttype="rect"/>
            </v:shapetype>
            <v:shape id="Text Box 19" o:spid="_x0000_s1029" type="#_x0000_t202" alt="RESTRICTED" style="position:absolute;margin-left:0;margin-top:0;width:34.95pt;height:34.95pt;z-index:251658253;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29EC83B6" w14:textId="7185B4DB"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p w14:paraId="21924E7A" w14:textId="77777777" w:rsidR="00787CCF" w:rsidRDefault="00A5690C">
    <w:pPr>
      <w:pBdr>
        <w:top w:val="nil"/>
        <w:left w:val="nil"/>
        <w:bottom w:val="nil"/>
        <w:right w:val="nil"/>
        <w:between w:val="nil"/>
      </w:pBdr>
      <w:tabs>
        <w:tab w:val="center" w:pos="4680"/>
        <w:tab w:val="right" w:pos="9360"/>
      </w:tabs>
      <w:rPr>
        <w:color w:val="38424C"/>
        <w:sz w:val="16"/>
        <w:szCs w:val="16"/>
      </w:rPr>
    </w:pPr>
    <w:r>
      <w:rPr>
        <w:color w:val="384249"/>
      </w:rPr>
      <w:fldChar w:fldCharType="begin"/>
    </w:r>
    <w:r>
      <w:rPr>
        <w:color w:val="384249"/>
      </w:rPr>
      <w:instrText>PAGE</w:instrText>
    </w:r>
    <w:r>
      <w:rPr>
        <w:color w:val="384249"/>
      </w:rPr>
      <w:fldChar w:fldCharType="separate"/>
    </w:r>
    <w:r w:rsidR="00E706A5">
      <w:rPr>
        <w:noProof/>
        <w:color w:val="384249"/>
      </w:rPr>
      <w:t>1</w:t>
    </w:r>
    <w:r>
      <w:rPr>
        <w:color w:val="384249"/>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22F30" w14:textId="3AFB3AAE" w:rsidR="00DD30E1" w:rsidRPr="005B35C6" w:rsidRDefault="008E29FD" w:rsidP="0065304F">
    <w:pPr>
      <w:pStyle w:val="Footer"/>
      <w:ind w:left="-284"/>
      <w:jc w:val="center"/>
    </w:pPr>
    <w:r>
      <w:rPr>
        <w:noProof/>
      </w:rPr>
      <mc:AlternateContent>
        <mc:Choice Requires="wps">
          <w:drawing>
            <wp:anchor distT="0" distB="0" distL="0" distR="0" simplePos="0" relativeHeight="251658254" behindDoc="0" locked="0" layoutInCell="1" allowOverlap="1" wp14:anchorId="5306F65C" wp14:editId="060EE976">
              <wp:simplePos x="914400" y="10096500"/>
              <wp:positionH relativeFrom="page">
                <wp:align>center</wp:align>
              </wp:positionH>
              <wp:positionV relativeFrom="page">
                <wp:align>bottom</wp:align>
              </wp:positionV>
              <wp:extent cx="443865" cy="443865"/>
              <wp:effectExtent l="0" t="0" r="16510" b="0"/>
              <wp:wrapNone/>
              <wp:docPr id="20" name="Text Box 20"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B50755" w14:textId="58E72C82"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306F65C" id="_x0000_t202" coordsize="21600,21600" o:spt="202" path="m,l,21600r21600,l21600,xe">
              <v:stroke joinstyle="miter"/>
              <v:path gradientshapeok="t" o:connecttype="rect"/>
            </v:shapetype>
            <v:shape id="Text Box 20" o:spid="_x0000_s1030" type="#_x0000_t202" alt="RESTRICTED" style="position:absolute;left:0;text-align:left;margin-left:0;margin-top:0;width:34.95pt;height:34.95pt;z-index:25165825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41B50755" w14:textId="58E72C82"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r w:rsidR="00DD30E1" w:rsidRPr="005B35C6">
      <w:rPr>
        <w:noProof/>
      </w:rPr>
      <w:drawing>
        <wp:anchor distT="0" distB="0" distL="114300" distR="114300" simplePos="0" relativeHeight="251658240" behindDoc="1" locked="0" layoutInCell="1" allowOverlap="1" wp14:anchorId="199E88E5" wp14:editId="71F6798D">
          <wp:simplePos x="0" y="0"/>
          <wp:positionH relativeFrom="column">
            <wp:posOffset>3295650</wp:posOffset>
          </wp:positionH>
          <wp:positionV relativeFrom="page">
            <wp:posOffset>9863455</wp:posOffset>
          </wp:positionV>
          <wp:extent cx="2530800" cy="3744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30800" cy="374400"/>
                  </a:xfrm>
                  <a:prstGeom prst="rect">
                    <a:avLst/>
                  </a:prstGeom>
                </pic:spPr>
              </pic:pic>
            </a:graphicData>
          </a:graphic>
          <wp14:sizeRelH relativeFrom="page">
            <wp14:pctWidth>0</wp14:pctWidth>
          </wp14:sizeRelH>
          <wp14:sizeRelV relativeFrom="page">
            <wp14:pctHeight>0</wp14:pctHeight>
          </wp14:sizeRelV>
        </wp:anchor>
      </w:drawing>
    </w:r>
  </w:p>
  <w:p w14:paraId="4B89031D" w14:textId="77777777" w:rsidR="00DD30E1" w:rsidRDefault="00DD30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BB32B" w14:textId="6ED5BCA0" w:rsidR="008E29FD" w:rsidRDefault="008E29FD">
    <w:pPr>
      <w:pStyle w:val="Footer"/>
    </w:pPr>
    <w:r>
      <w:rPr>
        <w:noProof/>
      </w:rPr>
      <mc:AlternateContent>
        <mc:Choice Requires="wps">
          <w:drawing>
            <wp:anchor distT="0" distB="0" distL="0" distR="0" simplePos="0" relativeHeight="251658252" behindDoc="0" locked="0" layoutInCell="1" allowOverlap="1" wp14:anchorId="18B240B6" wp14:editId="0858CBD5">
              <wp:simplePos x="635" y="635"/>
              <wp:positionH relativeFrom="page">
                <wp:align>center</wp:align>
              </wp:positionH>
              <wp:positionV relativeFrom="page">
                <wp:align>bottom</wp:align>
              </wp:positionV>
              <wp:extent cx="443865" cy="443865"/>
              <wp:effectExtent l="0" t="0" r="16510" b="0"/>
              <wp:wrapNone/>
              <wp:docPr id="18" name="Text Box 18"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87ABC09" w14:textId="678C6C99"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8B240B6" id="_x0000_t202" coordsize="21600,21600" o:spt="202" path="m,l,21600r21600,l21600,xe">
              <v:stroke joinstyle="miter"/>
              <v:path gradientshapeok="t" o:connecttype="rect"/>
            </v:shapetype>
            <v:shape id="Text Box 18" o:spid="_x0000_s1032" type="#_x0000_t202" alt="RESTRICTED" style="position:absolute;margin-left:0;margin-top:0;width:34.95pt;height:34.95pt;z-index:25165825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textbox style="mso-fit-shape-to-text:t" inset="0,0,0,15pt">
                <w:txbxContent>
                  <w:p w14:paraId="087ABC09" w14:textId="678C6C99"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702D5" w14:textId="1A87638D" w:rsidR="008E29FD" w:rsidRDefault="008E29FD">
    <w:pPr>
      <w:pStyle w:val="Footer"/>
    </w:pPr>
    <w:r>
      <w:rPr>
        <w:noProof/>
      </w:rPr>
      <mc:AlternateContent>
        <mc:Choice Requires="wps">
          <w:drawing>
            <wp:anchor distT="0" distB="0" distL="0" distR="0" simplePos="0" relativeHeight="251658256" behindDoc="0" locked="0" layoutInCell="1" allowOverlap="1" wp14:anchorId="5702E673" wp14:editId="469D158C">
              <wp:simplePos x="635" y="635"/>
              <wp:positionH relativeFrom="page">
                <wp:align>center</wp:align>
              </wp:positionH>
              <wp:positionV relativeFrom="page">
                <wp:align>bottom</wp:align>
              </wp:positionV>
              <wp:extent cx="443865" cy="443865"/>
              <wp:effectExtent l="0" t="0" r="16510" b="0"/>
              <wp:wrapNone/>
              <wp:docPr id="22" name="Text Box 22"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C4E2EB" w14:textId="144225D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702E673" id="_x0000_t202" coordsize="21600,21600" o:spt="202" path="m,l,21600r21600,l21600,xe">
              <v:stroke joinstyle="miter"/>
              <v:path gradientshapeok="t" o:connecttype="rect"/>
            </v:shapetype>
            <v:shape id="Text Box 22" o:spid="_x0000_s1035" type="#_x0000_t202" alt="RESTRICTED" style="position:absolute;margin-left:0;margin-top:0;width:34.95pt;height:34.95pt;z-index:25165825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Ete71ELAgAAHAQAAA4A&#10;AAAAAAAAAAAAAAAALgIAAGRycy9lMm9Eb2MueG1sUEsBAi0AFAAGAAgAAAAhADft0fjZAAAAAwEA&#10;AA8AAAAAAAAAAAAAAAAAZQQAAGRycy9kb3ducmV2LnhtbFBLBQYAAAAABAAEAPMAAABrBQAAAAA=&#10;" filled="f" stroked="f">
              <v:textbox style="mso-fit-shape-to-text:t" inset="0,0,0,15pt">
                <w:txbxContent>
                  <w:p w14:paraId="58C4E2EB" w14:textId="144225D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06B74" w14:textId="6E71C8C6" w:rsidR="008B7444" w:rsidRDefault="008E29FD">
    <w:pPr>
      <w:pBdr>
        <w:top w:val="nil"/>
        <w:left w:val="nil"/>
        <w:bottom w:val="nil"/>
        <w:right w:val="nil"/>
        <w:between w:val="nil"/>
      </w:pBdr>
      <w:tabs>
        <w:tab w:val="center" w:pos="4680"/>
        <w:tab w:val="right" w:pos="9360"/>
      </w:tabs>
      <w:rPr>
        <w:color w:val="38424C"/>
        <w:sz w:val="16"/>
        <w:szCs w:val="16"/>
      </w:rPr>
    </w:pPr>
    <w:r>
      <w:rPr>
        <w:noProof/>
        <w:color w:val="38424C"/>
        <w:sz w:val="16"/>
        <w:szCs w:val="16"/>
      </w:rPr>
      <mc:AlternateContent>
        <mc:Choice Requires="wps">
          <w:drawing>
            <wp:anchor distT="0" distB="0" distL="0" distR="0" simplePos="0" relativeHeight="251658257" behindDoc="0" locked="0" layoutInCell="1" allowOverlap="1" wp14:anchorId="04F5061D" wp14:editId="027ACBD5">
              <wp:simplePos x="914400" y="9906000"/>
              <wp:positionH relativeFrom="page">
                <wp:align>center</wp:align>
              </wp:positionH>
              <wp:positionV relativeFrom="page">
                <wp:align>bottom</wp:align>
              </wp:positionV>
              <wp:extent cx="443865" cy="443865"/>
              <wp:effectExtent l="0" t="0" r="16510" b="0"/>
              <wp:wrapNone/>
              <wp:docPr id="23" name="Text Box 23"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FDEF69F" w14:textId="07A80C5B"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4F5061D" id="_x0000_t202" coordsize="21600,21600" o:spt="202" path="m,l,21600r21600,l21600,xe">
              <v:stroke joinstyle="miter"/>
              <v:path gradientshapeok="t" o:connecttype="rect"/>
            </v:shapetype>
            <v:shape id="Text Box 23" o:spid="_x0000_s1036" type="#_x0000_t202" alt="RESTRICTED" style="position:absolute;margin-left:0;margin-top:0;width:34.95pt;height:34.95pt;z-index:251658257;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CbhXWwLAgAAHAQAAA4A&#10;AAAAAAAAAAAAAAAALgIAAGRycy9lMm9Eb2MueG1sUEsBAi0AFAAGAAgAAAAhADft0fjZAAAAAwEA&#10;AA8AAAAAAAAAAAAAAAAAZQQAAGRycy9kb3ducmV2LnhtbFBLBQYAAAAABAAEAPMAAABrBQAAAAA=&#10;" filled="f" stroked="f">
              <v:textbox style="mso-fit-shape-to-text:t" inset="0,0,0,15pt">
                <w:txbxContent>
                  <w:p w14:paraId="5FDEF69F" w14:textId="07A80C5B"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r w:rsidR="00090E08">
      <w:rPr>
        <w:noProof/>
        <w:color w:val="38424C"/>
        <w:sz w:val="16"/>
        <w:szCs w:val="16"/>
      </w:rPr>
      <w:t>Community</w:t>
    </w:r>
    <w:r w:rsidR="00553440">
      <w:rPr>
        <w:noProof/>
        <w:color w:val="38424C"/>
        <w:sz w:val="16"/>
        <w:szCs w:val="16"/>
      </w:rPr>
      <w:t>Insights-PowerApp-</w:t>
    </w:r>
    <w:r w:rsidR="00090E08">
      <w:rPr>
        <w:noProof/>
        <w:color w:val="38424C"/>
        <w:sz w:val="16"/>
        <w:szCs w:val="16"/>
      </w:rPr>
      <w:t>SituAwareness</w:t>
    </w:r>
    <w:r w:rsidR="008B7444">
      <w:rPr>
        <w:color w:val="38424C"/>
        <w:sz w:val="16"/>
        <w:szCs w:val="16"/>
      </w:rPr>
      <w:tab/>
    </w:r>
    <w:r w:rsidR="008B7444">
      <w:rPr>
        <w:color w:val="38424C"/>
        <w:sz w:val="16"/>
        <w:szCs w:val="16"/>
      </w:rPr>
      <w:tab/>
      <w:t xml:space="preserve">Page </w:t>
    </w:r>
    <w:r w:rsidR="008B7444">
      <w:rPr>
        <w:color w:val="38424C"/>
        <w:sz w:val="16"/>
        <w:szCs w:val="16"/>
      </w:rPr>
      <w:fldChar w:fldCharType="begin"/>
    </w:r>
    <w:r w:rsidR="008B7444">
      <w:rPr>
        <w:color w:val="38424C"/>
        <w:sz w:val="16"/>
        <w:szCs w:val="16"/>
      </w:rPr>
      <w:instrText>PAGE</w:instrText>
    </w:r>
    <w:r w:rsidR="008B7444">
      <w:rPr>
        <w:color w:val="38424C"/>
        <w:sz w:val="16"/>
        <w:szCs w:val="16"/>
      </w:rPr>
      <w:fldChar w:fldCharType="separate"/>
    </w:r>
    <w:r w:rsidR="008B7444">
      <w:rPr>
        <w:noProof/>
        <w:color w:val="38424C"/>
        <w:sz w:val="16"/>
        <w:szCs w:val="16"/>
      </w:rPr>
      <w:t>2</w:t>
    </w:r>
    <w:r w:rsidR="008B7444">
      <w:rPr>
        <w:color w:val="38424C"/>
        <w:sz w:val="16"/>
        <w:szCs w:val="16"/>
      </w:rPr>
      <w:fldChar w:fldCharType="end"/>
    </w:r>
    <w:r w:rsidR="008B7444">
      <w:rPr>
        <w:color w:val="38424C"/>
        <w:sz w:val="16"/>
        <w:szCs w:val="16"/>
      </w:rPr>
      <w:t xml:space="preserve"> of </w:t>
    </w:r>
    <w:r w:rsidR="008B7444">
      <w:rPr>
        <w:color w:val="38424C"/>
        <w:sz w:val="16"/>
        <w:szCs w:val="16"/>
      </w:rPr>
      <w:fldChar w:fldCharType="begin"/>
    </w:r>
    <w:r w:rsidR="008B7444">
      <w:rPr>
        <w:color w:val="38424C"/>
        <w:sz w:val="16"/>
        <w:szCs w:val="16"/>
      </w:rPr>
      <w:instrText>NUMPAGES</w:instrText>
    </w:r>
    <w:r w:rsidR="008B7444">
      <w:rPr>
        <w:color w:val="38424C"/>
        <w:sz w:val="16"/>
        <w:szCs w:val="16"/>
      </w:rPr>
      <w:fldChar w:fldCharType="separate"/>
    </w:r>
    <w:r w:rsidR="008B7444">
      <w:rPr>
        <w:noProof/>
        <w:color w:val="38424C"/>
        <w:sz w:val="16"/>
        <w:szCs w:val="16"/>
      </w:rPr>
      <w:t>3</w:t>
    </w:r>
    <w:r w:rsidR="008B7444">
      <w:rPr>
        <w:color w:val="38424C"/>
        <w:sz w:val="16"/>
        <w:szCs w:val="16"/>
      </w:rPr>
      <w:fldChar w:fldCharType="end"/>
    </w:r>
  </w:p>
  <w:p w14:paraId="52573B0C" w14:textId="77777777" w:rsidR="008B7444" w:rsidRDefault="008B7444">
    <w:pPr>
      <w:widowControl w:val="0"/>
      <w:pBdr>
        <w:top w:val="nil"/>
        <w:left w:val="nil"/>
        <w:bottom w:val="nil"/>
        <w:right w:val="nil"/>
        <w:between w:val="nil"/>
      </w:pBdr>
      <w:spacing w:before="0" w:after="0" w:line="276" w:lineRule="auto"/>
      <w:rPr>
        <w:color w:val="38424C"/>
        <w:sz w:val="16"/>
        <w:szCs w:val="1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37C09" w14:textId="5293D830" w:rsidR="008E29FD" w:rsidRDefault="008E29FD">
    <w:pPr>
      <w:pStyle w:val="Footer"/>
    </w:pPr>
    <w:r>
      <w:rPr>
        <w:noProof/>
      </w:rPr>
      <mc:AlternateContent>
        <mc:Choice Requires="wps">
          <w:drawing>
            <wp:anchor distT="0" distB="0" distL="0" distR="0" simplePos="0" relativeHeight="251658255" behindDoc="0" locked="0" layoutInCell="1" allowOverlap="1" wp14:anchorId="0CD998A2" wp14:editId="5F0F0899">
              <wp:simplePos x="635" y="635"/>
              <wp:positionH relativeFrom="page">
                <wp:align>center</wp:align>
              </wp:positionH>
              <wp:positionV relativeFrom="page">
                <wp:align>bottom</wp:align>
              </wp:positionV>
              <wp:extent cx="443865" cy="443865"/>
              <wp:effectExtent l="0" t="0" r="16510" b="0"/>
              <wp:wrapNone/>
              <wp:docPr id="21" name="Text Box 21"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768DC7" w14:textId="3729D0D4"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CD998A2" id="_x0000_t202" coordsize="21600,21600" o:spt="202" path="m,l,21600r21600,l21600,xe">
              <v:stroke joinstyle="miter"/>
              <v:path gradientshapeok="t" o:connecttype="rect"/>
            </v:shapetype>
            <v:shape id="Text Box 21" o:spid="_x0000_s1038" type="#_x0000_t202" alt="RESTRICTED" style="position:absolute;margin-left:0;margin-top:0;width:34.95pt;height:34.95pt;z-index:251658255;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03/HMgoCAAAdBAAADgAA&#10;AAAAAAAAAAAAAAAuAgAAZHJzL2Uyb0RvYy54bWxQSwECLQAUAAYACAAAACEAN+3R+NkAAAADAQAA&#10;DwAAAAAAAAAAAAAAAABkBAAAZHJzL2Rvd25yZXYueG1sUEsFBgAAAAAEAAQA8wAAAGoFAAAAAA==&#10;" filled="f" stroked="f">
              <v:textbox style="mso-fit-shape-to-text:t" inset="0,0,0,15pt">
                <w:txbxContent>
                  <w:p w14:paraId="38768DC7" w14:textId="3729D0D4"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A9FAE" w14:textId="47484680" w:rsidR="008E29FD" w:rsidRDefault="008E29FD">
    <w:pPr>
      <w:pStyle w:val="Footer"/>
    </w:pPr>
    <w:r>
      <w:rPr>
        <w:noProof/>
      </w:rPr>
      <mc:AlternateContent>
        <mc:Choice Requires="wps">
          <w:drawing>
            <wp:anchor distT="0" distB="0" distL="0" distR="0" simplePos="0" relativeHeight="251658259" behindDoc="0" locked="0" layoutInCell="1" allowOverlap="1" wp14:anchorId="3AC57763" wp14:editId="006C479D">
              <wp:simplePos x="635" y="635"/>
              <wp:positionH relativeFrom="page">
                <wp:align>center</wp:align>
              </wp:positionH>
              <wp:positionV relativeFrom="page">
                <wp:align>bottom</wp:align>
              </wp:positionV>
              <wp:extent cx="443865" cy="443865"/>
              <wp:effectExtent l="0" t="0" r="16510" b="0"/>
              <wp:wrapNone/>
              <wp:docPr id="25" name="Text Box 25"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5DE624" w14:textId="0952B3E5"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AC57763" id="_x0000_t202" coordsize="21600,21600" o:spt="202" path="m,l,21600r21600,l21600,xe">
              <v:stroke joinstyle="miter"/>
              <v:path gradientshapeok="t" o:connecttype="rect"/>
            </v:shapetype>
            <v:shape id="Text Box 25" o:spid="_x0000_s1041" type="#_x0000_t202" alt="RESTRICTED" style="position:absolute;margin-left:0;margin-top:0;width:34.95pt;height:34.95pt;z-index:251658259;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5CwIAAB0EAAAOAAAAZHJzL2Uyb0RvYy54bWysU01v2zAMvQ/YfxB0X+x0a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Ao9v/kLAgAAHQQAAA4A&#10;AAAAAAAAAAAAAAAALgIAAGRycy9lMm9Eb2MueG1sUEsBAi0AFAAGAAgAAAAhADft0fjZAAAAAwEA&#10;AA8AAAAAAAAAAAAAAAAAZQQAAGRycy9kb3ducmV2LnhtbFBLBQYAAAAABAAEAPMAAABrBQAAAAA=&#10;" filled="f" stroked="f">
              <v:textbox style="mso-fit-shape-to-text:t" inset="0,0,0,15pt">
                <w:txbxContent>
                  <w:p w14:paraId="0C5DE624" w14:textId="0952B3E5"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6747D" w14:textId="536851BD" w:rsidR="00A5690C" w:rsidRDefault="008E29FD">
    <w:pPr>
      <w:pBdr>
        <w:top w:val="nil"/>
        <w:left w:val="nil"/>
        <w:bottom w:val="nil"/>
        <w:right w:val="nil"/>
        <w:between w:val="nil"/>
      </w:pBdr>
      <w:tabs>
        <w:tab w:val="center" w:pos="4680"/>
        <w:tab w:val="right" w:pos="9360"/>
      </w:tabs>
      <w:rPr>
        <w:color w:val="38424C"/>
        <w:sz w:val="16"/>
        <w:szCs w:val="16"/>
      </w:rPr>
    </w:pPr>
    <w:r>
      <w:rPr>
        <w:noProof/>
        <w:color w:val="38424C"/>
        <w:sz w:val="16"/>
        <w:szCs w:val="16"/>
      </w:rPr>
      <mc:AlternateContent>
        <mc:Choice Requires="wps">
          <w:drawing>
            <wp:anchor distT="0" distB="0" distL="0" distR="0" simplePos="0" relativeHeight="251658260" behindDoc="0" locked="0" layoutInCell="1" allowOverlap="1" wp14:anchorId="2C3D2C89" wp14:editId="01303BDC">
              <wp:simplePos x="914400" y="9906000"/>
              <wp:positionH relativeFrom="page">
                <wp:align>center</wp:align>
              </wp:positionH>
              <wp:positionV relativeFrom="page">
                <wp:align>bottom</wp:align>
              </wp:positionV>
              <wp:extent cx="443865" cy="443865"/>
              <wp:effectExtent l="0" t="0" r="16510" b="0"/>
              <wp:wrapNone/>
              <wp:docPr id="26" name="Text Box 26"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00B4FB9" w14:textId="4CFE26A7"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C3D2C89" id="_x0000_t202" coordsize="21600,21600" o:spt="202" path="m,l,21600r21600,l21600,xe">
              <v:stroke joinstyle="miter"/>
              <v:path gradientshapeok="t" o:connecttype="rect"/>
            </v:shapetype>
            <v:shape id="Text Box 26" o:spid="_x0000_s1042" type="#_x0000_t202" alt="RESTRICTED" style="position:absolute;margin-left:0;margin-top:0;width:34.95pt;height:34.95pt;z-index:2516582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3ECwIAAB0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2P1iar+C+oRTORgW7i3ftFh7y3x4YQ43jIOgasMz&#10;HlJBV1IYESUNuB9/s8d4JB69lHSomJIalDQl6pvBhURxTcBNoEpgfpcvcvSbg34A1OEcn4TlCaLV&#10;BTVB6UC/oZ7XsRC6mOFYrqTVBB/CIF18D1ys1ykIdWRZ2Jqd5TF15CuS+dq/MWdHxgOu6gkmObHi&#10;HfFDbLzp7foQkP60lcjtQORIOWow7XV8L1Hkv/6nqMurXv0E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GeCDcQLAgAAHQQAAA4A&#10;AAAAAAAAAAAAAAAALgIAAGRycy9lMm9Eb2MueG1sUEsBAi0AFAAGAAgAAAAhADft0fjZAAAAAwEA&#10;AA8AAAAAAAAAAAAAAAAAZQQAAGRycy9kb3ducmV2LnhtbFBLBQYAAAAABAAEAPMAAABrBQAAAAA=&#10;" filled="f" stroked="f">
              <v:textbox style="mso-fit-shape-to-text:t" inset="0,0,0,15pt">
                <w:txbxContent>
                  <w:p w14:paraId="000B4FB9" w14:textId="4CFE26A7"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r w:rsidR="00090E08" w:rsidRPr="00090E08">
      <w:rPr>
        <w:noProof/>
        <w:color w:val="38424C"/>
        <w:sz w:val="16"/>
        <w:szCs w:val="16"/>
      </w:rPr>
      <w:t xml:space="preserve"> </w:t>
    </w:r>
    <w:r w:rsidR="00090E08">
      <w:rPr>
        <w:noProof/>
        <w:color w:val="38424C"/>
        <w:sz w:val="16"/>
        <w:szCs w:val="16"/>
      </w:rPr>
      <w:t>CommunityInsights-PowerApp-SituAwareness</w:t>
    </w:r>
    <w:r>
      <w:rPr>
        <w:color w:val="38424C"/>
        <w:sz w:val="16"/>
        <w:szCs w:val="16"/>
      </w:rPr>
      <w:tab/>
    </w:r>
    <w:r>
      <w:rPr>
        <w:color w:val="38424C"/>
        <w:sz w:val="16"/>
        <w:szCs w:val="16"/>
      </w:rPr>
      <w:tab/>
      <w:t xml:space="preserve">Page </w:t>
    </w:r>
    <w:r>
      <w:rPr>
        <w:color w:val="38424C"/>
        <w:sz w:val="16"/>
        <w:szCs w:val="16"/>
      </w:rPr>
      <w:fldChar w:fldCharType="begin"/>
    </w:r>
    <w:r>
      <w:rPr>
        <w:color w:val="38424C"/>
        <w:sz w:val="16"/>
        <w:szCs w:val="16"/>
      </w:rPr>
      <w:instrText>PAGE</w:instrText>
    </w:r>
    <w:r>
      <w:rPr>
        <w:color w:val="38424C"/>
        <w:sz w:val="16"/>
        <w:szCs w:val="16"/>
      </w:rPr>
      <w:fldChar w:fldCharType="separate"/>
    </w:r>
    <w:r>
      <w:rPr>
        <w:noProof/>
        <w:color w:val="38424C"/>
        <w:sz w:val="16"/>
        <w:szCs w:val="16"/>
      </w:rPr>
      <w:t>3</w:t>
    </w:r>
    <w:r>
      <w:rPr>
        <w:color w:val="38424C"/>
        <w:sz w:val="16"/>
        <w:szCs w:val="16"/>
      </w:rPr>
      <w:fldChar w:fldCharType="end"/>
    </w:r>
    <w:r>
      <w:rPr>
        <w:color w:val="38424C"/>
        <w:sz w:val="16"/>
        <w:szCs w:val="16"/>
      </w:rPr>
      <w:t xml:space="preserve"> of </w:t>
    </w:r>
    <w:r>
      <w:rPr>
        <w:color w:val="38424C"/>
        <w:sz w:val="16"/>
        <w:szCs w:val="16"/>
      </w:rPr>
      <w:fldChar w:fldCharType="begin"/>
    </w:r>
    <w:r>
      <w:rPr>
        <w:color w:val="38424C"/>
        <w:sz w:val="16"/>
        <w:szCs w:val="16"/>
      </w:rPr>
      <w:instrText>NUMPAGES</w:instrText>
    </w:r>
    <w:r>
      <w:rPr>
        <w:color w:val="38424C"/>
        <w:sz w:val="16"/>
        <w:szCs w:val="16"/>
      </w:rPr>
      <w:fldChar w:fldCharType="separate"/>
    </w:r>
    <w:r>
      <w:rPr>
        <w:noProof/>
        <w:color w:val="38424C"/>
        <w:sz w:val="16"/>
        <w:szCs w:val="16"/>
      </w:rPr>
      <w:t>4</w:t>
    </w:r>
    <w:r>
      <w:rPr>
        <w:color w:val="38424C"/>
        <w:sz w:val="16"/>
        <w:szCs w:val="16"/>
      </w:rPr>
      <w:fldChar w:fldCharType="end"/>
    </w:r>
  </w:p>
  <w:p w14:paraId="0F8FCAA3" w14:textId="77777777" w:rsidR="00A5690C" w:rsidRDefault="00A5690C">
    <w:pPr>
      <w:widowControl w:val="0"/>
      <w:pBdr>
        <w:top w:val="nil"/>
        <w:left w:val="nil"/>
        <w:bottom w:val="nil"/>
        <w:right w:val="nil"/>
        <w:between w:val="nil"/>
      </w:pBdr>
      <w:spacing w:before="0" w:after="0" w:line="276" w:lineRule="auto"/>
      <w:rPr>
        <w:color w:val="38424C"/>
        <w:sz w:val="16"/>
        <w:szCs w:val="16"/>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EFA42" w14:textId="08772D5D" w:rsidR="008E29FD" w:rsidRDefault="008E29FD">
    <w:pPr>
      <w:pStyle w:val="Footer"/>
    </w:pPr>
    <w:r>
      <w:rPr>
        <w:noProof/>
      </w:rPr>
      <mc:AlternateContent>
        <mc:Choice Requires="wps">
          <w:drawing>
            <wp:anchor distT="0" distB="0" distL="0" distR="0" simplePos="0" relativeHeight="251658258" behindDoc="0" locked="0" layoutInCell="1" allowOverlap="1" wp14:anchorId="5F13F837" wp14:editId="3266154C">
              <wp:simplePos x="635" y="635"/>
              <wp:positionH relativeFrom="page">
                <wp:align>center</wp:align>
              </wp:positionH>
              <wp:positionV relativeFrom="page">
                <wp:align>bottom</wp:align>
              </wp:positionV>
              <wp:extent cx="443865" cy="443865"/>
              <wp:effectExtent l="0" t="0" r="16510" b="0"/>
              <wp:wrapNone/>
              <wp:docPr id="24" name="Text Box 24"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BC595F6" w14:textId="5616C89F"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F13F837" id="_x0000_t202" coordsize="21600,21600" o:spt="202" path="m,l,21600r21600,l21600,xe">
              <v:stroke joinstyle="miter"/>
              <v:path gradientshapeok="t" o:connecttype="rect"/>
            </v:shapetype>
            <v:shape id="Text Box 24" o:spid="_x0000_s1044" type="#_x0000_t202" alt="RESTRICTED" style="position:absolute;margin-left:0;margin-top:0;width:34.95pt;height:34.95pt;z-index:25165825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38aL8LAgAAHQQAAA4A&#10;AAAAAAAAAAAAAAAALgIAAGRycy9lMm9Eb2MueG1sUEsBAi0AFAAGAAgAAAAhADft0fjZAAAAAwEA&#10;AA8AAAAAAAAAAAAAAAAAZQQAAGRycy9kb3ducmV2LnhtbFBLBQYAAAAABAAEAPMAAABrBQAAAAA=&#10;" filled="f" stroked="f">
              <v:textbox style="mso-fit-shape-to-text:t" inset="0,0,0,15pt">
                <w:txbxContent>
                  <w:p w14:paraId="2BC595F6" w14:textId="5616C89F"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3B42F" w14:textId="77777777" w:rsidR="00845703" w:rsidRDefault="00845703">
      <w:pPr>
        <w:spacing w:before="0" w:after="0"/>
      </w:pPr>
      <w:r>
        <w:separator/>
      </w:r>
    </w:p>
  </w:footnote>
  <w:footnote w:type="continuationSeparator" w:id="0">
    <w:p w14:paraId="226D162D" w14:textId="77777777" w:rsidR="00845703" w:rsidRDefault="00845703">
      <w:pPr>
        <w:spacing w:before="0" w:after="0"/>
      </w:pPr>
      <w:r>
        <w:continuationSeparator/>
      </w:r>
    </w:p>
  </w:footnote>
  <w:footnote w:type="continuationNotice" w:id="1">
    <w:p w14:paraId="510EAA7E" w14:textId="77777777" w:rsidR="00845703" w:rsidRDefault="00845703">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3AE03" w14:textId="57464218" w:rsidR="008E29FD" w:rsidRDefault="008E29FD">
    <w:pPr>
      <w:pStyle w:val="Header"/>
    </w:pPr>
    <w:r>
      <w:rPr>
        <w:noProof/>
      </w:rPr>
      <mc:AlternateContent>
        <mc:Choice Requires="wps">
          <w:drawing>
            <wp:anchor distT="0" distB="0" distL="0" distR="0" simplePos="0" relativeHeight="251658244" behindDoc="0" locked="0" layoutInCell="1" allowOverlap="1" wp14:anchorId="3D627C38" wp14:editId="1A656706">
              <wp:simplePos x="635" y="635"/>
              <wp:positionH relativeFrom="page">
                <wp:align>center</wp:align>
              </wp:positionH>
              <wp:positionV relativeFrom="page">
                <wp:align>top</wp:align>
              </wp:positionV>
              <wp:extent cx="443865" cy="443865"/>
              <wp:effectExtent l="0" t="0" r="16510" b="9525"/>
              <wp:wrapNone/>
              <wp:docPr id="10" name="Text Box 10"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D138CC5" w14:textId="020C4C9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D627C38" id="_x0000_t202" coordsize="21600,21600" o:spt="202" path="m,l,21600r21600,l21600,xe">
              <v:stroke joinstyle="miter"/>
              <v:path gradientshapeok="t" o:connecttype="rect"/>
            </v:shapetype>
            <v:shape id="Text Box 10" o:spid="_x0000_s1027" type="#_x0000_t202" alt="RESTRICTED" style="position:absolute;margin-left:0;margin-top:0;width:34.95pt;height:34.95pt;z-index:25165824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4D138CC5" w14:textId="020C4C9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53CBF" w14:textId="66BFACCF" w:rsidR="008E29FD" w:rsidRDefault="008E29FD">
    <w:pPr>
      <w:pStyle w:val="Header"/>
    </w:pPr>
    <w:r>
      <w:rPr>
        <w:noProof/>
      </w:rPr>
      <mc:AlternateContent>
        <mc:Choice Requires="wps">
          <w:drawing>
            <wp:anchor distT="0" distB="0" distL="0" distR="0" simplePos="0" relativeHeight="251658245" behindDoc="0" locked="0" layoutInCell="1" allowOverlap="1" wp14:anchorId="62556EBE" wp14:editId="4AA5DFD8">
              <wp:simplePos x="914400" y="289560"/>
              <wp:positionH relativeFrom="page">
                <wp:align>center</wp:align>
              </wp:positionH>
              <wp:positionV relativeFrom="page">
                <wp:align>top</wp:align>
              </wp:positionV>
              <wp:extent cx="443865" cy="443865"/>
              <wp:effectExtent l="0" t="0" r="16510" b="9525"/>
              <wp:wrapNone/>
              <wp:docPr id="11" name="Text Box 11"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59C3820" w14:textId="652200E9"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2556EBE" id="_x0000_t202" coordsize="21600,21600" o:spt="202" path="m,l,21600r21600,l21600,xe">
              <v:stroke joinstyle="miter"/>
              <v:path gradientshapeok="t" o:connecttype="rect"/>
            </v:shapetype>
            <v:shape id="Text Box 11" o:spid="_x0000_s1028" type="#_x0000_t202" alt="RESTRICTED" style="position:absolute;margin-left:0;margin-top:0;width:34.95pt;height:34.95pt;z-index:251658245;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559C3820" w14:textId="652200E9"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3DDF4" w14:textId="0C489DAF" w:rsidR="008E29FD" w:rsidRDefault="008E29FD">
    <w:pPr>
      <w:pStyle w:val="Header"/>
    </w:pPr>
    <w:r>
      <w:rPr>
        <w:noProof/>
      </w:rPr>
      <mc:AlternateContent>
        <mc:Choice Requires="wps">
          <w:drawing>
            <wp:anchor distT="0" distB="0" distL="0" distR="0" simplePos="0" relativeHeight="251658243" behindDoc="0" locked="0" layoutInCell="1" allowOverlap="1" wp14:anchorId="58D6002A" wp14:editId="73BF7CFF">
              <wp:simplePos x="635" y="635"/>
              <wp:positionH relativeFrom="page">
                <wp:align>center</wp:align>
              </wp:positionH>
              <wp:positionV relativeFrom="page">
                <wp:align>top</wp:align>
              </wp:positionV>
              <wp:extent cx="443865" cy="443865"/>
              <wp:effectExtent l="0" t="0" r="16510" b="9525"/>
              <wp:wrapNone/>
              <wp:docPr id="9" name="Text Box 9"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08A7D3A" w14:textId="3BF2FD20"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8D6002A" id="_x0000_t202" coordsize="21600,21600" o:spt="202" path="m,l,21600r21600,l21600,xe">
              <v:stroke joinstyle="miter"/>
              <v:path gradientshapeok="t" o:connecttype="rect"/>
            </v:shapetype>
            <v:shape id="Text Box 9" o:spid="_x0000_s1031" type="#_x0000_t202" alt="RESTRICTED" style="position:absolute;margin-left:0;margin-top:0;width:34.95pt;height:34.95pt;z-index:251658243;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608A7D3A" w14:textId="3BF2FD20"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0F3D4" w14:textId="28DD509C" w:rsidR="008E29FD" w:rsidRDefault="008E29FD">
    <w:pPr>
      <w:pStyle w:val="Header"/>
    </w:pPr>
    <w:r>
      <w:rPr>
        <w:noProof/>
      </w:rPr>
      <mc:AlternateContent>
        <mc:Choice Requires="wps">
          <w:drawing>
            <wp:anchor distT="0" distB="0" distL="0" distR="0" simplePos="0" relativeHeight="251658247" behindDoc="0" locked="0" layoutInCell="1" allowOverlap="1" wp14:anchorId="4D6A49C3" wp14:editId="6738514A">
              <wp:simplePos x="635" y="635"/>
              <wp:positionH relativeFrom="page">
                <wp:align>center</wp:align>
              </wp:positionH>
              <wp:positionV relativeFrom="page">
                <wp:align>top</wp:align>
              </wp:positionV>
              <wp:extent cx="443865" cy="443865"/>
              <wp:effectExtent l="0" t="0" r="16510" b="9525"/>
              <wp:wrapNone/>
              <wp:docPr id="13" name="Text Box 13"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074E622" w14:textId="2FAD7A7F"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D6A49C3" id="_x0000_t202" coordsize="21600,21600" o:spt="202" path="m,l,21600r21600,l21600,xe">
              <v:stroke joinstyle="miter"/>
              <v:path gradientshapeok="t" o:connecttype="rect"/>
            </v:shapetype>
            <v:shape id="Text Box 13" o:spid="_x0000_s1033" type="#_x0000_t202" alt="RESTRICTED" style="position:absolute;margin-left:0;margin-top:0;width:34.95pt;height:34.95pt;z-index:251658247;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CS5/VeCgIAABwEAAAOAAAA&#10;AAAAAAAAAAAAAC4CAABkcnMvZTJvRG9jLnhtbFBLAQItABQABgAIAAAAIQDUHg1H2AAAAAMBAAAP&#10;AAAAAAAAAAAAAAAAAGQEAABkcnMvZG93bnJldi54bWxQSwUGAAAAAAQABADzAAAAaQUAAAAA&#10;" filled="f" stroked="f">
              <v:textbox style="mso-fit-shape-to-text:t" inset="0,15pt,0,0">
                <w:txbxContent>
                  <w:p w14:paraId="5074E622" w14:textId="2FAD7A7F"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BCC38" w14:textId="677F3D6C" w:rsidR="008B7444" w:rsidRDefault="008E29FD">
    <w:pPr>
      <w:pBdr>
        <w:top w:val="nil"/>
        <w:left w:val="nil"/>
        <w:bottom w:val="single" w:sz="6" w:space="1" w:color="384249"/>
        <w:right w:val="nil"/>
        <w:between w:val="nil"/>
      </w:pBdr>
      <w:tabs>
        <w:tab w:val="center" w:pos="4680"/>
        <w:tab w:val="right" w:pos="9360"/>
      </w:tabs>
      <w:spacing w:before="0"/>
      <w:rPr>
        <w:color w:val="38424C"/>
        <w:sz w:val="16"/>
        <w:szCs w:val="16"/>
      </w:rPr>
    </w:pPr>
    <w:r>
      <w:rPr>
        <w:noProof/>
        <w:color w:val="38424C"/>
        <w:sz w:val="16"/>
        <w:szCs w:val="16"/>
      </w:rPr>
      <mc:AlternateContent>
        <mc:Choice Requires="wps">
          <w:drawing>
            <wp:anchor distT="0" distB="0" distL="0" distR="0" simplePos="0" relativeHeight="251658248" behindDoc="0" locked="0" layoutInCell="1" allowOverlap="1" wp14:anchorId="52D3BA5C" wp14:editId="2B9E0A82">
              <wp:simplePos x="914400" y="548640"/>
              <wp:positionH relativeFrom="page">
                <wp:align>center</wp:align>
              </wp:positionH>
              <wp:positionV relativeFrom="page">
                <wp:align>top</wp:align>
              </wp:positionV>
              <wp:extent cx="443865" cy="443865"/>
              <wp:effectExtent l="0" t="0" r="16510" b="9525"/>
              <wp:wrapNone/>
              <wp:docPr id="14" name="Text Box 14"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1F36B8A" w14:textId="42713A5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2D3BA5C" id="_x0000_t202" coordsize="21600,21600" o:spt="202" path="m,l,21600r21600,l21600,xe">
              <v:stroke joinstyle="miter"/>
              <v:path gradientshapeok="t" o:connecttype="rect"/>
            </v:shapetype>
            <v:shape id="Text Box 14" o:spid="_x0000_s1034" type="#_x0000_t202" alt="RESTRICTED" style="position:absolute;margin-left:0;margin-top:0;width:34.95pt;height:34.95pt;z-index:25165824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" filled="f" stroked="f">
              <v:textbox style="mso-fit-shape-to-text:t" inset="0,15pt,0,0">
                <w:txbxContent>
                  <w:p w14:paraId="11F36B8A" w14:textId="42713A5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r w:rsidR="00090E08" w:rsidRPr="00090E08">
      <w:rPr>
        <w:color w:val="38424C"/>
        <w:sz w:val="16"/>
        <w:szCs w:val="16"/>
      </w:rPr>
      <w:t xml:space="preserve"> </w:t>
    </w:r>
    <w:r w:rsidR="00090E08">
      <w:rPr>
        <w:color w:val="38424C"/>
        <w:sz w:val="16"/>
        <w:szCs w:val="16"/>
      </w:rPr>
      <w:t>Design Document</w:t>
    </w:r>
    <w:r w:rsidR="008B7444">
      <w:rPr>
        <w:color w:val="38424C"/>
        <w:sz w:val="16"/>
        <w:szCs w:val="16"/>
      </w:rPr>
      <w:br/>
    </w:r>
    <w:r w:rsidR="008B7444">
      <w:rPr>
        <w:noProof/>
      </w:rPr>
      <w:drawing>
        <wp:anchor distT="0" distB="0" distL="0" distR="0" simplePos="0" relativeHeight="251658241" behindDoc="1" locked="0" layoutInCell="1" hidden="0" allowOverlap="1" wp14:anchorId="17A2178D" wp14:editId="406E437B">
          <wp:simplePos x="0" y="0"/>
          <wp:positionH relativeFrom="column">
            <wp:posOffset>5049732</wp:posOffset>
          </wp:positionH>
          <wp:positionV relativeFrom="paragraph">
            <wp:posOffset>-36829</wp:posOffset>
          </wp:positionV>
          <wp:extent cx="691458" cy="165592"/>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91458" cy="165592"/>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42F2B" w14:textId="7E7476D5" w:rsidR="008E29FD" w:rsidRDefault="008E29FD">
    <w:pPr>
      <w:pStyle w:val="Header"/>
    </w:pPr>
    <w:r>
      <w:rPr>
        <w:noProof/>
      </w:rPr>
      <mc:AlternateContent>
        <mc:Choice Requires="wps">
          <w:drawing>
            <wp:anchor distT="0" distB="0" distL="0" distR="0" simplePos="0" relativeHeight="251658246" behindDoc="0" locked="0" layoutInCell="1" allowOverlap="1" wp14:anchorId="54FFB74C" wp14:editId="1667B8DA">
              <wp:simplePos x="635" y="635"/>
              <wp:positionH relativeFrom="page">
                <wp:align>center</wp:align>
              </wp:positionH>
              <wp:positionV relativeFrom="page">
                <wp:align>top</wp:align>
              </wp:positionV>
              <wp:extent cx="443865" cy="443865"/>
              <wp:effectExtent l="0" t="0" r="16510" b="9525"/>
              <wp:wrapNone/>
              <wp:docPr id="12" name="Text Box 12"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018C13" w14:textId="16679E4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4FFB74C" id="_x0000_t202" coordsize="21600,21600" o:spt="202" path="m,l,21600r21600,l21600,xe">
              <v:stroke joinstyle="miter"/>
              <v:path gradientshapeok="t" o:connecttype="rect"/>
            </v:shapetype>
            <v:shape id="Text Box 12" o:spid="_x0000_s1037" type="#_x0000_t202" alt="RESTRICTED" style="position:absolute;margin-left:0;margin-top:0;width:34.95pt;height:34.95pt;z-index:25165824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" filled="f" stroked="f">
              <v:textbox style="mso-fit-shape-to-text:t" inset="0,15pt,0,0">
                <w:txbxContent>
                  <w:p w14:paraId="40018C13" w14:textId="16679E4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2ED62" w14:textId="221E3C59" w:rsidR="008E29FD" w:rsidRDefault="008E29FD">
    <w:pPr>
      <w:pStyle w:val="Header"/>
    </w:pPr>
    <w:r>
      <w:rPr>
        <w:noProof/>
      </w:rPr>
      <mc:AlternateContent>
        <mc:Choice Requires="wps">
          <w:drawing>
            <wp:anchor distT="0" distB="0" distL="0" distR="0" simplePos="0" relativeHeight="251658250" behindDoc="0" locked="0" layoutInCell="1" allowOverlap="1" wp14:anchorId="7CFDF905" wp14:editId="6F7CD1A5">
              <wp:simplePos x="635" y="635"/>
              <wp:positionH relativeFrom="page">
                <wp:align>center</wp:align>
              </wp:positionH>
              <wp:positionV relativeFrom="page">
                <wp:align>top</wp:align>
              </wp:positionV>
              <wp:extent cx="443865" cy="443865"/>
              <wp:effectExtent l="0" t="0" r="16510" b="9525"/>
              <wp:wrapNone/>
              <wp:docPr id="16" name="Text Box 16"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1E45FF2" w14:textId="01418D20"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CFDF905" id="_x0000_t202" coordsize="21600,21600" o:spt="202" path="m,l,21600r21600,l21600,xe">
              <v:stroke joinstyle="miter"/>
              <v:path gradientshapeok="t" o:connecttype="rect"/>
            </v:shapetype>
            <v:shape id="Text Box 16" o:spid="_x0000_s1039" type="#_x0000_t202" alt="RESTRICTED" style="position:absolute;margin-left:0;margin-top:0;width:34.95pt;height:34.95pt;z-index:25165825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UHACwIAAB0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" filled="f" stroked="f">
              <v:textbox style="mso-fit-shape-to-text:t" inset="0,15pt,0,0">
                <w:txbxContent>
                  <w:p w14:paraId="11E45FF2" w14:textId="01418D20"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4F406" w14:textId="291DF704" w:rsidR="00A5690C" w:rsidRDefault="008E29FD">
    <w:pPr>
      <w:pBdr>
        <w:top w:val="nil"/>
        <w:left w:val="nil"/>
        <w:bottom w:val="single" w:sz="6" w:space="1" w:color="384249"/>
        <w:right w:val="nil"/>
        <w:between w:val="nil"/>
      </w:pBdr>
      <w:tabs>
        <w:tab w:val="center" w:pos="4680"/>
        <w:tab w:val="right" w:pos="9360"/>
      </w:tabs>
      <w:spacing w:before="0"/>
      <w:rPr>
        <w:color w:val="38424C"/>
        <w:sz w:val="16"/>
        <w:szCs w:val="16"/>
      </w:rPr>
    </w:pPr>
    <w:r>
      <w:rPr>
        <w:noProof/>
        <w:color w:val="38424C"/>
        <w:sz w:val="16"/>
        <w:szCs w:val="16"/>
      </w:rPr>
      <mc:AlternateContent>
        <mc:Choice Requires="wps">
          <w:drawing>
            <wp:anchor distT="0" distB="0" distL="0" distR="0" simplePos="0" relativeHeight="251658251" behindDoc="0" locked="0" layoutInCell="1" allowOverlap="1" wp14:anchorId="111DDDDD" wp14:editId="51900EFF">
              <wp:simplePos x="914400" y="548640"/>
              <wp:positionH relativeFrom="page">
                <wp:align>center</wp:align>
              </wp:positionH>
              <wp:positionV relativeFrom="page">
                <wp:align>top</wp:align>
              </wp:positionV>
              <wp:extent cx="443865" cy="443865"/>
              <wp:effectExtent l="0" t="0" r="16510" b="9525"/>
              <wp:wrapNone/>
              <wp:docPr id="17" name="Text Box 17"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251E43" w14:textId="6C06B353"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11DDDDD" id="_x0000_t202" coordsize="21600,21600" o:spt="202" path="m,l,21600r21600,l21600,xe">
              <v:stroke joinstyle="miter"/>
              <v:path gradientshapeok="t" o:connecttype="rect"/>
            </v:shapetype>
            <v:shape id="Text Box 17" o:spid="_x0000_s1040" type="#_x0000_t202" alt="RESTRICTED" style="position:absolute;margin-left:0;margin-top:0;width:34.95pt;height:34.95pt;z-index:25165825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P9CgIAAB0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bU/eXU/g6qE03lYVh4cHLdUu2NCPgsPG2YBiHV4hMd&#10;tYau5DBanDXgf/zNH/OJeIpy1pFiSm5J0pzpb5YWEsWVjPnn/Dqnm5/cu8mwB3MPpMM5PQknkxnz&#10;UE9m7cG8kp5XsRCFhJVUruQ4mfc4SJfeg1SrVUoiHTmBG7t1MkJHviKZL/2r8G5kHGlVjzDJSRTv&#10;iB9y45/BrQ5I9KetRG4HIkfKSYNpr+N7iSL/9Z6yzq96+RM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CXxvP9CgIAAB0EAAAOAAAA&#10;AAAAAAAAAAAAAC4CAABkcnMvZTJvRG9jLnhtbFBLAQItABQABgAIAAAAIQDUHg1H2AAAAAMBAAAP&#10;AAAAAAAAAAAAAAAAAGQEAABkcnMvZG93bnJldi54bWxQSwUGAAAAAAQABADzAAAAaQUAAAAA&#10;" filled="f" stroked="f">
              <v:textbox style="mso-fit-shape-to-text:t" inset="0,15pt,0,0">
                <w:txbxContent>
                  <w:p w14:paraId="35251E43" w14:textId="6C06B353"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r w:rsidR="00090E08">
      <w:rPr>
        <w:color w:val="38424C"/>
        <w:sz w:val="16"/>
        <w:szCs w:val="16"/>
      </w:rPr>
      <w:t>Design Document</w:t>
    </w:r>
    <w:r>
      <w:rPr>
        <w:color w:val="38424C"/>
        <w:sz w:val="16"/>
        <w:szCs w:val="16"/>
      </w:rPr>
      <w:br/>
    </w:r>
    <w:r>
      <w:rPr>
        <w:noProof/>
      </w:rPr>
      <w:drawing>
        <wp:anchor distT="0" distB="0" distL="0" distR="0" simplePos="0" relativeHeight="251658242" behindDoc="1" locked="0" layoutInCell="1" hidden="0" allowOverlap="1" wp14:anchorId="611F958E" wp14:editId="13B95A8E">
          <wp:simplePos x="0" y="0"/>
          <wp:positionH relativeFrom="column">
            <wp:posOffset>5049732</wp:posOffset>
          </wp:positionH>
          <wp:positionV relativeFrom="paragraph">
            <wp:posOffset>-36829</wp:posOffset>
          </wp:positionV>
          <wp:extent cx="691458" cy="165592"/>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91458" cy="165592"/>
                  </a:xfrm>
                  <a:prstGeom prst="rect">
                    <a:avLst/>
                  </a:prstGeom>
                  <a:ln/>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89F85" w14:textId="2131AA4F" w:rsidR="008E29FD" w:rsidRDefault="008E29FD">
    <w:pPr>
      <w:pStyle w:val="Header"/>
    </w:pPr>
    <w:r>
      <w:rPr>
        <w:noProof/>
      </w:rPr>
      <mc:AlternateContent>
        <mc:Choice Requires="wps">
          <w:drawing>
            <wp:anchor distT="0" distB="0" distL="0" distR="0" simplePos="0" relativeHeight="251658249" behindDoc="0" locked="0" layoutInCell="1" allowOverlap="1" wp14:anchorId="095F4F40" wp14:editId="46926FF3">
              <wp:simplePos x="635" y="635"/>
              <wp:positionH relativeFrom="page">
                <wp:align>center</wp:align>
              </wp:positionH>
              <wp:positionV relativeFrom="page">
                <wp:align>top</wp:align>
              </wp:positionV>
              <wp:extent cx="443865" cy="443865"/>
              <wp:effectExtent l="0" t="0" r="16510" b="9525"/>
              <wp:wrapNone/>
              <wp:docPr id="15" name="Text Box 15"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4DCB8CA" w14:textId="02AA18A5"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95F4F40" id="_x0000_t202" coordsize="21600,21600" o:spt="202" path="m,l,21600r21600,l21600,xe">
              <v:stroke joinstyle="miter"/>
              <v:path gradientshapeok="t" o:connecttype="rect"/>
            </v:shapetype>
            <v:shape id="Text Box 15" o:spid="_x0000_s1043" type="#_x0000_t202" alt="RESTRICTED" style="position:absolute;margin-left:0;margin-top:0;width:34.95pt;height:34.95pt;z-index:251658249;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" filled="f" stroked="f">
              <v:textbox style="mso-fit-shape-to-text:t" inset="0,15pt,0,0">
                <w:txbxContent>
                  <w:p w14:paraId="64DCB8CA" w14:textId="02AA18A5"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7664"/>
    <w:multiLevelType w:val="hybridMultilevel"/>
    <w:tmpl w:val="FFFFFFFF"/>
    <w:lvl w:ilvl="0" w:tplc="F6D84930">
      <w:start w:val="1"/>
      <w:numFmt w:val="bullet"/>
      <w:lvlText w:val=""/>
      <w:lvlJc w:val="left"/>
      <w:pPr>
        <w:ind w:left="720" w:hanging="360"/>
      </w:pPr>
      <w:rPr>
        <w:rFonts w:ascii="Symbol" w:hAnsi="Symbol" w:hint="default"/>
      </w:rPr>
    </w:lvl>
    <w:lvl w:ilvl="1" w:tplc="2B28146A">
      <w:start w:val="1"/>
      <w:numFmt w:val="bullet"/>
      <w:lvlText w:val="o"/>
      <w:lvlJc w:val="left"/>
      <w:pPr>
        <w:ind w:left="1440" w:hanging="360"/>
      </w:pPr>
      <w:rPr>
        <w:rFonts w:ascii="Courier New" w:hAnsi="Courier New" w:hint="default"/>
      </w:rPr>
    </w:lvl>
    <w:lvl w:ilvl="2" w:tplc="870AED3C">
      <w:start w:val="1"/>
      <w:numFmt w:val="bullet"/>
      <w:lvlText w:val=""/>
      <w:lvlJc w:val="left"/>
      <w:pPr>
        <w:ind w:left="2160" w:hanging="360"/>
      </w:pPr>
      <w:rPr>
        <w:rFonts w:ascii="Wingdings" w:hAnsi="Wingdings" w:hint="default"/>
      </w:rPr>
    </w:lvl>
    <w:lvl w:ilvl="3" w:tplc="D1B467C0">
      <w:start w:val="1"/>
      <w:numFmt w:val="bullet"/>
      <w:lvlText w:val=""/>
      <w:lvlJc w:val="left"/>
      <w:pPr>
        <w:ind w:left="2880" w:hanging="360"/>
      </w:pPr>
      <w:rPr>
        <w:rFonts w:ascii="Symbol" w:hAnsi="Symbol" w:hint="default"/>
      </w:rPr>
    </w:lvl>
    <w:lvl w:ilvl="4" w:tplc="8B585A5E">
      <w:start w:val="1"/>
      <w:numFmt w:val="bullet"/>
      <w:lvlText w:val="o"/>
      <w:lvlJc w:val="left"/>
      <w:pPr>
        <w:ind w:left="3600" w:hanging="360"/>
      </w:pPr>
      <w:rPr>
        <w:rFonts w:ascii="Courier New" w:hAnsi="Courier New" w:hint="default"/>
      </w:rPr>
    </w:lvl>
    <w:lvl w:ilvl="5" w:tplc="35E01D06">
      <w:start w:val="1"/>
      <w:numFmt w:val="bullet"/>
      <w:lvlText w:val=""/>
      <w:lvlJc w:val="left"/>
      <w:pPr>
        <w:ind w:left="4320" w:hanging="360"/>
      </w:pPr>
      <w:rPr>
        <w:rFonts w:ascii="Wingdings" w:hAnsi="Wingdings" w:hint="default"/>
      </w:rPr>
    </w:lvl>
    <w:lvl w:ilvl="6" w:tplc="DA20BE4C">
      <w:start w:val="1"/>
      <w:numFmt w:val="bullet"/>
      <w:lvlText w:val=""/>
      <w:lvlJc w:val="left"/>
      <w:pPr>
        <w:ind w:left="5040" w:hanging="360"/>
      </w:pPr>
      <w:rPr>
        <w:rFonts w:ascii="Symbol" w:hAnsi="Symbol" w:hint="default"/>
      </w:rPr>
    </w:lvl>
    <w:lvl w:ilvl="7" w:tplc="FEB4C1FE">
      <w:start w:val="1"/>
      <w:numFmt w:val="bullet"/>
      <w:lvlText w:val="o"/>
      <w:lvlJc w:val="left"/>
      <w:pPr>
        <w:ind w:left="5760" w:hanging="360"/>
      </w:pPr>
      <w:rPr>
        <w:rFonts w:ascii="Courier New" w:hAnsi="Courier New" w:hint="default"/>
      </w:rPr>
    </w:lvl>
    <w:lvl w:ilvl="8" w:tplc="D794FF9A">
      <w:start w:val="1"/>
      <w:numFmt w:val="bullet"/>
      <w:lvlText w:val=""/>
      <w:lvlJc w:val="left"/>
      <w:pPr>
        <w:ind w:left="6480" w:hanging="360"/>
      </w:pPr>
      <w:rPr>
        <w:rFonts w:ascii="Wingdings" w:hAnsi="Wingdings" w:hint="default"/>
      </w:rPr>
    </w:lvl>
  </w:abstractNum>
  <w:abstractNum w:abstractNumId="1" w15:restartNumberingAfterBreak="0">
    <w:nsid w:val="08AB48D9"/>
    <w:multiLevelType w:val="multilevel"/>
    <w:tmpl w:val="ED2EBCDE"/>
    <w:lvl w:ilvl="0">
      <w:start w:val="1"/>
      <w:numFmt w:val="decimal"/>
      <w:lvlText w:val="Note:"/>
      <w:lvlJc w:val="left"/>
      <w:pPr>
        <w:ind w:left="360" w:hanging="360"/>
      </w:pPr>
      <w:rPr>
        <w:rFonts w:ascii="Verdana" w:eastAsia="Verdana" w:hAnsi="Verdana" w:cs="Verdana"/>
        <w:b/>
        <w:i/>
        <w:smallCaps w:val="0"/>
        <w:strike w:val="0"/>
        <w:color w:val="EB6E00"/>
        <w:sz w:val="22"/>
        <w:szCs w:val="22"/>
        <w:u w:val="none"/>
        <w:vertAlign w:val="subscrip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286463"/>
    <w:multiLevelType w:val="hybridMultilevel"/>
    <w:tmpl w:val="2CA8B5F0"/>
    <w:lvl w:ilvl="0" w:tplc="B0006E04">
      <w:start w:val="1"/>
      <w:numFmt w:val="bullet"/>
      <w:lvlText w:val="-"/>
      <w:lvlJc w:val="left"/>
      <w:pPr>
        <w:ind w:left="1080" w:hanging="360"/>
      </w:pPr>
      <w:rPr>
        <w:rFonts w:ascii="Verdana" w:eastAsia="Verdana" w:hAnsi="Verdana" w:cs="Verdan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06A69FA"/>
    <w:multiLevelType w:val="hybridMultilevel"/>
    <w:tmpl w:val="C0B2D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62C731"/>
    <w:multiLevelType w:val="hybridMultilevel"/>
    <w:tmpl w:val="FFFFFFFF"/>
    <w:lvl w:ilvl="0" w:tplc="A46C4986">
      <w:start w:val="1"/>
      <w:numFmt w:val="bullet"/>
      <w:lvlText w:val=""/>
      <w:lvlJc w:val="left"/>
      <w:pPr>
        <w:ind w:left="720" w:hanging="360"/>
      </w:pPr>
      <w:rPr>
        <w:rFonts w:ascii="Symbol" w:hAnsi="Symbol" w:hint="default"/>
      </w:rPr>
    </w:lvl>
    <w:lvl w:ilvl="1" w:tplc="27AA1F84">
      <w:start w:val="1"/>
      <w:numFmt w:val="bullet"/>
      <w:lvlText w:val="o"/>
      <w:lvlJc w:val="left"/>
      <w:pPr>
        <w:ind w:left="1440" w:hanging="360"/>
      </w:pPr>
      <w:rPr>
        <w:rFonts w:ascii="Courier New" w:hAnsi="Courier New" w:hint="default"/>
      </w:rPr>
    </w:lvl>
    <w:lvl w:ilvl="2" w:tplc="5BAE85BA">
      <w:start w:val="1"/>
      <w:numFmt w:val="bullet"/>
      <w:lvlText w:val=""/>
      <w:lvlJc w:val="left"/>
      <w:pPr>
        <w:ind w:left="2160" w:hanging="360"/>
      </w:pPr>
      <w:rPr>
        <w:rFonts w:ascii="Wingdings" w:hAnsi="Wingdings" w:hint="default"/>
      </w:rPr>
    </w:lvl>
    <w:lvl w:ilvl="3" w:tplc="BED43E06">
      <w:start w:val="1"/>
      <w:numFmt w:val="bullet"/>
      <w:lvlText w:val=""/>
      <w:lvlJc w:val="left"/>
      <w:pPr>
        <w:ind w:left="2880" w:hanging="360"/>
      </w:pPr>
      <w:rPr>
        <w:rFonts w:ascii="Symbol" w:hAnsi="Symbol" w:hint="default"/>
      </w:rPr>
    </w:lvl>
    <w:lvl w:ilvl="4" w:tplc="D132E064">
      <w:start w:val="1"/>
      <w:numFmt w:val="bullet"/>
      <w:lvlText w:val="o"/>
      <w:lvlJc w:val="left"/>
      <w:pPr>
        <w:ind w:left="3600" w:hanging="360"/>
      </w:pPr>
      <w:rPr>
        <w:rFonts w:ascii="Courier New" w:hAnsi="Courier New" w:hint="default"/>
      </w:rPr>
    </w:lvl>
    <w:lvl w:ilvl="5" w:tplc="1FA8BABE">
      <w:start w:val="1"/>
      <w:numFmt w:val="bullet"/>
      <w:lvlText w:val=""/>
      <w:lvlJc w:val="left"/>
      <w:pPr>
        <w:ind w:left="4320" w:hanging="360"/>
      </w:pPr>
      <w:rPr>
        <w:rFonts w:ascii="Wingdings" w:hAnsi="Wingdings" w:hint="default"/>
      </w:rPr>
    </w:lvl>
    <w:lvl w:ilvl="6" w:tplc="A7505BDA">
      <w:start w:val="1"/>
      <w:numFmt w:val="bullet"/>
      <w:lvlText w:val=""/>
      <w:lvlJc w:val="left"/>
      <w:pPr>
        <w:ind w:left="5040" w:hanging="360"/>
      </w:pPr>
      <w:rPr>
        <w:rFonts w:ascii="Symbol" w:hAnsi="Symbol" w:hint="default"/>
      </w:rPr>
    </w:lvl>
    <w:lvl w:ilvl="7" w:tplc="34B43AB8">
      <w:start w:val="1"/>
      <w:numFmt w:val="bullet"/>
      <w:lvlText w:val="o"/>
      <w:lvlJc w:val="left"/>
      <w:pPr>
        <w:ind w:left="5760" w:hanging="360"/>
      </w:pPr>
      <w:rPr>
        <w:rFonts w:ascii="Courier New" w:hAnsi="Courier New" w:hint="default"/>
      </w:rPr>
    </w:lvl>
    <w:lvl w:ilvl="8" w:tplc="17940D9A">
      <w:start w:val="1"/>
      <w:numFmt w:val="bullet"/>
      <w:lvlText w:val=""/>
      <w:lvlJc w:val="left"/>
      <w:pPr>
        <w:ind w:left="6480" w:hanging="360"/>
      </w:pPr>
      <w:rPr>
        <w:rFonts w:ascii="Wingdings" w:hAnsi="Wingdings" w:hint="default"/>
      </w:rPr>
    </w:lvl>
  </w:abstractNum>
  <w:abstractNum w:abstractNumId="5" w15:restartNumberingAfterBreak="0">
    <w:nsid w:val="13A9D2AB"/>
    <w:multiLevelType w:val="hybridMultilevel"/>
    <w:tmpl w:val="EF90EE0C"/>
    <w:lvl w:ilvl="0" w:tplc="CF7C4D5C">
      <w:start w:val="1"/>
      <w:numFmt w:val="bullet"/>
      <w:lvlText w:val="o"/>
      <w:lvlJc w:val="left"/>
      <w:pPr>
        <w:ind w:left="720" w:hanging="360"/>
      </w:pPr>
      <w:rPr>
        <w:rFonts w:ascii="&quot;Courier New&quot;" w:hAnsi="&quot;Courier New&quot;" w:hint="default"/>
      </w:rPr>
    </w:lvl>
    <w:lvl w:ilvl="1" w:tplc="1C880B56">
      <w:start w:val="1"/>
      <w:numFmt w:val="bullet"/>
      <w:lvlText w:val="o"/>
      <w:lvlJc w:val="left"/>
      <w:pPr>
        <w:ind w:left="1440" w:hanging="360"/>
      </w:pPr>
      <w:rPr>
        <w:rFonts w:ascii="Courier New" w:hAnsi="Courier New" w:hint="default"/>
      </w:rPr>
    </w:lvl>
    <w:lvl w:ilvl="2" w:tplc="3F701624">
      <w:start w:val="1"/>
      <w:numFmt w:val="bullet"/>
      <w:lvlText w:val=""/>
      <w:lvlJc w:val="left"/>
      <w:pPr>
        <w:ind w:left="2160" w:hanging="360"/>
      </w:pPr>
      <w:rPr>
        <w:rFonts w:ascii="Wingdings" w:hAnsi="Wingdings" w:hint="default"/>
      </w:rPr>
    </w:lvl>
    <w:lvl w:ilvl="3" w:tplc="E07CA6FA">
      <w:start w:val="1"/>
      <w:numFmt w:val="bullet"/>
      <w:lvlText w:val=""/>
      <w:lvlJc w:val="left"/>
      <w:pPr>
        <w:ind w:left="2880" w:hanging="360"/>
      </w:pPr>
      <w:rPr>
        <w:rFonts w:ascii="Symbol" w:hAnsi="Symbol" w:hint="default"/>
      </w:rPr>
    </w:lvl>
    <w:lvl w:ilvl="4" w:tplc="37C2678A">
      <w:start w:val="1"/>
      <w:numFmt w:val="bullet"/>
      <w:lvlText w:val="o"/>
      <w:lvlJc w:val="left"/>
      <w:pPr>
        <w:ind w:left="3600" w:hanging="360"/>
      </w:pPr>
      <w:rPr>
        <w:rFonts w:ascii="Courier New" w:hAnsi="Courier New" w:hint="default"/>
      </w:rPr>
    </w:lvl>
    <w:lvl w:ilvl="5" w:tplc="AD761340">
      <w:start w:val="1"/>
      <w:numFmt w:val="bullet"/>
      <w:lvlText w:val=""/>
      <w:lvlJc w:val="left"/>
      <w:pPr>
        <w:ind w:left="4320" w:hanging="360"/>
      </w:pPr>
      <w:rPr>
        <w:rFonts w:ascii="Wingdings" w:hAnsi="Wingdings" w:hint="default"/>
      </w:rPr>
    </w:lvl>
    <w:lvl w:ilvl="6" w:tplc="FE5EE73C">
      <w:start w:val="1"/>
      <w:numFmt w:val="bullet"/>
      <w:lvlText w:val=""/>
      <w:lvlJc w:val="left"/>
      <w:pPr>
        <w:ind w:left="5040" w:hanging="360"/>
      </w:pPr>
      <w:rPr>
        <w:rFonts w:ascii="Symbol" w:hAnsi="Symbol" w:hint="default"/>
      </w:rPr>
    </w:lvl>
    <w:lvl w:ilvl="7" w:tplc="AE765E92">
      <w:start w:val="1"/>
      <w:numFmt w:val="bullet"/>
      <w:lvlText w:val="o"/>
      <w:lvlJc w:val="left"/>
      <w:pPr>
        <w:ind w:left="5760" w:hanging="360"/>
      </w:pPr>
      <w:rPr>
        <w:rFonts w:ascii="Courier New" w:hAnsi="Courier New" w:hint="default"/>
      </w:rPr>
    </w:lvl>
    <w:lvl w:ilvl="8" w:tplc="9962C770">
      <w:start w:val="1"/>
      <w:numFmt w:val="bullet"/>
      <w:lvlText w:val=""/>
      <w:lvlJc w:val="left"/>
      <w:pPr>
        <w:ind w:left="6480" w:hanging="360"/>
      </w:pPr>
      <w:rPr>
        <w:rFonts w:ascii="Wingdings" w:hAnsi="Wingdings" w:hint="default"/>
      </w:rPr>
    </w:lvl>
  </w:abstractNum>
  <w:abstractNum w:abstractNumId="6" w15:restartNumberingAfterBreak="0">
    <w:nsid w:val="15BB1C53"/>
    <w:multiLevelType w:val="hybridMultilevel"/>
    <w:tmpl w:val="FFFFFFFF"/>
    <w:lvl w:ilvl="0" w:tplc="5A7E2B5A">
      <w:start w:val="1"/>
      <w:numFmt w:val="bullet"/>
      <w:lvlText w:val=""/>
      <w:lvlJc w:val="left"/>
      <w:pPr>
        <w:ind w:left="720" w:hanging="360"/>
      </w:pPr>
      <w:rPr>
        <w:rFonts w:ascii="Symbol" w:hAnsi="Symbol" w:hint="default"/>
      </w:rPr>
    </w:lvl>
    <w:lvl w:ilvl="1" w:tplc="79680BEE">
      <w:start w:val="1"/>
      <w:numFmt w:val="bullet"/>
      <w:lvlText w:val="o"/>
      <w:lvlJc w:val="left"/>
      <w:pPr>
        <w:ind w:left="1440" w:hanging="360"/>
      </w:pPr>
      <w:rPr>
        <w:rFonts w:ascii="Courier New" w:hAnsi="Courier New" w:hint="default"/>
      </w:rPr>
    </w:lvl>
    <w:lvl w:ilvl="2" w:tplc="F2FEA492">
      <w:start w:val="1"/>
      <w:numFmt w:val="bullet"/>
      <w:lvlText w:val=""/>
      <w:lvlJc w:val="left"/>
      <w:pPr>
        <w:ind w:left="2160" w:hanging="360"/>
      </w:pPr>
      <w:rPr>
        <w:rFonts w:ascii="Wingdings" w:hAnsi="Wingdings" w:hint="default"/>
      </w:rPr>
    </w:lvl>
    <w:lvl w:ilvl="3" w:tplc="10AE4764">
      <w:start w:val="1"/>
      <w:numFmt w:val="bullet"/>
      <w:lvlText w:val=""/>
      <w:lvlJc w:val="left"/>
      <w:pPr>
        <w:ind w:left="2880" w:hanging="360"/>
      </w:pPr>
      <w:rPr>
        <w:rFonts w:ascii="Symbol" w:hAnsi="Symbol" w:hint="default"/>
      </w:rPr>
    </w:lvl>
    <w:lvl w:ilvl="4" w:tplc="159C4CC2">
      <w:start w:val="1"/>
      <w:numFmt w:val="bullet"/>
      <w:lvlText w:val="o"/>
      <w:lvlJc w:val="left"/>
      <w:pPr>
        <w:ind w:left="3600" w:hanging="360"/>
      </w:pPr>
      <w:rPr>
        <w:rFonts w:ascii="Courier New" w:hAnsi="Courier New" w:hint="default"/>
      </w:rPr>
    </w:lvl>
    <w:lvl w:ilvl="5" w:tplc="05F867EA">
      <w:start w:val="1"/>
      <w:numFmt w:val="bullet"/>
      <w:lvlText w:val=""/>
      <w:lvlJc w:val="left"/>
      <w:pPr>
        <w:ind w:left="4320" w:hanging="360"/>
      </w:pPr>
      <w:rPr>
        <w:rFonts w:ascii="Wingdings" w:hAnsi="Wingdings" w:hint="default"/>
      </w:rPr>
    </w:lvl>
    <w:lvl w:ilvl="6" w:tplc="D6C4C998">
      <w:start w:val="1"/>
      <w:numFmt w:val="bullet"/>
      <w:lvlText w:val=""/>
      <w:lvlJc w:val="left"/>
      <w:pPr>
        <w:ind w:left="5040" w:hanging="360"/>
      </w:pPr>
      <w:rPr>
        <w:rFonts w:ascii="Symbol" w:hAnsi="Symbol" w:hint="default"/>
      </w:rPr>
    </w:lvl>
    <w:lvl w:ilvl="7" w:tplc="6F627B08">
      <w:start w:val="1"/>
      <w:numFmt w:val="bullet"/>
      <w:lvlText w:val="o"/>
      <w:lvlJc w:val="left"/>
      <w:pPr>
        <w:ind w:left="5760" w:hanging="360"/>
      </w:pPr>
      <w:rPr>
        <w:rFonts w:ascii="Courier New" w:hAnsi="Courier New" w:hint="default"/>
      </w:rPr>
    </w:lvl>
    <w:lvl w:ilvl="8" w:tplc="4FB66B66">
      <w:start w:val="1"/>
      <w:numFmt w:val="bullet"/>
      <w:lvlText w:val=""/>
      <w:lvlJc w:val="left"/>
      <w:pPr>
        <w:ind w:left="6480" w:hanging="360"/>
      </w:pPr>
      <w:rPr>
        <w:rFonts w:ascii="Wingdings" w:hAnsi="Wingdings" w:hint="default"/>
      </w:rPr>
    </w:lvl>
  </w:abstractNum>
  <w:abstractNum w:abstractNumId="7" w15:restartNumberingAfterBreak="0">
    <w:nsid w:val="22170AC0"/>
    <w:multiLevelType w:val="hybridMultilevel"/>
    <w:tmpl w:val="5DD0663A"/>
    <w:lvl w:ilvl="0" w:tplc="39EC752C">
      <w:start w:val="1"/>
      <w:numFmt w:val="bullet"/>
      <w:lvlText w:val=""/>
      <w:lvlJc w:val="left"/>
      <w:pPr>
        <w:ind w:left="720" w:hanging="360"/>
      </w:pPr>
      <w:rPr>
        <w:rFonts w:ascii="Symbol" w:hAnsi="Symbol" w:hint="default"/>
      </w:rPr>
    </w:lvl>
    <w:lvl w:ilvl="1" w:tplc="9A647C4C">
      <w:start w:val="1"/>
      <w:numFmt w:val="bullet"/>
      <w:lvlText w:val="o"/>
      <w:lvlJc w:val="left"/>
      <w:pPr>
        <w:ind w:left="1440" w:hanging="360"/>
      </w:pPr>
      <w:rPr>
        <w:rFonts w:ascii="Courier New" w:hAnsi="Courier New" w:hint="default"/>
      </w:rPr>
    </w:lvl>
    <w:lvl w:ilvl="2" w:tplc="D6FC1666">
      <w:start w:val="1"/>
      <w:numFmt w:val="bullet"/>
      <w:lvlText w:val=""/>
      <w:lvlJc w:val="left"/>
      <w:pPr>
        <w:ind w:left="2160" w:hanging="360"/>
      </w:pPr>
      <w:rPr>
        <w:rFonts w:ascii="Wingdings" w:hAnsi="Wingdings" w:hint="default"/>
      </w:rPr>
    </w:lvl>
    <w:lvl w:ilvl="3" w:tplc="90A21DCC">
      <w:start w:val="1"/>
      <w:numFmt w:val="bullet"/>
      <w:lvlText w:val=""/>
      <w:lvlJc w:val="left"/>
      <w:pPr>
        <w:ind w:left="2880" w:hanging="360"/>
      </w:pPr>
      <w:rPr>
        <w:rFonts w:ascii="Symbol" w:hAnsi="Symbol" w:hint="default"/>
      </w:rPr>
    </w:lvl>
    <w:lvl w:ilvl="4" w:tplc="5BCABC5E">
      <w:start w:val="1"/>
      <w:numFmt w:val="bullet"/>
      <w:lvlText w:val="o"/>
      <w:lvlJc w:val="left"/>
      <w:pPr>
        <w:ind w:left="3600" w:hanging="360"/>
      </w:pPr>
      <w:rPr>
        <w:rFonts w:ascii="Courier New" w:hAnsi="Courier New" w:hint="default"/>
      </w:rPr>
    </w:lvl>
    <w:lvl w:ilvl="5" w:tplc="0ACA2B62">
      <w:start w:val="1"/>
      <w:numFmt w:val="bullet"/>
      <w:lvlText w:val=""/>
      <w:lvlJc w:val="left"/>
      <w:pPr>
        <w:ind w:left="4320" w:hanging="360"/>
      </w:pPr>
      <w:rPr>
        <w:rFonts w:ascii="Wingdings" w:hAnsi="Wingdings" w:hint="default"/>
      </w:rPr>
    </w:lvl>
    <w:lvl w:ilvl="6" w:tplc="9690983A">
      <w:start w:val="1"/>
      <w:numFmt w:val="bullet"/>
      <w:lvlText w:val=""/>
      <w:lvlJc w:val="left"/>
      <w:pPr>
        <w:ind w:left="5040" w:hanging="360"/>
      </w:pPr>
      <w:rPr>
        <w:rFonts w:ascii="Symbol" w:hAnsi="Symbol" w:hint="default"/>
      </w:rPr>
    </w:lvl>
    <w:lvl w:ilvl="7" w:tplc="54442648">
      <w:start w:val="1"/>
      <w:numFmt w:val="bullet"/>
      <w:lvlText w:val="o"/>
      <w:lvlJc w:val="left"/>
      <w:pPr>
        <w:ind w:left="5760" w:hanging="360"/>
      </w:pPr>
      <w:rPr>
        <w:rFonts w:ascii="Courier New" w:hAnsi="Courier New" w:hint="default"/>
      </w:rPr>
    </w:lvl>
    <w:lvl w:ilvl="8" w:tplc="00F29480">
      <w:start w:val="1"/>
      <w:numFmt w:val="bullet"/>
      <w:lvlText w:val=""/>
      <w:lvlJc w:val="left"/>
      <w:pPr>
        <w:ind w:left="6480" w:hanging="360"/>
      </w:pPr>
      <w:rPr>
        <w:rFonts w:ascii="Wingdings" w:hAnsi="Wingdings" w:hint="default"/>
      </w:rPr>
    </w:lvl>
  </w:abstractNum>
  <w:abstractNum w:abstractNumId="8" w15:restartNumberingAfterBreak="0">
    <w:nsid w:val="23EB2E73"/>
    <w:multiLevelType w:val="multilevel"/>
    <w:tmpl w:val="6936D52E"/>
    <w:lvl w:ilvl="0">
      <w:start w:val="1"/>
      <w:numFmt w:val="bullet"/>
      <w:lvlText w:val=""/>
      <w:lvlJc w:val="left"/>
      <w:pPr>
        <w:ind w:left="2250" w:hanging="360"/>
      </w:pPr>
      <w:rPr>
        <w:rFonts w:ascii="Arimo" w:eastAsia="Arimo" w:hAnsi="Arimo" w:cs="Arimo"/>
        <w:color w:val="384249"/>
        <w:sz w:val="18"/>
        <w:szCs w:val="18"/>
      </w:rPr>
    </w:lvl>
    <w:lvl w:ilvl="1">
      <w:start w:val="1"/>
      <w:numFmt w:val="bullet"/>
      <w:lvlText w:val="🡺"/>
      <w:lvlJc w:val="left"/>
      <w:pPr>
        <w:ind w:left="2970" w:hanging="360"/>
      </w:pPr>
      <w:rPr>
        <w:rFonts w:ascii="Noto Sans Symbols" w:eastAsia="Noto Sans Symbols" w:hAnsi="Noto Sans Symbols" w:cs="Noto Sans Symbols"/>
        <w:color w:val="384249"/>
        <w:sz w:val="14"/>
        <w:szCs w:val="14"/>
      </w:rPr>
    </w:lvl>
    <w:lvl w:ilvl="2">
      <w:start w:val="1"/>
      <w:numFmt w:val="bullet"/>
      <w:lvlText w:val="▪"/>
      <w:lvlJc w:val="left"/>
      <w:pPr>
        <w:ind w:left="3690" w:hanging="360"/>
      </w:pPr>
      <w:rPr>
        <w:rFonts w:ascii="Noto Sans Symbols" w:eastAsia="Noto Sans Symbols" w:hAnsi="Noto Sans Symbols" w:cs="Noto Sans Symbols"/>
      </w:rPr>
    </w:lvl>
    <w:lvl w:ilvl="3">
      <w:start w:val="1"/>
      <w:numFmt w:val="bullet"/>
      <w:lvlText w:val="●"/>
      <w:lvlJc w:val="left"/>
      <w:pPr>
        <w:ind w:left="4410" w:hanging="360"/>
      </w:pPr>
      <w:rPr>
        <w:rFonts w:ascii="Noto Sans Symbols" w:eastAsia="Noto Sans Symbols" w:hAnsi="Noto Sans Symbols" w:cs="Noto Sans Symbols"/>
      </w:rPr>
    </w:lvl>
    <w:lvl w:ilvl="4">
      <w:start w:val="1"/>
      <w:numFmt w:val="bullet"/>
      <w:lvlText w:val="o"/>
      <w:lvlJc w:val="left"/>
      <w:pPr>
        <w:ind w:left="5130" w:hanging="360"/>
      </w:pPr>
      <w:rPr>
        <w:rFonts w:ascii="Courier New" w:eastAsia="Courier New" w:hAnsi="Courier New" w:cs="Courier New"/>
      </w:rPr>
    </w:lvl>
    <w:lvl w:ilvl="5">
      <w:start w:val="1"/>
      <w:numFmt w:val="bullet"/>
      <w:lvlText w:val="▪"/>
      <w:lvlJc w:val="left"/>
      <w:pPr>
        <w:ind w:left="5850" w:hanging="360"/>
      </w:pPr>
      <w:rPr>
        <w:rFonts w:ascii="Noto Sans Symbols" w:eastAsia="Noto Sans Symbols" w:hAnsi="Noto Sans Symbols" w:cs="Noto Sans Symbols"/>
      </w:rPr>
    </w:lvl>
    <w:lvl w:ilvl="6">
      <w:start w:val="1"/>
      <w:numFmt w:val="bullet"/>
      <w:lvlText w:val="●"/>
      <w:lvlJc w:val="left"/>
      <w:pPr>
        <w:ind w:left="6570" w:hanging="360"/>
      </w:pPr>
      <w:rPr>
        <w:rFonts w:ascii="Noto Sans Symbols" w:eastAsia="Noto Sans Symbols" w:hAnsi="Noto Sans Symbols" w:cs="Noto Sans Symbols"/>
      </w:rPr>
    </w:lvl>
    <w:lvl w:ilvl="7">
      <w:start w:val="1"/>
      <w:numFmt w:val="bullet"/>
      <w:lvlText w:val="o"/>
      <w:lvlJc w:val="left"/>
      <w:pPr>
        <w:ind w:left="7290" w:hanging="360"/>
      </w:pPr>
      <w:rPr>
        <w:rFonts w:ascii="Courier New" w:eastAsia="Courier New" w:hAnsi="Courier New" w:cs="Courier New"/>
      </w:rPr>
    </w:lvl>
    <w:lvl w:ilvl="8">
      <w:start w:val="1"/>
      <w:numFmt w:val="bullet"/>
      <w:lvlText w:val="▪"/>
      <w:lvlJc w:val="left"/>
      <w:pPr>
        <w:ind w:left="8010" w:hanging="360"/>
      </w:pPr>
      <w:rPr>
        <w:rFonts w:ascii="Noto Sans Symbols" w:eastAsia="Noto Sans Symbols" w:hAnsi="Noto Sans Symbols" w:cs="Noto Sans Symbols"/>
      </w:rPr>
    </w:lvl>
  </w:abstractNum>
  <w:abstractNum w:abstractNumId="9" w15:restartNumberingAfterBreak="0">
    <w:nsid w:val="24C60055"/>
    <w:multiLevelType w:val="multilevel"/>
    <w:tmpl w:val="C838A03C"/>
    <w:lvl w:ilvl="0">
      <w:start w:val="1"/>
      <w:numFmt w:val="bullet"/>
      <w:lvlText w:val=""/>
      <w:lvlJc w:val="left"/>
      <w:pPr>
        <w:ind w:left="2250" w:hanging="360"/>
      </w:pPr>
      <w:rPr>
        <w:rFonts w:ascii="Arimo" w:eastAsia="Arimo" w:hAnsi="Arimo" w:cs="Arimo"/>
        <w:color w:val="384249"/>
        <w:sz w:val="18"/>
        <w:szCs w:val="18"/>
      </w:rPr>
    </w:lvl>
    <w:lvl w:ilvl="1">
      <w:start w:val="1"/>
      <w:numFmt w:val="bullet"/>
      <w:lvlText w:val="🡺"/>
      <w:lvlJc w:val="left"/>
      <w:pPr>
        <w:ind w:left="2970" w:hanging="360"/>
      </w:pPr>
      <w:rPr>
        <w:rFonts w:ascii="Noto Sans Symbols" w:eastAsia="Noto Sans Symbols" w:hAnsi="Noto Sans Symbols" w:cs="Noto Sans Symbols"/>
        <w:color w:val="384249"/>
        <w:sz w:val="14"/>
        <w:szCs w:val="14"/>
      </w:rPr>
    </w:lvl>
    <w:lvl w:ilvl="2">
      <w:start w:val="1"/>
      <w:numFmt w:val="bullet"/>
      <w:lvlText w:val="▪"/>
      <w:lvlJc w:val="left"/>
      <w:pPr>
        <w:ind w:left="3690" w:hanging="360"/>
      </w:pPr>
      <w:rPr>
        <w:rFonts w:ascii="Noto Sans Symbols" w:eastAsia="Noto Sans Symbols" w:hAnsi="Noto Sans Symbols" w:cs="Noto Sans Symbols"/>
      </w:rPr>
    </w:lvl>
    <w:lvl w:ilvl="3">
      <w:start w:val="1"/>
      <w:numFmt w:val="bullet"/>
      <w:lvlText w:val="●"/>
      <w:lvlJc w:val="left"/>
      <w:pPr>
        <w:ind w:left="4410" w:hanging="360"/>
      </w:pPr>
      <w:rPr>
        <w:rFonts w:ascii="Noto Sans Symbols" w:eastAsia="Noto Sans Symbols" w:hAnsi="Noto Sans Symbols" w:cs="Noto Sans Symbols"/>
      </w:rPr>
    </w:lvl>
    <w:lvl w:ilvl="4">
      <w:start w:val="1"/>
      <w:numFmt w:val="bullet"/>
      <w:lvlText w:val="o"/>
      <w:lvlJc w:val="left"/>
      <w:pPr>
        <w:ind w:left="5130" w:hanging="360"/>
      </w:pPr>
      <w:rPr>
        <w:rFonts w:ascii="Courier New" w:eastAsia="Courier New" w:hAnsi="Courier New" w:cs="Courier New"/>
      </w:rPr>
    </w:lvl>
    <w:lvl w:ilvl="5">
      <w:start w:val="1"/>
      <w:numFmt w:val="bullet"/>
      <w:lvlText w:val="▪"/>
      <w:lvlJc w:val="left"/>
      <w:pPr>
        <w:ind w:left="5850" w:hanging="360"/>
      </w:pPr>
      <w:rPr>
        <w:rFonts w:ascii="Noto Sans Symbols" w:eastAsia="Noto Sans Symbols" w:hAnsi="Noto Sans Symbols" w:cs="Noto Sans Symbols"/>
      </w:rPr>
    </w:lvl>
    <w:lvl w:ilvl="6">
      <w:start w:val="1"/>
      <w:numFmt w:val="bullet"/>
      <w:lvlText w:val="●"/>
      <w:lvlJc w:val="left"/>
      <w:pPr>
        <w:ind w:left="6570" w:hanging="360"/>
      </w:pPr>
      <w:rPr>
        <w:rFonts w:ascii="Noto Sans Symbols" w:eastAsia="Noto Sans Symbols" w:hAnsi="Noto Sans Symbols" w:cs="Noto Sans Symbols"/>
      </w:rPr>
    </w:lvl>
    <w:lvl w:ilvl="7">
      <w:start w:val="1"/>
      <w:numFmt w:val="bullet"/>
      <w:lvlText w:val="o"/>
      <w:lvlJc w:val="left"/>
      <w:pPr>
        <w:ind w:left="7290" w:hanging="360"/>
      </w:pPr>
      <w:rPr>
        <w:rFonts w:ascii="Courier New" w:eastAsia="Courier New" w:hAnsi="Courier New" w:cs="Courier New"/>
      </w:rPr>
    </w:lvl>
    <w:lvl w:ilvl="8">
      <w:start w:val="1"/>
      <w:numFmt w:val="bullet"/>
      <w:lvlText w:val="▪"/>
      <w:lvlJc w:val="left"/>
      <w:pPr>
        <w:ind w:left="8010" w:hanging="360"/>
      </w:pPr>
      <w:rPr>
        <w:rFonts w:ascii="Noto Sans Symbols" w:eastAsia="Noto Sans Symbols" w:hAnsi="Noto Sans Symbols" w:cs="Noto Sans Symbols"/>
      </w:rPr>
    </w:lvl>
  </w:abstractNum>
  <w:abstractNum w:abstractNumId="10" w15:restartNumberingAfterBreak="0">
    <w:nsid w:val="24FE788F"/>
    <w:multiLevelType w:val="hybridMultilevel"/>
    <w:tmpl w:val="E5E2B5D0"/>
    <w:lvl w:ilvl="0" w:tplc="76620592">
      <w:start w:val="1"/>
      <w:numFmt w:val="bullet"/>
      <w:lvlText w:val="·"/>
      <w:lvlJc w:val="left"/>
      <w:pPr>
        <w:ind w:left="720" w:hanging="360"/>
      </w:pPr>
      <w:rPr>
        <w:rFonts w:ascii="Symbol" w:hAnsi="Symbol" w:hint="default"/>
      </w:rPr>
    </w:lvl>
    <w:lvl w:ilvl="1" w:tplc="2A86A9C6">
      <w:start w:val="1"/>
      <w:numFmt w:val="bullet"/>
      <w:lvlText w:val="o"/>
      <w:lvlJc w:val="left"/>
      <w:pPr>
        <w:ind w:left="1440" w:hanging="360"/>
      </w:pPr>
      <w:rPr>
        <w:rFonts w:ascii="Courier New" w:hAnsi="Courier New" w:hint="default"/>
      </w:rPr>
    </w:lvl>
    <w:lvl w:ilvl="2" w:tplc="B49C4332">
      <w:start w:val="1"/>
      <w:numFmt w:val="bullet"/>
      <w:lvlText w:val=""/>
      <w:lvlJc w:val="left"/>
      <w:pPr>
        <w:ind w:left="2160" w:hanging="360"/>
      </w:pPr>
      <w:rPr>
        <w:rFonts w:ascii="Wingdings" w:hAnsi="Wingdings" w:hint="default"/>
      </w:rPr>
    </w:lvl>
    <w:lvl w:ilvl="3" w:tplc="488226B4">
      <w:start w:val="1"/>
      <w:numFmt w:val="bullet"/>
      <w:lvlText w:val=""/>
      <w:lvlJc w:val="left"/>
      <w:pPr>
        <w:ind w:left="2880" w:hanging="360"/>
      </w:pPr>
      <w:rPr>
        <w:rFonts w:ascii="Symbol" w:hAnsi="Symbol" w:hint="default"/>
      </w:rPr>
    </w:lvl>
    <w:lvl w:ilvl="4" w:tplc="0A88649C">
      <w:start w:val="1"/>
      <w:numFmt w:val="bullet"/>
      <w:lvlText w:val="o"/>
      <w:lvlJc w:val="left"/>
      <w:pPr>
        <w:ind w:left="3600" w:hanging="360"/>
      </w:pPr>
      <w:rPr>
        <w:rFonts w:ascii="Courier New" w:hAnsi="Courier New" w:hint="default"/>
      </w:rPr>
    </w:lvl>
    <w:lvl w:ilvl="5" w:tplc="3DC88BE0">
      <w:start w:val="1"/>
      <w:numFmt w:val="bullet"/>
      <w:lvlText w:val=""/>
      <w:lvlJc w:val="left"/>
      <w:pPr>
        <w:ind w:left="4320" w:hanging="360"/>
      </w:pPr>
      <w:rPr>
        <w:rFonts w:ascii="Wingdings" w:hAnsi="Wingdings" w:hint="default"/>
      </w:rPr>
    </w:lvl>
    <w:lvl w:ilvl="6" w:tplc="75AA9F10">
      <w:start w:val="1"/>
      <w:numFmt w:val="bullet"/>
      <w:lvlText w:val=""/>
      <w:lvlJc w:val="left"/>
      <w:pPr>
        <w:ind w:left="5040" w:hanging="360"/>
      </w:pPr>
      <w:rPr>
        <w:rFonts w:ascii="Symbol" w:hAnsi="Symbol" w:hint="default"/>
      </w:rPr>
    </w:lvl>
    <w:lvl w:ilvl="7" w:tplc="98382D42">
      <w:start w:val="1"/>
      <w:numFmt w:val="bullet"/>
      <w:lvlText w:val="o"/>
      <w:lvlJc w:val="left"/>
      <w:pPr>
        <w:ind w:left="5760" w:hanging="360"/>
      </w:pPr>
      <w:rPr>
        <w:rFonts w:ascii="Courier New" w:hAnsi="Courier New" w:hint="default"/>
      </w:rPr>
    </w:lvl>
    <w:lvl w:ilvl="8" w:tplc="AE184364">
      <w:start w:val="1"/>
      <w:numFmt w:val="bullet"/>
      <w:lvlText w:val=""/>
      <w:lvlJc w:val="left"/>
      <w:pPr>
        <w:ind w:left="6480" w:hanging="360"/>
      </w:pPr>
      <w:rPr>
        <w:rFonts w:ascii="Wingdings" w:hAnsi="Wingdings" w:hint="default"/>
      </w:rPr>
    </w:lvl>
  </w:abstractNum>
  <w:abstractNum w:abstractNumId="11" w15:restartNumberingAfterBreak="0">
    <w:nsid w:val="27FE073D"/>
    <w:multiLevelType w:val="multilevel"/>
    <w:tmpl w:val="B7501118"/>
    <w:lvl w:ilvl="0">
      <w:start w:val="1"/>
      <w:numFmt w:val="decimal"/>
      <w:lvlText w:val="Figure %1:"/>
      <w:lvlJc w:val="left"/>
      <w:pPr>
        <w:ind w:left="720" w:hanging="360"/>
      </w:pPr>
      <w:rPr>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9B75F9"/>
    <w:multiLevelType w:val="hybridMultilevel"/>
    <w:tmpl w:val="FFFFFFFF"/>
    <w:lvl w:ilvl="0" w:tplc="6D2A3D6E">
      <w:start w:val="1"/>
      <w:numFmt w:val="bullet"/>
      <w:lvlText w:val=""/>
      <w:lvlJc w:val="left"/>
      <w:pPr>
        <w:ind w:left="720" w:hanging="360"/>
      </w:pPr>
      <w:rPr>
        <w:rFonts w:ascii="Symbol" w:hAnsi="Symbol" w:hint="default"/>
      </w:rPr>
    </w:lvl>
    <w:lvl w:ilvl="1" w:tplc="F62C9FEC">
      <w:start w:val="1"/>
      <w:numFmt w:val="bullet"/>
      <w:lvlText w:val="o"/>
      <w:lvlJc w:val="left"/>
      <w:pPr>
        <w:ind w:left="1440" w:hanging="360"/>
      </w:pPr>
      <w:rPr>
        <w:rFonts w:ascii="Courier New" w:hAnsi="Courier New" w:hint="default"/>
      </w:rPr>
    </w:lvl>
    <w:lvl w:ilvl="2" w:tplc="9E0CAFB2">
      <w:start w:val="1"/>
      <w:numFmt w:val="bullet"/>
      <w:lvlText w:val=""/>
      <w:lvlJc w:val="left"/>
      <w:pPr>
        <w:ind w:left="2160" w:hanging="360"/>
      </w:pPr>
      <w:rPr>
        <w:rFonts w:ascii="Wingdings" w:hAnsi="Wingdings" w:hint="default"/>
      </w:rPr>
    </w:lvl>
    <w:lvl w:ilvl="3" w:tplc="DA7E9E00">
      <w:start w:val="1"/>
      <w:numFmt w:val="bullet"/>
      <w:lvlText w:val=""/>
      <w:lvlJc w:val="left"/>
      <w:pPr>
        <w:ind w:left="2880" w:hanging="360"/>
      </w:pPr>
      <w:rPr>
        <w:rFonts w:ascii="Symbol" w:hAnsi="Symbol" w:hint="default"/>
      </w:rPr>
    </w:lvl>
    <w:lvl w:ilvl="4" w:tplc="E5F46F60">
      <w:start w:val="1"/>
      <w:numFmt w:val="bullet"/>
      <w:lvlText w:val="o"/>
      <w:lvlJc w:val="left"/>
      <w:pPr>
        <w:ind w:left="3600" w:hanging="360"/>
      </w:pPr>
      <w:rPr>
        <w:rFonts w:ascii="Courier New" w:hAnsi="Courier New" w:hint="default"/>
      </w:rPr>
    </w:lvl>
    <w:lvl w:ilvl="5" w:tplc="3F6EF0B8">
      <w:start w:val="1"/>
      <w:numFmt w:val="bullet"/>
      <w:lvlText w:val=""/>
      <w:lvlJc w:val="left"/>
      <w:pPr>
        <w:ind w:left="4320" w:hanging="360"/>
      </w:pPr>
      <w:rPr>
        <w:rFonts w:ascii="Wingdings" w:hAnsi="Wingdings" w:hint="default"/>
      </w:rPr>
    </w:lvl>
    <w:lvl w:ilvl="6" w:tplc="43488C14">
      <w:start w:val="1"/>
      <w:numFmt w:val="bullet"/>
      <w:lvlText w:val=""/>
      <w:lvlJc w:val="left"/>
      <w:pPr>
        <w:ind w:left="5040" w:hanging="360"/>
      </w:pPr>
      <w:rPr>
        <w:rFonts w:ascii="Symbol" w:hAnsi="Symbol" w:hint="default"/>
      </w:rPr>
    </w:lvl>
    <w:lvl w:ilvl="7" w:tplc="5100C7B2">
      <w:start w:val="1"/>
      <w:numFmt w:val="bullet"/>
      <w:lvlText w:val="o"/>
      <w:lvlJc w:val="left"/>
      <w:pPr>
        <w:ind w:left="5760" w:hanging="360"/>
      </w:pPr>
      <w:rPr>
        <w:rFonts w:ascii="Courier New" w:hAnsi="Courier New" w:hint="default"/>
      </w:rPr>
    </w:lvl>
    <w:lvl w:ilvl="8" w:tplc="75524916">
      <w:start w:val="1"/>
      <w:numFmt w:val="bullet"/>
      <w:lvlText w:val=""/>
      <w:lvlJc w:val="left"/>
      <w:pPr>
        <w:ind w:left="6480" w:hanging="360"/>
      </w:pPr>
      <w:rPr>
        <w:rFonts w:ascii="Wingdings" w:hAnsi="Wingdings" w:hint="default"/>
      </w:rPr>
    </w:lvl>
  </w:abstractNum>
  <w:abstractNum w:abstractNumId="13" w15:restartNumberingAfterBreak="0">
    <w:nsid w:val="2A28C501"/>
    <w:multiLevelType w:val="hybridMultilevel"/>
    <w:tmpl w:val="94F2B002"/>
    <w:lvl w:ilvl="0" w:tplc="CA84A486">
      <w:start w:val="1"/>
      <w:numFmt w:val="bullet"/>
      <w:lvlText w:val="·"/>
      <w:lvlJc w:val="left"/>
      <w:pPr>
        <w:ind w:left="720" w:hanging="360"/>
      </w:pPr>
      <w:rPr>
        <w:rFonts w:ascii="Symbol" w:hAnsi="Symbol" w:hint="default"/>
      </w:rPr>
    </w:lvl>
    <w:lvl w:ilvl="1" w:tplc="485A09FA">
      <w:start w:val="1"/>
      <w:numFmt w:val="bullet"/>
      <w:lvlText w:val="o"/>
      <w:lvlJc w:val="left"/>
      <w:pPr>
        <w:ind w:left="1440" w:hanging="360"/>
      </w:pPr>
      <w:rPr>
        <w:rFonts w:ascii="Courier New" w:hAnsi="Courier New" w:hint="default"/>
      </w:rPr>
    </w:lvl>
    <w:lvl w:ilvl="2" w:tplc="2F6EFA42">
      <w:start w:val="1"/>
      <w:numFmt w:val="bullet"/>
      <w:lvlText w:val=""/>
      <w:lvlJc w:val="left"/>
      <w:pPr>
        <w:ind w:left="2160" w:hanging="360"/>
      </w:pPr>
      <w:rPr>
        <w:rFonts w:ascii="Wingdings" w:hAnsi="Wingdings" w:hint="default"/>
      </w:rPr>
    </w:lvl>
    <w:lvl w:ilvl="3" w:tplc="3B188D14">
      <w:start w:val="1"/>
      <w:numFmt w:val="bullet"/>
      <w:lvlText w:val=""/>
      <w:lvlJc w:val="left"/>
      <w:pPr>
        <w:ind w:left="2880" w:hanging="360"/>
      </w:pPr>
      <w:rPr>
        <w:rFonts w:ascii="Symbol" w:hAnsi="Symbol" w:hint="default"/>
      </w:rPr>
    </w:lvl>
    <w:lvl w:ilvl="4" w:tplc="CD66583E">
      <w:start w:val="1"/>
      <w:numFmt w:val="bullet"/>
      <w:lvlText w:val="o"/>
      <w:lvlJc w:val="left"/>
      <w:pPr>
        <w:ind w:left="3600" w:hanging="360"/>
      </w:pPr>
      <w:rPr>
        <w:rFonts w:ascii="Courier New" w:hAnsi="Courier New" w:hint="default"/>
      </w:rPr>
    </w:lvl>
    <w:lvl w:ilvl="5" w:tplc="CAA6EB92">
      <w:start w:val="1"/>
      <w:numFmt w:val="bullet"/>
      <w:lvlText w:val=""/>
      <w:lvlJc w:val="left"/>
      <w:pPr>
        <w:ind w:left="4320" w:hanging="360"/>
      </w:pPr>
      <w:rPr>
        <w:rFonts w:ascii="Wingdings" w:hAnsi="Wingdings" w:hint="default"/>
      </w:rPr>
    </w:lvl>
    <w:lvl w:ilvl="6" w:tplc="D012D424">
      <w:start w:val="1"/>
      <w:numFmt w:val="bullet"/>
      <w:lvlText w:val=""/>
      <w:lvlJc w:val="left"/>
      <w:pPr>
        <w:ind w:left="5040" w:hanging="360"/>
      </w:pPr>
      <w:rPr>
        <w:rFonts w:ascii="Symbol" w:hAnsi="Symbol" w:hint="default"/>
      </w:rPr>
    </w:lvl>
    <w:lvl w:ilvl="7" w:tplc="25465D3C">
      <w:start w:val="1"/>
      <w:numFmt w:val="bullet"/>
      <w:lvlText w:val="o"/>
      <w:lvlJc w:val="left"/>
      <w:pPr>
        <w:ind w:left="5760" w:hanging="360"/>
      </w:pPr>
      <w:rPr>
        <w:rFonts w:ascii="Courier New" w:hAnsi="Courier New" w:hint="default"/>
      </w:rPr>
    </w:lvl>
    <w:lvl w:ilvl="8" w:tplc="47FA9698">
      <w:start w:val="1"/>
      <w:numFmt w:val="bullet"/>
      <w:lvlText w:val=""/>
      <w:lvlJc w:val="left"/>
      <w:pPr>
        <w:ind w:left="6480" w:hanging="360"/>
      </w:pPr>
      <w:rPr>
        <w:rFonts w:ascii="Wingdings" w:hAnsi="Wingdings" w:hint="default"/>
      </w:rPr>
    </w:lvl>
  </w:abstractNum>
  <w:abstractNum w:abstractNumId="14" w15:restartNumberingAfterBreak="0">
    <w:nsid w:val="2BA430A9"/>
    <w:multiLevelType w:val="hybridMultilevel"/>
    <w:tmpl w:val="5EE02EE6"/>
    <w:lvl w:ilvl="0" w:tplc="872E9558">
      <w:start w:val="1"/>
      <w:numFmt w:val="bullet"/>
      <w:lvlText w:val="·"/>
      <w:lvlJc w:val="left"/>
      <w:pPr>
        <w:ind w:left="720" w:hanging="360"/>
      </w:pPr>
      <w:rPr>
        <w:rFonts w:ascii="Symbol" w:hAnsi="Symbol" w:hint="default"/>
      </w:rPr>
    </w:lvl>
    <w:lvl w:ilvl="1" w:tplc="E73439F2">
      <w:start w:val="1"/>
      <w:numFmt w:val="bullet"/>
      <w:lvlText w:val="o"/>
      <w:lvlJc w:val="left"/>
      <w:pPr>
        <w:ind w:left="1440" w:hanging="360"/>
      </w:pPr>
      <w:rPr>
        <w:rFonts w:ascii="Courier New" w:hAnsi="Courier New" w:hint="default"/>
      </w:rPr>
    </w:lvl>
    <w:lvl w:ilvl="2" w:tplc="545EF03A">
      <w:start w:val="1"/>
      <w:numFmt w:val="bullet"/>
      <w:lvlText w:val=""/>
      <w:lvlJc w:val="left"/>
      <w:pPr>
        <w:ind w:left="2160" w:hanging="360"/>
      </w:pPr>
      <w:rPr>
        <w:rFonts w:ascii="Wingdings" w:hAnsi="Wingdings" w:hint="default"/>
      </w:rPr>
    </w:lvl>
    <w:lvl w:ilvl="3" w:tplc="8354A172">
      <w:start w:val="1"/>
      <w:numFmt w:val="bullet"/>
      <w:lvlText w:val=""/>
      <w:lvlJc w:val="left"/>
      <w:pPr>
        <w:ind w:left="2880" w:hanging="360"/>
      </w:pPr>
      <w:rPr>
        <w:rFonts w:ascii="Symbol" w:hAnsi="Symbol" w:hint="default"/>
      </w:rPr>
    </w:lvl>
    <w:lvl w:ilvl="4" w:tplc="055CF45C">
      <w:start w:val="1"/>
      <w:numFmt w:val="bullet"/>
      <w:lvlText w:val="o"/>
      <w:lvlJc w:val="left"/>
      <w:pPr>
        <w:ind w:left="3600" w:hanging="360"/>
      </w:pPr>
      <w:rPr>
        <w:rFonts w:ascii="Courier New" w:hAnsi="Courier New" w:hint="default"/>
      </w:rPr>
    </w:lvl>
    <w:lvl w:ilvl="5" w:tplc="FA38BAD8">
      <w:start w:val="1"/>
      <w:numFmt w:val="bullet"/>
      <w:lvlText w:val=""/>
      <w:lvlJc w:val="left"/>
      <w:pPr>
        <w:ind w:left="4320" w:hanging="360"/>
      </w:pPr>
      <w:rPr>
        <w:rFonts w:ascii="Wingdings" w:hAnsi="Wingdings" w:hint="default"/>
      </w:rPr>
    </w:lvl>
    <w:lvl w:ilvl="6" w:tplc="A88C8B86">
      <w:start w:val="1"/>
      <w:numFmt w:val="bullet"/>
      <w:lvlText w:val=""/>
      <w:lvlJc w:val="left"/>
      <w:pPr>
        <w:ind w:left="5040" w:hanging="360"/>
      </w:pPr>
      <w:rPr>
        <w:rFonts w:ascii="Symbol" w:hAnsi="Symbol" w:hint="default"/>
      </w:rPr>
    </w:lvl>
    <w:lvl w:ilvl="7" w:tplc="F9746164">
      <w:start w:val="1"/>
      <w:numFmt w:val="bullet"/>
      <w:lvlText w:val="o"/>
      <w:lvlJc w:val="left"/>
      <w:pPr>
        <w:ind w:left="5760" w:hanging="360"/>
      </w:pPr>
      <w:rPr>
        <w:rFonts w:ascii="Courier New" w:hAnsi="Courier New" w:hint="default"/>
      </w:rPr>
    </w:lvl>
    <w:lvl w:ilvl="8" w:tplc="A4DADC2C">
      <w:start w:val="1"/>
      <w:numFmt w:val="bullet"/>
      <w:lvlText w:val=""/>
      <w:lvlJc w:val="left"/>
      <w:pPr>
        <w:ind w:left="6480" w:hanging="360"/>
      </w:pPr>
      <w:rPr>
        <w:rFonts w:ascii="Wingdings" w:hAnsi="Wingdings" w:hint="default"/>
      </w:rPr>
    </w:lvl>
  </w:abstractNum>
  <w:abstractNum w:abstractNumId="15" w15:restartNumberingAfterBreak="0">
    <w:nsid w:val="2C1D1BDC"/>
    <w:multiLevelType w:val="multilevel"/>
    <w:tmpl w:val="1BA4D8AA"/>
    <w:lvl w:ilvl="0">
      <w:start w:val="1"/>
      <w:numFmt w:val="bullet"/>
      <w:lvlText w:val="🡺"/>
      <w:lvlJc w:val="left"/>
      <w:pPr>
        <w:ind w:left="720" w:hanging="360"/>
      </w:pPr>
      <w:rPr>
        <w:rFonts w:ascii="Noto Sans Symbols" w:eastAsia="Noto Sans Symbols" w:hAnsi="Noto Sans Symbols" w:cs="Noto Sans Symbols"/>
        <w:color w:val="384249"/>
        <w:sz w:val="14"/>
        <w:szCs w:val="14"/>
      </w:rPr>
    </w:lvl>
    <w:lvl w:ilvl="1">
      <w:start w:val="1"/>
      <w:numFmt w:val="bullet"/>
      <w:lvlText w:val="🡺"/>
      <w:lvlJc w:val="left"/>
      <w:pPr>
        <w:ind w:left="1440" w:hanging="360"/>
      </w:pPr>
      <w:rPr>
        <w:rFonts w:ascii="Noto Sans Symbols" w:eastAsia="Noto Sans Symbols" w:hAnsi="Noto Sans Symbols" w:cs="Noto Sans Symbols"/>
        <w:color w:val="384249"/>
        <w:sz w:val="14"/>
        <w:szCs w:val="1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038494B"/>
    <w:multiLevelType w:val="hybridMultilevel"/>
    <w:tmpl w:val="CA3A9680"/>
    <w:lvl w:ilvl="0" w:tplc="3692FDCE">
      <w:start w:val="1"/>
      <w:numFmt w:val="bullet"/>
      <w:lvlText w:val=""/>
      <w:lvlJc w:val="left"/>
      <w:pPr>
        <w:ind w:left="720" w:hanging="360"/>
      </w:pPr>
      <w:rPr>
        <w:rFonts w:ascii="Symbol" w:hAnsi="Symbol" w:hint="default"/>
      </w:rPr>
    </w:lvl>
    <w:lvl w:ilvl="1" w:tplc="5C56C8FE">
      <w:start w:val="1"/>
      <w:numFmt w:val="bullet"/>
      <w:lvlText w:val="o"/>
      <w:lvlJc w:val="left"/>
      <w:pPr>
        <w:ind w:left="1440" w:hanging="360"/>
      </w:pPr>
      <w:rPr>
        <w:rFonts w:ascii="Courier New" w:hAnsi="Courier New" w:hint="default"/>
      </w:rPr>
    </w:lvl>
    <w:lvl w:ilvl="2" w:tplc="32A44E7C">
      <w:start w:val="1"/>
      <w:numFmt w:val="bullet"/>
      <w:lvlText w:val=""/>
      <w:lvlJc w:val="left"/>
      <w:pPr>
        <w:ind w:left="2160" w:hanging="360"/>
      </w:pPr>
      <w:rPr>
        <w:rFonts w:ascii="Wingdings" w:hAnsi="Wingdings" w:hint="default"/>
      </w:rPr>
    </w:lvl>
    <w:lvl w:ilvl="3" w:tplc="69E037E8">
      <w:start w:val="1"/>
      <w:numFmt w:val="bullet"/>
      <w:lvlText w:val=""/>
      <w:lvlJc w:val="left"/>
      <w:pPr>
        <w:ind w:left="2880" w:hanging="360"/>
      </w:pPr>
      <w:rPr>
        <w:rFonts w:ascii="Symbol" w:hAnsi="Symbol" w:hint="default"/>
      </w:rPr>
    </w:lvl>
    <w:lvl w:ilvl="4" w:tplc="1BCA5EBE">
      <w:start w:val="1"/>
      <w:numFmt w:val="bullet"/>
      <w:lvlText w:val="o"/>
      <w:lvlJc w:val="left"/>
      <w:pPr>
        <w:ind w:left="3600" w:hanging="360"/>
      </w:pPr>
      <w:rPr>
        <w:rFonts w:ascii="Courier New" w:hAnsi="Courier New" w:hint="default"/>
      </w:rPr>
    </w:lvl>
    <w:lvl w:ilvl="5" w:tplc="11AA02D8">
      <w:start w:val="1"/>
      <w:numFmt w:val="bullet"/>
      <w:lvlText w:val=""/>
      <w:lvlJc w:val="left"/>
      <w:pPr>
        <w:ind w:left="4320" w:hanging="360"/>
      </w:pPr>
      <w:rPr>
        <w:rFonts w:ascii="Wingdings" w:hAnsi="Wingdings" w:hint="default"/>
      </w:rPr>
    </w:lvl>
    <w:lvl w:ilvl="6" w:tplc="6CEC0100">
      <w:start w:val="1"/>
      <w:numFmt w:val="bullet"/>
      <w:lvlText w:val=""/>
      <w:lvlJc w:val="left"/>
      <w:pPr>
        <w:ind w:left="5040" w:hanging="360"/>
      </w:pPr>
      <w:rPr>
        <w:rFonts w:ascii="Symbol" w:hAnsi="Symbol" w:hint="default"/>
      </w:rPr>
    </w:lvl>
    <w:lvl w:ilvl="7" w:tplc="9DD8E88C">
      <w:start w:val="1"/>
      <w:numFmt w:val="bullet"/>
      <w:lvlText w:val="o"/>
      <w:lvlJc w:val="left"/>
      <w:pPr>
        <w:ind w:left="5760" w:hanging="360"/>
      </w:pPr>
      <w:rPr>
        <w:rFonts w:ascii="Courier New" w:hAnsi="Courier New" w:hint="default"/>
      </w:rPr>
    </w:lvl>
    <w:lvl w:ilvl="8" w:tplc="E6DC16CE">
      <w:start w:val="1"/>
      <w:numFmt w:val="bullet"/>
      <w:lvlText w:val=""/>
      <w:lvlJc w:val="left"/>
      <w:pPr>
        <w:ind w:left="6480" w:hanging="360"/>
      </w:pPr>
      <w:rPr>
        <w:rFonts w:ascii="Wingdings" w:hAnsi="Wingdings" w:hint="default"/>
      </w:rPr>
    </w:lvl>
  </w:abstractNum>
  <w:abstractNum w:abstractNumId="17" w15:restartNumberingAfterBreak="0">
    <w:nsid w:val="3F7F24BC"/>
    <w:multiLevelType w:val="multilevel"/>
    <w:tmpl w:val="0486FE58"/>
    <w:lvl w:ilvl="0">
      <w:start w:val="1"/>
      <w:numFmt w:val="decimal"/>
      <w:lvlText w:val="Figure %1:"/>
      <w:lvlJc w:val="left"/>
      <w:pPr>
        <w:ind w:left="720" w:hanging="360"/>
      </w:pPr>
      <w:rPr>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FD47812"/>
    <w:multiLevelType w:val="hybridMultilevel"/>
    <w:tmpl w:val="E0584AD8"/>
    <w:lvl w:ilvl="0" w:tplc="21E0FE5E">
      <w:start w:val="1"/>
      <w:numFmt w:val="bullet"/>
      <w:lvlText w:val="-"/>
      <w:lvlJc w:val="left"/>
      <w:pPr>
        <w:ind w:left="1080" w:hanging="360"/>
      </w:pPr>
      <w:rPr>
        <w:rFonts w:ascii="Verdana" w:eastAsiaTheme="minorEastAsia" w:hAnsi="Verdan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00A66A8"/>
    <w:multiLevelType w:val="hybridMultilevel"/>
    <w:tmpl w:val="4DD457CE"/>
    <w:lvl w:ilvl="0" w:tplc="E7787F88">
      <w:start w:val="1"/>
      <w:numFmt w:val="bullet"/>
      <w:lvlText w:val="·"/>
      <w:lvlJc w:val="left"/>
      <w:pPr>
        <w:ind w:left="720" w:hanging="360"/>
      </w:pPr>
      <w:rPr>
        <w:rFonts w:ascii="Symbol" w:hAnsi="Symbol" w:hint="default"/>
      </w:rPr>
    </w:lvl>
    <w:lvl w:ilvl="1" w:tplc="F52C2394">
      <w:start w:val="1"/>
      <w:numFmt w:val="bullet"/>
      <w:lvlText w:val="o"/>
      <w:lvlJc w:val="left"/>
      <w:pPr>
        <w:ind w:left="1440" w:hanging="360"/>
      </w:pPr>
      <w:rPr>
        <w:rFonts w:ascii="Courier New" w:hAnsi="Courier New" w:hint="default"/>
      </w:rPr>
    </w:lvl>
    <w:lvl w:ilvl="2" w:tplc="51966030">
      <w:start w:val="1"/>
      <w:numFmt w:val="bullet"/>
      <w:lvlText w:val=""/>
      <w:lvlJc w:val="left"/>
      <w:pPr>
        <w:ind w:left="2160" w:hanging="360"/>
      </w:pPr>
      <w:rPr>
        <w:rFonts w:ascii="Wingdings" w:hAnsi="Wingdings" w:hint="default"/>
      </w:rPr>
    </w:lvl>
    <w:lvl w:ilvl="3" w:tplc="A6F0B194">
      <w:start w:val="1"/>
      <w:numFmt w:val="bullet"/>
      <w:lvlText w:val=""/>
      <w:lvlJc w:val="left"/>
      <w:pPr>
        <w:ind w:left="2880" w:hanging="360"/>
      </w:pPr>
      <w:rPr>
        <w:rFonts w:ascii="Symbol" w:hAnsi="Symbol" w:hint="default"/>
      </w:rPr>
    </w:lvl>
    <w:lvl w:ilvl="4" w:tplc="FE8E2752">
      <w:start w:val="1"/>
      <w:numFmt w:val="bullet"/>
      <w:lvlText w:val="o"/>
      <w:lvlJc w:val="left"/>
      <w:pPr>
        <w:ind w:left="3600" w:hanging="360"/>
      </w:pPr>
      <w:rPr>
        <w:rFonts w:ascii="Courier New" w:hAnsi="Courier New" w:hint="default"/>
      </w:rPr>
    </w:lvl>
    <w:lvl w:ilvl="5" w:tplc="D6EEF534">
      <w:start w:val="1"/>
      <w:numFmt w:val="bullet"/>
      <w:lvlText w:val=""/>
      <w:lvlJc w:val="left"/>
      <w:pPr>
        <w:ind w:left="4320" w:hanging="360"/>
      </w:pPr>
      <w:rPr>
        <w:rFonts w:ascii="Wingdings" w:hAnsi="Wingdings" w:hint="default"/>
      </w:rPr>
    </w:lvl>
    <w:lvl w:ilvl="6" w:tplc="60366D74">
      <w:start w:val="1"/>
      <w:numFmt w:val="bullet"/>
      <w:lvlText w:val=""/>
      <w:lvlJc w:val="left"/>
      <w:pPr>
        <w:ind w:left="5040" w:hanging="360"/>
      </w:pPr>
      <w:rPr>
        <w:rFonts w:ascii="Symbol" w:hAnsi="Symbol" w:hint="default"/>
      </w:rPr>
    </w:lvl>
    <w:lvl w:ilvl="7" w:tplc="8B7210A0">
      <w:start w:val="1"/>
      <w:numFmt w:val="bullet"/>
      <w:lvlText w:val="o"/>
      <w:lvlJc w:val="left"/>
      <w:pPr>
        <w:ind w:left="5760" w:hanging="360"/>
      </w:pPr>
      <w:rPr>
        <w:rFonts w:ascii="Courier New" w:hAnsi="Courier New" w:hint="default"/>
      </w:rPr>
    </w:lvl>
    <w:lvl w:ilvl="8" w:tplc="18AE3960">
      <w:start w:val="1"/>
      <w:numFmt w:val="bullet"/>
      <w:lvlText w:val=""/>
      <w:lvlJc w:val="left"/>
      <w:pPr>
        <w:ind w:left="6480" w:hanging="360"/>
      </w:pPr>
      <w:rPr>
        <w:rFonts w:ascii="Wingdings" w:hAnsi="Wingdings" w:hint="default"/>
      </w:rPr>
    </w:lvl>
  </w:abstractNum>
  <w:abstractNum w:abstractNumId="20" w15:restartNumberingAfterBreak="0">
    <w:nsid w:val="438C72AC"/>
    <w:multiLevelType w:val="hybridMultilevel"/>
    <w:tmpl w:val="0CF43EA2"/>
    <w:lvl w:ilvl="0" w:tplc="47DA0358">
      <w:start w:val="1"/>
      <w:numFmt w:val="bullet"/>
      <w:lvlText w:val="·"/>
      <w:lvlJc w:val="left"/>
      <w:pPr>
        <w:ind w:left="720" w:hanging="360"/>
      </w:pPr>
      <w:rPr>
        <w:rFonts w:ascii="Symbol" w:hAnsi="Symbol" w:hint="default"/>
      </w:rPr>
    </w:lvl>
    <w:lvl w:ilvl="1" w:tplc="84E4A356">
      <w:start w:val="1"/>
      <w:numFmt w:val="bullet"/>
      <w:lvlText w:val="o"/>
      <w:lvlJc w:val="left"/>
      <w:pPr>
        <w:ind w:left="1440" w:hanging="360"/>
      </w:pPr>
      <w:rPr>
        <w:rFonts w:ascii="Courier New" w:hAnsi="Courier New" w:hint="default"/>
      </w:rPr>
    </w:lvl>
    <w:lvl w:ilvl="2" w:tplc="93ACD4AA">
      <w:start w:val="1"/>
      <w:numFmt w:val="bullet"/>
      <w:lvlText w:val=""/>
      <w:lvlJc w:val="left"/>
      <w:pPr>
        <w:ind w:left="2160" w:hanging="360"/>
      </w:pPr>
      <w:rPr>
        <w:rFonts w:ascii="Wingdings" w:hAnsi="Wingdings" w:hint="default"/>
      </w:rPr>
    </w:lvl>
    <w:lvl w:ilvl="3" w:tplc="2C066CEE">
      <w:start w:val="1"/>
      <w:numFmt w:val="bullet"/>
      <w:lvlText w:val=""/>
      <w:lvlJc w:val="left"/>
      <w:pPr>
        <w:ind w:left="2880" w:hanging="360"/>
      </w:pPr>
      <w:rPr>
        <w:rFonts w:ascii="Symbol" w:hAnsi="Symbol" w:hint="default"/>
      </w:rPr>
    </w:lvl>
    <w:lvl w:ilvl="4" w:tplc="6D164C5A">
      <w:start w:val="1"/>
      <w:numFmt w:val="bullet"/>
      <w:lvlText w:val="o"/>
      <w:lvlJc w:val="left"/>
      <w:pPr>
        <w:ind w:left="3600" w:hanging="360"/>
      </w:pPr>
      <w:rPr>
        <w:rFonts w:ascii="Courier New" w:hAnsi="Courier New" w:hint="default"/>
      </w:rPr>
    </w:lvl>
    <w:lvl w:ilvl="5" w:tplc="B2387C20">
      <w:start w:val="1"/>
      <w:numFmt w:val="bullet"/>
      <w:lvlText w:val=""/>
      <w:lvlJc w:val="left"/>
      <w:pPr>
        <w:ind w:left="4320" w:hanging="360"/>
      </w:pPr>
      <w:rPr>
        <w:rFonts w:ascii="Wingdings" w:hAnsi="Wingdings" w:hint="default"/>
      </w:rPr>
    </w:lvl>
    <w:lvl w:ilvl="6" w:tplc="44E0B174">
      <w:start w:val="1"/>
      <w:numFmt w:val="bullet"/>
      <w:lvlText w:val=""/>
      <w:lvlJc w:val="left"/>
      <w:pPr>
        <w:ind w:left="5040" w:hanging="360"/>
      </w:pPr>
      <w:rPr>
        <w:rFonts w:ascii="Symbol" w:hAnsi="Symbol" w:hint="default"/>
      </w:rPr>
    </w:lvl>
    <w:lvl w:ilvl="7" w:tplc="1CAEAC16">
      <w:start w:val="1"/>
      <w:numFmt w:val="bullet"/>
      <w:lvlText w:val="o"/>
      <w:lvlJc w:val="left"/>
      <w:pPr>
        <w:ind w:left="5760" w:hanging="360"/>
      </w:pPr>
      <w:rPr>
        <w:rFonts w:ascii="Courier New" w:hAnsi="Courier New" w:hint="default"/>
      </w:rPr>
    </w:lvl>
    <w:lvl w:ilvl="8" w:tplc="784A2ADC">
      <w:start w:val="1"/>
      <w:numFmt w:val="bullet"/>
      <w:lvlText w:val=""/>
      <w:lvlJc w:val="left"/>
      <w:pPr>
        <w:ind w:left="6480" w:hanging="360"/>
      </w:pPr>
      <w:rPr>
        <w:rFonts w:ascii="Wingdings" w:hAnsi="Wingdings" w:hint="default"/>
      </w:rPr>
    </w:lvl>
  </w:abstractNum>
  <w:abstractNum w:abstractNumId="21" w15:restartNumberingAfterBreak="0">
    <w:nsid w:val="453A0EC3"/>
    <w:multiLevelType w:val="hybridMultilevel"/>
    <w:tmpl w:val="D430DAA4"/>
    <w:lvl w:ilvl="0" w:tplc="69B815AC">
      <w:numFmt w:val="bullet"/>
      <w:lvlText w:val="-"/>
      <w:lvlJc w:val="left"/>
      <w:pPr>
        <w:ind w:left="720" w:hanging="360"/>
      </w:pPr>
      <w:rPr>
        <w:rFonts w:ascii="Verdana" w:eastAsia="Verdana" w:hAnsi="Verdana" w:cs="Verdana" w:hint="default"/>
        <w:color w:val="auto"/>
        <w:sz w:val="2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0848FF"/>
    <w:multiLevelType w:val="hybridMultilevel"/>
    <w:tmpl w:val="A44EDE9C"/>
    <w:lvl w:ilvl="0" w:tplc="22EAE3FA">
      <w:numFmt w:val="bullet"/>
      <w:lvlText w:val="-"/>
      <w:lvlJc w:val="left"/>
      <w:pPr>
        <w:ind w:left="720" w:hanging="360"/>
      </w:pPr>
      <w:rPr>
        <w:rFonts w:ascii="Verdana" w:eastAsia="Verdana" w:hAnsi="Verdana" w:cs="Verdan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850793"/>
    <w:multiLevelType w:val="hybridMultilevel"/>
    <w:tmpl w:val="B0066A5C"/>
    <w:lvl w:ilvl="0" w:tplc="F48ADBD8">
      <w:numFmt w:val="bullet"/>
      <w:lvlText w:val=""/>
      <w:lvlJc w:val="left"/>
      <w:pPr>
        <w:ind w:left="720" w:hanging="360"/>
      </w:pPr>
      <w:rPr>
        <w:rFonts w:ascii="Wingdings" w:eastAsia="Verdana" w:hAnsi="Wingdings" w:cs="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164B2C"/>
    <w:multiLevelType w:val="multilevel"/>
    <w:tmpl w:val="1BB40A12"/>
    <w:lvl w:ilvl="0">
      <w:start w:val="1"/>
      <w:numFmt w:val="bullet"/>
      <w:lvlText w:val="●"/>
      <w:lvlJc w:val="left"/>
      <w:pPr>
        <w:ind w:left="720" w:hanging="360"/>
      </w:pPr>
      <w:rPr>
        <w:rFonts w:ascii="Noto Sans Symbols" w:eastAsia="Noto Sans Symbols" w:hAnsi="Noto Sans Symbols" w:cs="Noto Sans Symbols"/>
        <w:color w:val="002B62"/>
      </w:rPr>
    </w:lvl>
    <w:lvl w:ilvl="1">
      <w:start w:val="1"/>
      <w:numFmt w:val="bullet"/>
      <w:lvlText w:val="🡺"/>
      <w:lvlJc w:val="left"/>
      <w:pPr>
        <w:ind w:left="1440" w:hanging="360"/>
      </w:pPr>
      <w:rPr>
        <w:rFonts w:ascii="Noto Sans Symbols" w:eastAsia="Noto Sans Symbols" w:hAnsi="Noto Sans Symbols" w:cs="Noto Sans Symbols"/>
        <w:color w:val="384249"/>
        <w:sz w:val="14"/>
        <w:szCs w:val="1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CF51FFB"/>
    <w:multiLevelType w:val="hybridMultilevel"/>
    <w:tmpl w:val="10141C86"/>
    <w:lvl w:ilvl="0" w:tplc="8FFADEE4">
      <w:start w:val="1"/>
      <w:numFmt w:val="bullet"/>
      <w:pStyle w:val="NECBullet-02"/>
      <w:lvlText w:val=""/>
      <w:lvlJc w:val="left"/>
      <w:pPr>
        <w:ind w:left="720" w:hanging="360"/>
      </w:pPr>
      <w:rPr>
        <w:rFonts w:ascii="Wingdings" w:hAnsi="Wingdings" w:hint="default"/>
        <w:color w:val="384249"/>
        <w:sz w:val="14"/>
        <w:szCs w:val="18"/>
      </w:rPr>
    </w:lvl>
    <w:lvl w:ilvl="1" w:tplc="9F82C40A">
      <w:start w:val="1"/>
      <w:numFmt w:val="bullet"/>
      <w:lvlText w:val=""/>
      <w:lvlJc w:val="left"/>
      <w:pPr>
        <w:ind w:left="1440" w:hanging="360"/>
      </w:pPr>
      <w:rPr>
        <w:rFonts w:ascii="Wingdings" w:hAnsi="Wingdings" w:hint="default"/>
        <w:color w:val="384249"/>
        <w:sz w:val="14"/>
        <w:szCs w:val="1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BF32CF"/>
    <w:multiLevelType w:val="multilevel"/>
    <w:tmpl w:val="C31EDB1E"/>
    <w:lvl w:ilvl="0">
      <w:start w:val="1"/>
      <w:numFmt w:val="bullet"/>
      <w:lvlText w:val="●"/>
      <w:lvlJc w:val="left"/>
      <w:pPr>
        <w:ind w:left="720" w:hanging="360"/>
      </w:pPr>
      <w:rPr>
        <w:rFonts w:ascii="Noto Sans Symbols" w:eastAsia="Noto Sans Symbols" w:hAnsi="Noto Sans Symbols" w:cs="Noto Sans Symbols"/>
        <w:color w:val="002B62"/>
      </w:rPr>
    </w:lvl>
    <w:lvl w:ilvl="1">
      <w:start w:val="1"/>
      <w:numFmt w:val="bullet"/>
      <w:lvlText w:val="🡺"/>
      <w:lvlJc w:val="left"/>
      <w:pPr>
        <w:ind w:left="1440" w:hanging="360"/>
      </w:pPr>
      <w:rPr>
        <w:rFonts w:ascii="Noto Sans Symbols" w:eastAsia="Noto Sans Symbols" w:hAnsi="Noto Sans Symbols" w:cs="Noto Sans Symbols"/>
        <w:color w:val="384249"/>
        <w:sz w:val="14"/>
        <w:szCs w:val="1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47F753F"/>
    <w:multiLevelType w:val="hybridMultilevel"/>
    <w:tmpl w:val="FFFFFFFF"/>
    <w:lvl w:ilvl="0" w:tplc="B5FE6474">
      <w:start w:val="1"/>
      <w:numFmt w:val="bullet"/>
      <w:lvlText w:val=""/>
      <w:lvlJc w:val="left"/>
      <w:pPr>
        <w:ind w:left="720" w:hanging="360"/>
      </w:pPr>
      <w:rPr>
        <w:rFonts w:ascii="Symbol" w:hAnsi="Symbol" w:hint="default"/>
      </w:rPr>
    </w:lvl>
    <w:lvl w:ilvl="1" w:tplc="51E67628">
      <w:start w:val="1"/>
      <w:numFmt w:val="bullet"/>
      <w:lvlText w:val="o"/>
      <w:lvlJc w:val="left"/>
      <w:pPr>
        <w:ind w:left="1440" w:hanging="360"/>
      </w:pPr>
      <w:rPr>
        <w:rFonts w:ascii="Courier New" w:hAnsi="Courier New" w:hint="default"/>
      </w:rPr>
    </w:lvl>
    <w:lvl w:ilvl="2" w:tplc="7E4A82E6">
      <w:start w:val="1"/>
      <w:numFmt w:val="bullet"/>
      <w:lvlText w:val=""/>
      <w:lvlJc w:val="left"/>
      <w:pPr>
        <w:ind w:left="2160" w:hanging="360"/>
      </w:pPr>
      <w:rPr>
        <w:rFonts w:ascii="Wingdings" w:hAnsi="Wingdings" w:hint="default"/>
      </w:rPr>
    </w:lvl>
    <w:lvl w:ilvl="3" w:tplc="3E5484E0">
      <w:start w:val="1"/>
      <w:numFmt w:val="bullet"/>
      <w:lvlText w:val=""/>
      <w:lvlJc w:val="left"/>
      <w:pPr>
        <w:ind w:left="2880" w:hanging="360"/>
      </w:pPr>
      <w:rPr>
        <w:rFonts w:ascii="Symbol" w:hAnsi="Symbol" w:hint="default"/>
      </w:rPr>
    </w:lvl>
    <w:lvl w:ilvl="4" w:tplc="1E74B2AA">
      <w:start w:val="1"/>
      <w:numFmt w:val="bullet"/>
      <w:lvlText w:val="o"/>
      <w:lvlJc w:val="left"/>
      <w:pPr>
        <w:ind w:left="3600" w:hanging="360"/>
      </w:pPr>
      <w:rPr>
        <w:rFonts w:ascii="Courier New" w:hAnsi="Courier New" w:hint="default"/>
      </w:rPr>
    </w:lvl>
    <w:lvl w:ilvl="5" w:tplc="D0AE1D4E">
      <w:start w:val="1"/>
      <w:numFmt w:val="bullet"/>
      <w:lvlText w:val=""/>
      <w:lvlJc w:val="left"/>
      <w:pPr>
        <w:ind w:left="4320" w:hanging="360"/>
      </w:pPr>
      <w:rPr>
        <w:rFonts w:ascii="Wingdings" w:hAnsi="Wingdings" w:hint="default"/>
      </w:rPr>
    </w:lvl>
    <w:lvl w:ilvl="6" w:tplc="B60EAB7A">
      <w:start w:val="1"/>
      <w:numFmt w:val="bullet"/>
      <w:lvlText w:val=""/>
      <w:lvlJc w:val="left"/>
      <w:pPr>
        <w:ind w:left="5040" w:hanging="360"/>
      </w:pPr>
      <w:rPr>
        <w:rFonts w:ascii="Symbol" w:hAnsi="Symbol" w:hint="default"/>
      </w:rPr>
    </w:lvl>
    <w:lvl w:ilvl="7" w:tplc="F8B499DC">
      <w:start w:val="1"/>
      <w:numFmt w:val="bullet"/>
      <w:lvlText w:val="o"/>
      <w:lvlJc w:val="left"/>
      <w:pPr>
        <w:ind w:left="5760" w:hanging="360"/>
      </w:pPr>
      <w:rPr>
        <w:rFonts w:ascii="Courier New" w:hAnsi="Courier New" w:hint="default"/>
      </w:rPr>
    </w:lvl>
    <w:lvl w:ilvl="8" w:tplc="216EF7A2">
      <w:start w:val="1"/>
      <w:numFmt w:val="bullet"/>
      <w:lvlText w:val=""/>
      <w:lvlJc w:val="left"/>
      <w:pPr>
        <w:ind w:left="6480" w:hanging="360"/>
      </w:pPr>
      <w:rPr>
        <w:rFonts w:ascii="Wingdings" w:hAnsi="Wingdings" w:hint="default"/>
      </w:rPr>
    </w:lvl>
  </w:abstractNum>
  <w:abstractNum w:abstractNumId="28" w15:restartNumberingAfterBreak="0">
    <w:nsid w:val="55ED2F1C"/>
    <w:multiLevelType w:val="hybridMultilevel"/>
    <w:tmpl w:val="DBACF0D4"/>
    <w:lvl w:ilvl="0" w:tplc="902ED862">
      <w:start w:val="1"/>
      <w:numFmt w:val="bullet"/>
      <w:lvlText w:val="-"/>
      <w:lvlJc w:val="left"/>
      <w:pPr>
        <w:ind w:left="1080" w:hanging="360"/>
      </w:pPr>
      <w:rPr>
        <w:rFonts w:ascii="Verdana" w:eastAsiaTheme="minorEastAsia" w:hAnsi="Verdan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6E273EA"/>
    <w:multiLevelType w:val="hybridMultilevel"/>
    <w:tmpl w:val="301C15A4"/>
    <w:lvl w:ilvl="0" w:tplc="8CDAF8D0">
      <w:start w:val="1"/>
      <w:numFmt w:val="bullet"/>
      <w:pStyle w:val="NECBullet-03"/>
      <w:lvlText w:val=""/>
      <w:lvlJc w:val="left"/>
      <w:pPr>
        <w:ind w:left="2250" w:hanging="360"/>
      </w:pPr>
      <w:rPr>
        <w:rFonts w:ascii="Webdings" w:hAnsi="Webdings" w:hint="default"/>
        <w:color w:val="384249"/>
        <w:sz w:val="18"/>
        <w:szCs w:val="36"/>
      </w:rPr>
    </w:lvl>
    <w:lvl w:ilvl="1" w:tplc="9F82C40A">
      <w:start w:val="1"/>
      <w:numFmt w:val="bullet"/>
      <w:lvlText w:val=""/>
      <w:lvlJc w:val="left"/>
      <w:pPr>
        <w:ind w:left="2970" w:hanging="360"/>
      </w:pPr>
      <w:rPr>
        <w:rFonts w:ascii="Wingdings" w:hAnsi="Wingdings" w:hint="default"/>
        <w:color w:val="384249"/>
        <w:sz w:val="14"/>
        <w:szCs w:val="18"/>
      </w:rPr>
    </w:lvl>
    <w:lvl w:ilvl="2" w:tplc="08090005" w:tentative="1">
      <w:start w:val="1"/>
      <w:numFmt w:val="bullet"/>
      <w:lvlText w:val=""/>
      <w:lvlJc w:val="left"/>
      <w:pPr>
        <w:ind w:left="3690" w:hanging="360"/>
      </w:pPr>
      <w:rPr>
        <w:rFonts w:ascii="Wingdings" w:hAnsi="Wingdings" w:hint="default"/>
      </w:rPr>
    </w:lvl>
    <w:lvl w:ilvl="3" w:tplc="08090001" w:tentative="1">
      <w:start w:val="1"/>
      <w:numFmt w:val="bullet"/>
      <w:lvlText w:val=""/>
      <w:lvlJc w:val="left"/>
      <w:pPr>
        <w:ind w:left="4410" w:hanging="360"/>
      </w:pPr>
      <w:rPr>
        <w:rFonts w:ascii="Symbol" w:hAnsi="Symbol" w:hint="default"/>
      </w:rPr>
    </w:lvl>
    <w:lvl w:ilvl="4" w:tplc="08090003" w:tentative="1">
      <w:start w:val="1"/>
      <w:numFmt w:val="bullet"/>
      <w:lvlText w:val="o"/>
      <w:lvlJc w:val="left"/>
      <w:pPr>
        <w:ind w:left="5130" w:hanging="360"/>
      </w:pPr>
      <w:rPr>
        <w:rFonts w:ascii="Courier New" w:hAnsi="Courier New" w:cs="Courier New" w:hint="default"/>
      </w:rPr>
    </w:lvl>
    <w:lvl w:ilvl="5" w:tplc="08090005" w:tentative="1">
      <w:start w:val="1"/>
      <w:numFmt w:val="bullet"/>
      <w:lvlText w:val=""/>
      <w:lvlJc w:val="left"/>
      <w:pPr>
        <w:ind w:left="5850" w:hanging="360"/>
      </w:pPr>
      <w:rPr>
        <w:rFonts w:ascii="Wingdings" w:hAnsi="Wingdings" w:hint="default"/>
      </w:rPr>
    </w:lvl>
    <w:lvl w:ilvl="6" w:tplc="08090001" w:tentative="1">
      <w:start w:val="1"/>
      <w:numFmt w:val="bullet"/>
      <w:lvlText w:val=""/>
      <w:lvlJc w:val="left"/>
      <w:pPr>
        <w:ind w:left="6570" w:hanging="360"/>
      </w:pPr>
      <w:rPr>
        <w:rFonts w:ascii="Symbol" w:hAnsi="Symbol" w:hint="default"/>
      </w:rPr>
    </w:lvl>
    <w:lvl w:ilvl="7" w:tplc="08090003" w:tentative="1">
      <w:start w:val="1"/>
      <w:numFmt w:val="bullet"/>
      <w:lvlText w:val="o"/>
      <w:lvlJc w:val="left"/>
      <w:pPr>
        <w:ind w:left="7290" w:hanging="360"/>
      </w:pPr>
      <w:rPr>
        <w:rFonts w:ascii="Courier New" w:hAnsi="Courier New" w:cs="Courier New" w:hint="default"/>
      </w:rPr>
    </w:lvl>
    <w:lvl w:ilvl="8" w:tplc="08090005" w:tentative="1">
      <w:start w:val="1"/>
      <w:numFmt w:val="bullet"/>
      <w:lvlText w:val=""/>
      <w:lvlJc w:val="left"/>
      <w:pPr>
        <w:ind w:left="8010" w:hanging="360"/>
      </w:pPr>
      <w:rPr>
        <w:rFonts w:ascii="Wingdings" w:hAnsi="Wingdings" w:hint="default"/>
      </w:rPr>
    </w:lvl>
  </w:abstractNum>
  <w:abstractNum w:abstractNumId="30" w15:restartNumberingAfterBreak="0">
    <w:nsid w:val="587E11EB"/>
    <w:multiLevelType w:val="hybridMultilevel"/>
    <w:tmpl w:val="7B0638B6"/>
    <w:lvl w:ilvl="0" w:tplc="DECE45AE">
      <w:start w:val="5"/>
      <w:numFmt w:val="bullet"/>
      <w:lvlText w:val="-"/>
      <w:lvlJc w:val="left"/>
      <w:pPr>
        <w:ind w:left="720" w:hanging="360"/>
      </w:pPr>
      <w:rPr>
        <w:rFonts w:ascii="Verdana" w:eastAsia="Verdana" w:hAnsi="Verdana" w:cs="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D03CE7"/>
    <w:multiLevelType w:val="multilevel"/>
    <w:tmpl w:val="4790E588"/>
    <w:lvl w:ilvl="0">
      <w:start w:val="1"/>
      <w:numFmt w:val="bullet"/>
      <w:lvlText w:val="🡺"/>
      <w:lvlJc w:val="left"/>
      <w:pPr>
        <w:ind w:left="720" w:hanging="360"/>
      </w:pPr>
      <w:rPr>
        <w:rFonts w:ascii="Noto Sans Symbols" w:eastAsia="Noto Sans Symbols" w:hAnsi="Noto Sans Symbols" w:cs="Noto Sans Symbols"/>
        <w:color w:val="384249"/>
        <w:sz w:val="14"/>
        <w:szCs w:val="14"/>
      </w:rPr>
    </w:lvl>
    <w:lvl w:ilvl="1">
      <w:start w:val="1"/>
      <w:numFmt w:val="bullet"/>
      <w:lvlText w:val="🡺"/>
      <w:lvlJc w:val="left"/>
      <w:pPr>
        <w:ind w:left="1440" w:hanging="360"/>
      </w:pPr>
      <w:rPr>
        <w:rFonts w:ascii="Noto Sans Symbols" w:eastAsia="Noto Sans Symbols" w:hAnsi="Noto Sans Symbols" w:cs="Noto Sans Symbols"/>
        <w:color w:val="384249"/>
        <w:sz w:val="14"/>
        <w:szCs w:val="1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7AD883A"/>
    <w:multiLevelType w:val="hybridMultilevel"/>
    <w:tmpl w:val="819E0C14"/>
    <w:lvl w:ilvl="0" w:tplc="9F422B74">
      <w:start w:val="1"/>
      <w:numFmt w:val="bullet"/>
      <w:lvlText w:val="·"/>
      <w:lvlJc w:val="left"/>
      <w:pPr>
        <w:ind w:left="720" w:hanging="360"/>
      </w:pPr>
      <w:rPr>
        <w:rFonts w:ascii="Symbol" w:hAnsi="Symbol" w:hint="default"/>
      </w:rPr>
    </w:lvl>
    <w:lvl w:ilvl="1" w:tplc="697E8D3A">
      <w:start w:val="1"/>
      <w:numFmt w:val="bullet"/>
      <w:lvlText w:val="o"/>
      <w:lvlJc w:val="left"/>
      <w:pPr>
        <w:ind w:left="1440" w:hanging="360"/>
      </w:pPr>
      <w:rPr>
        <w:rFonts w:ascii="Courier New" w:hAnsi="Courier New" w:hint="default"/>
      </w:rPr>
    </w:lvl>
    <w:lvl w:ilvl="2" w:tplc="4C8AE058">
      <w:start w:val="1"/>
      <w:numFmt w:val="bullet"/>
      <w:lvlText w:val=""/>
      <w:lvlJc w:val="left"/>
      <w:pPr>
        <w:ind w:left="2160" w:hanging="360"/>
      </w:pPr>
      <w:rPr>
        <w:rFonts w:ascii="Wingdings" w:hAnsi="Wingdings" w:hint="default"/>
      </w:rPr>
    </w:lvl>
    <w:lvl w:ilvl="3" w:tplc="44863DFA">
      <w:start w:val="1"/>
      <w:numFmt w:val="bullet"/>
      <w:lvlText w:val=""/>
      <w:lvlJc w:val="left"/>
      <w:pPr>
        <w:ind w:left="2880" w:hanging="360"/>
      </w:pPr>
      <w:rPr>
        <w:rFonts w:ascii="Symbol" w:hAnsi="Symbol" w:hint="default"/>
      </w:rPr>
    </w:lvl>
    <w:lvl w:ilvl="4" w:tplc="2AC42DD8">
      <w:start w:val="1"/>
      <w:numFmt w:val="bullet"/>
      <w:lvlText w:val="o"/>
      <w:lvlJc w:val="left"/>
      <w:pPr>
        <w:ind w:left="3600" w:hanging="360"/>
      </w:pPr>
      <w:rPr>
        <w:rFonts w:ascii="Courier New" w:hAnsi="Courier New" w:hint="default"/>
      </w:rPr>
    </w:lvl>
    <w:lvl w:ilvl="5" w:tplc="38E6446C">
      <w:start w:val="1"/>
      <w:numFmt w:val="bullet"/>
      <w:lvlText w:val=""/>
      <w:lvlJc w:val="left"/>
      <w:pPr>
        <w:ind w:left="4320" w:hanging="360"/>
      </w:pPr>
      <w:rPr>
        <w:rFonts w:ascii="Wingdings" w:hAnsi="Wingdings" w:hint="default"/>
      </w:rPr>
    </w:lvl>
    <w:lvl w:ilvl="6" w:tplc="41EC5B4A">
      <w:start w:val="1"/>
      <w:numFmt w:val="bullet"/>
      <w:lvlText w:val=""/>
      <w:lvlJc w:val="left"/>
      <w:pPr>
        <w:ind w:left="5040" w:hanging="360"/>
      </w:pPr>
      <w:rPr>
        <w:rFonts w:ascii="Symbol" w:hAnsi="Symbol" w:hint="default"/>
      </w:rPr>
    </w:lvl>
    <w:lvl w:ilvl="7" w:tplc="BAE22646">
      <w:start w:val="1"/>
      <w:numFmt w:val="bullet"/>
      <w:lvlText w:val="o"/>
      <w:lvlJc w:val="left"/>
      <w:pPr>
        <w:ind w:left="5760" w:hanging="360"/>
      </w:pPr>
      <w:rPr>
        <w:rFonts w:ascii="Courier New" w:hAnsi="Courier New" w:hint="default"/>
      </w:rPr>
    </w:lvl>
    <w:lvl w:ilvl="8" w:tplc="C9C4204C">
      <w:start w:val="1"/>
      <w:numFmt w:val="bullet"/>
      <w:lvlText w:val=""/>
      <w:lvlJc w:val="left"/>
      <w:pPr>
        <w:ind w:left="6480" w:hanging="360"/>
      </w:pPr>
      <w:rPr>
        <w:rFonts w:ascii="Wingdings" w:hAnsi="Wingdings" w:hint="default"/>
      </w:rPr>
    </w:lvl>
  </w:abstractNum>
  <w:abstractNum w:abstractNumId="33" w15:restartNumberingAfterBreak="0">
    <w:nsid w:val="6C990293"/>
    <w:multiLevelType w:val="hybridMultilevel"/>
    <w:tmpl w:val="3AE00004"/>
    <w:lvl w:ilvl="0" w:tplc="BA52826E">
      <w:start w:val="5"/>
      <w:numFmt w:val="bullet"/>
      <w:lvlText w:val="-"/>
      <w:lvlJc w:val="left"/>
      <w:pPr>
        <w:ind w:left="360" w:hanging="360"/>
      </w:pPr>
      <w:rPr>
        <w:rFonts w:ascii="Verdana" w:eastAsia="Verdana" w:hAnsi="Verdana" w:cs="Verdana"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714D7DA5"/>
    <w:multiLevelType w:val="hybridMultilevel"/>
    <w:tmpl w:val="FFFFFFFF"/>
    <w:lvl w:ilvl="0" w:tplc="49B4CAD6">
      <w:start w:val="1"/>
      <w:numFmt w:val="bullet"/>
      <w:lvlText w:val=""/>
      <w:lvlJc w:val="left"/>
      <w:pPr>
        <w:ind w:left="720" w:hanging="360"/>
      </w:pPr>
      <w:rPr>
        <w:rFonts w:ascii="Symbol" w:hAnsi="Symbol" w:hint="default"/>
      </w:rPr>
    </w:lvl>
    <w:lvl w:ilvl="1" w:tplc="197C2D3C">
      <w:start w:val="1"/>
      <w:numFmt w:val="bullet"/>
      <w:lvlText w:val="o"/>
      <w:lvlJc w:val="left"/>
      <w:pPr>
        <w:ind w:left="1440" w:hanging="360"/>
      </w:pPr>
      <w:rPr>
        <w:rFonts w:ascii="Courier New" w:hAnsi="Courier New" w:hint="default"/>
      </w:rPr>
    </w:lvl>
    <w:lvl w:ilvl="2" w:tplc="A26EC444">
      <w:start w:val="1"/>
      <w:numFmt w:val="bullet"/>
      <w:lvlText w:val=""/>
      <w:lvlJc w:val="left"/>
      <w:pPr>
        <w:ind w:left="2160" w:hanging="360"/>
      </w:pPr>
      <w:rPr>
        <w:rFonts w:ascii="Wingdings" w:hAnsi="Wingdings" w:hint="default"/>
      </w:rPr>
    </w:lvl>
    <w:lvl w:ilvl="3" w:tplc="F18405F2">
      <w:start w:val="1"/>
      <w:numFmt w:val="bullet"/>
      <w:lvlText w:val=""/>
      <w:lvlJc w:val="left"/>
      <w:pPr>
        <w:ind w:left="2880" w:hanging="360"/>
      </w:pPr>
      <w:rPr>
        <w:rFonts w:ascii="Symbol" w:hAnsi="Symbol" w:hint="default"/>
      </w:rPr>
    </w:lvl>
    <w:lvl w:ilvl="4" w:tplc="69CE6162">
      <w:start w:val="1"/>
      <w:numFmt w:val="bullet"/>
      <w:lvlText w:val="o"/>
      <w:lvlJc w:val="left"/>
      <w:pPr>
        <w:ind w:left="3600" w:hanging="360"/>
      </w:pPr>
      <w:rPr>
        <w:rFonts w:ascii="Courier New" w:hAnsi="Courier New" w:hint="default"/>
      </w:rPr>
    </w:lvl>
    <w:lvl w:ilvl="5" w:tplc="4F0AA490">
      <w:start w:val="1"/>
      <w:numFmt w:val="bullet"/>
      <w:lvlText w:val=""/>
      <w:lvlJc w:val="left"/>
      <w:pPr>
        <w:ind w:left="4320" w:hanging="360"/>
      </w:pPr>
      <w:rPr>
        <w:rFonts w:ascii="Wingdings" w:hAnsi="Wingdings" w:hint="default"/>
      </w:rPr>
    </w:lvl>
    <w:lvl w:ilvl="6" w:tplc="DA92C78A">
      <w:start w:val="1"/>
      <w:numFmt w:val="bullet"/>
      <w:lvlText w:val=""/>
      <w:lvlJc w:val="left"/>
      <w:pPr>
        <w:ind w:left="5040" w:hanging="360"/>
      </w:pPr>
      <w:rPr>
        <w:rFonts w:ascii="Symbol" w:hAnsi="Symbol" w:hint="default"/>
      </w:rPr>
    </w:lvl>
    <w:lvl w:ilvl="7" w:tplc="98DC94BA">
      <w:start w:val="1"/>
      <w:numFmt w:val="bullet"/>
      <w:lvlText w:val="o"/>
      <w:lvlJc w:val="left"/>
      <w:pPr>
        <w:ind w:left="5760" w:hanging="360"/>
      </w:pPr>
      <w:rPr>
        <w:rFonts w:ascii="Courier New" w:hAnsi="Courier New" w:hint="default"/>
      </w:rPr>
    </w:lvl>
    <w:lvl w:ilvl="8" w:tplc="1B4EDCAA">
      <w:start w:val="1"/>
      <w:numFmt w:val="bullet"/>
      <w:lvlText w:val=""/>
      <w:lvlJc w:val="left"/>
      <w:pPr>
        <w:ind w:left="6480" w:hanging="360"/>
      </w:pPr>
      <w:rPr>
        <w:rFonts w:ascii="Wingdings" w:hAnsi="Wingdings" w:hint="default"/>
      </w:rPr>
    </w:lvl>
  </w:abstractNum>
  <w:abstractNum w:abstractNumId="35" w15:restartNumberingAfterBreak="0">
    <w:nsid w:val="776955ED"/>
    <w:multiLevelType w:val="hybridMultilevel"/>
    <w:tmpl w:val="F796F3EE"/>
    <w:lvl w:ilvl="0" w:tplc="FD3462E8">
      <w:start w:val="3"/>
      <w:numFmt w:val="bullet"/>
      <w:lvlText w:val="-"/>
      <w:lvlJc w:val="left"/>
      <w:pPr>
        <w:ind w:left="720" w:hanging="360"/>
      </w:pPr>
      <w:rPr>
        <w:rFonts w:ascii="Verdana" w:eastAsia="Verdana" w:hAnsi="Verdana" w:cs="Verdan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7717B7F"/>
    <w:multiLevelType w:val="hybridMultilevel"/>
    <w:tmpl w:val="5CF0D7C4"/>
    <w:lvl w:ilvl="0" w:tplc="A054299A">
      <w:start w:val="1"/>
      <w:numFmt w:val="bullet"/>
      <w:pStyle w:val="NECBullet-01"/>
      <w:lvlText w:val=""/>
      <w:lvlJc w:val="left"/>
      <w:pPr>
        <w:ind w:left="720" w:hanging="360"/>
      </w:pPr>
      <w:rPr>
        <w:rFonts w:ascii="Symbol" w:hAnsi="Symbol" w:hint="default"/>
        <w:color w:val="002B62"/>
      </w:rPr>
    </w:lvl>
    <w:lvl w:ilvl="1" w:tplc="9F82C40A">
      <w:start w:val="1"/>
      <w:numFmt w:val="bullet"/>
      <w:lvlText w:val=""/>
      <w:lvlJc w:val="left"/>
      <w:pPr>
        <w:ind w:left="1440" w:hanging="360"/>
      </w:pPr>
      <w:rPr>
        <w:rFonts w:ascii="Wingdings" w:hAnsi="Wingdings" w:hint="default"/>
        <w:color w:val="384249"/>
        <w:sz w:val="14"/>
        <w:szCs w:val="18"/>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CA32F1"/>
    <w:multiLevelType w:val="hybridMultilevel"/>
    <w:tmpl w:val="677A2C82"/>
    <w:lvl w:ilvl="0" w:tplc="15BA0732">
      <w:start w:val="1"/>
      <w:numFmt w:val="bullet"/>
      <w:lvlText w:val="-"/>
      <w:lvlJc w:val="left"/>
      <w:pPr>
        <w:ind w:left="1080" w:hanging="360"/>
      </w:pPr>
      <w:rPr>
        <w:rFonts w:ascii="Verdana" w:eastAsia="Verdana" w:hAnsi="Verdana" w:cs="Verdan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AB118C5"/>
    <w:multiLevelType w:val="multilevel"/>
    <w:tmpl w:val="D99A76F4"/>
    <w:lvl w:ilvl="0">
      <w:start w:val="1"/>
      <w:numFmt w:val="decimal"/>
      <w:lvlText w:val="Note:"/>
      <w:lvlJc w:val="left"/>
      <w:pPr>
        <w:ind w:left="360" w:hanging="360"/>
      </w:pPr>
      <w:rPr>
        <w:rFonts w:ascii="Verdana" w:eastAsia="Verdana" w:hAnsi="Verdana" w:cs="Verdana"/>
        <w:b/>
        <w:i/>
        <w:smallCaps w:val="0"/>
        <w:strike w:val="0"/>
        <w:color w:val="EB6E00"/>
        <w:sz w:val="22"/>
        <w:szCs w:val="22"/>
        <w:u w:val="none"/>
        <w:vertAlign w:val="subscrip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689332515">
    <w:abstractNumId w:val="6"/>
  </w:num>
  <w:num w:numId="2" w16cid:durableId="440803342">
    <w:abstractNumId w:val="27"/>
  </w:num>
  <w:num w:numId="3" w16cid:durableId="737287110">
    <w:abstractNumId w:val="12"/>
  </w:num>
  <w:num w:numId="4" w16cid:durableId="1244989191">
    <w:abstractNumId w:val="0"/>
  </w:num>
  <w:num w:numId="5" w16cid:durableId="1542013839">
    <w:abstractNumId w:val="34"/>
  </w:num>
  <w:num w:numId="6" w16cid:durableId="1650672062">
    <w:abstractNumId w:val="4"/>
  </w:num>
  <w:num w:numId="7" w16cid:durableId="279150234">
    <w:abstractNumId w:val="24"/>
  </w:num>
  <w:num w:numId="8" w16cid:durableId="1977223017">
    <w:abstractNumId w:val="15"/>
  </w:num>
  <w:num w:numId="9" w16cid:durableId="125468489">
    <w:abstractNumId w:val="1"/>
  </w:num>
  <w:num w:numId="10" w16cid:durableId="1219590969">
    <w:abstractNumId w:val="9"/>
  </w:num>
  <w:num w:numId="11" w16cid:durableId="935091606">
    <w:abstractNumId w:val="11"/>
  </w:num>
  <w:num w:numId="12" w16cid:durableId="138957434">
    <w:abstractNumId w:val="26"/>
  </w:num>
  <w:num w:numId="13" w16cid:durableId="1440954130">
    <w:abstractNumId w:val="31"/>
  </w:num>
  <w:num w:numId="14" w16cid:durableId="1706900845">
    <w:abstractNumId w:val="38"/>
  </w:num>
  <w:num w:numId="15" w16cid:durableId="1221096678">
    <w:abstractNumId w:val="8"/>
  </w:num>
  <w:num w:numId="16" w16cid:durableId="1756050825">
    <w:abstractNumId w:val="17"/>
  </w:num>
  <w:num w:numId="17" w16cid:durableId="632640329">
    <w:abstractNumId w:val="36"/>
  </w:num>
  <w:num w:numId="18" w16cid:durableId="1522937708">
    <w:abstractNumId w:val="25"/>
  </w:num>
  <w:num w:numId="19" w16cid:durableId="122042290">
    <w:abstractNumId w:val="29"/>
  </w:num>
  <w:num w:numId="20" w16cid:durableId="1261335867">
    <w:abstractNumId w:val="21"/>
  </w:num>
  <w:num w:numId="21" w16cid:durableId="1674138011">
    <w:abstractNumId w:val="33"/>
  </w:num>
  <w:num w:numId="22" w16cid:durableId="155611079">
    <w:abstractNumId w:val="30"/>
  </w:num>
  <w:num w:numId="23" w16cid:durableId="1540970732">
    <w:abstractNumId w:val="18"/>
  </w:num>
  <w:num w:numId="24" w16cid:durableId="1416438847">
    <w:abstractNumId w:val="28"/>
  </w:num>
  <w:num w:numId="25" w16cid:durableId="353654488">
    <w:abstractNumId w:val="2"/>
  </w:num>
  <w:num w:numId="26" w16cid:durableId="1806702886">
    <w:abstractNumId w:val="35"/>
  </w:num>
  <w:num w:numId="27" w16cid:durableId="1645046502">
    <w:abstractNumId w:val="3"/>
  </w:num>
  <w:num w:numId="28" w16cid:durableId="2141150775">
    <w:abstractNumId w:val="32"/>
  </w:num>
  <w:num w:numId="29" w16cid:durableId="491331207">
    <w:abstractNumId w:val="20"/>
  </w:num>
  <w:num w:numId="30" w16cid:durableId="1382168590">
    <w:abstractNumId w:val="13"/>
  </w:num>
  <w:num w:numId="31" w16cid:durableId="597563931">
    <w:abstractNumId w:val="16"/>
  </w:num>
  <w:num w:numId="32" w16cid:durableId="894004935">
    <w:abstractNumId w:val="10"/>
  </w:num>
  <w:num w:numId="33" w16cid:durableId="407852890">
    <w:abstractNumId w:val="14"/>
  </w:num>
  <w:num w:numId="34" w16cid:durableId="1441023006">
    <w:abstractNumId w:val="5"/>
  </w:num>
  <w:num w:numId="35" w16cid:durableId="2042972187">
    <w:abstractNumId w:val="19"/>
  </w:num>
  <w:num w:numId="36" w16cid:durableId="1500539761">
    <w:abstractNumId w:val="37"/>
  </w:num>
  <w:num w:numId="37" w16cid:durableId="1121731691">
    <w:abstractNumId w:val="22"/>
  </w:num>
  <w:num w:numId="38" w16cid:durableId="1174342892">
    <w:abstractNumId w:val="23"/>
  </w:num>
  <w:num w:numId="39" w16cid:durableId="4499325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CB2"/>
    <w:rsid w:val="000045FC"/>
    <w:rsid w:val="000051C2"/>
    <w:rsid w:val="0000612F"/>
    <w:rsid w:val="00022BA8"/>
    <w:rsid w:val="0002688C"/>
    <w:rsid w:val="00034C6D"/>
    <w:rsid w:val="00037454"/>
    <w:rsid w:val="00040B20"/>
    <w:rsid w:val="00043192"/>
    <w:rsid w:val="00054C3D"/>
    <w:rsid w:val="00061A46"/>
    <w:rsid w:val="00063791"/>
    <w:rsid w:val="000648C8"/>
    <w:rsid w:val="00067DA8"/>
    <w:rsid w:val="00075C0A"/>
    <w:rsid w:val="000772FB"/>
    <w:rsid w:val="00077F52"/>
    <w:rsid w:val="0008492B"/>
    <w:rsid w:val="00085129"/>
    <w:rsid w:val="00090E08"/>
    <w:rsid w:val="0009102D"/>
    <w:rsid w:val="0009154C"/>
    <w:rsid w:val="00092DF7"/>
    <w:rsid w:val="000A1BCD"/>
    <w:rsid w:val="000A2D3F"/>
    <w:rsid w:val="000A3155"/>
    <w:rsid w:val="000B0D4B"/>
    <w:rsid w:val="000B1455"/>
    <w:rsid w:val="000B1ADA"/>
    <w:rsid w:val="000B1F0A"/>
    <w:rsid w:val="000B2CBE"/>
    <w:rsid w:val="000B6111"/>
    <w:rsid w:val="000C71C4"/>
    <w:rsid w:val="000D3107"/>
    <w:rsid w:val="000D624A"/>
    <w:rsid w:val="000D6676"/>
    <w:rsid w:val="000D6728"/>
    <w:rsid w:val="000D77D8"/>
    <w:rsid w:val="000E2755"/>
    <w:rsid w:val="000E3ADB"/>
    <w:rsid w:val="000E410C"/>
    <w:rsid w:val="000E5517"/>
    <w:rsid w:val="000E60CE"/>
    <w:rsid w:val="000E7D47"/>
    <w:rsid w:val="000F64D3"/>
    <w:rsid w:val="001032CF"/>
    <w:rsid w:val="00103BFD"/>
    <w:rsid w:val="001044B3"/>
    <w:rsid w:val="001055C7"/>
    <w:rsid w:val="00112E0B"/>
    <w:rsid w:val="001200B9"/>
    <w:rsid w:val="00122F1A"/>
    <w:rsid w:val="001313C1"/>
    <w:rsid w:val="0013609B"/>
    <w:rsid w:val="0014237B"/>
    <w:rsid w:val="001423DE"/>
    <w:rsid w:val="001429A0"/>
    <w:rsid w:val="001446C0"/>
    <w:rsid w:val="00146B1B"/>
    <w:rsid w:val="00147607"/>
    <w:rsid w:val="001505F0"/>
    <w:rsid w:val="00156316"/>
    <w:rsid w:val="00156575"/>
    <w:rsid w:val="00157754"/>
    <w:rsid w:val="001616D4"/>
    <w:rsid w:val="00161F7E"/>
    <w:rsid w:val="00164A6E"/>
    <w:rsid w:val="0017006D"/>
    <w:rsid w:val="0017254E"/>
    <w:rsid w:val="001744FB"/>
    <w:rsid w:val="00177B05"/>
    <w:rsid w:val="00180C58"/>
    <w:rsid w:val="001823B5"/>
    <w:rsid w:val="00182E0D"/>
    <w:rsid w:val="00183167"/>
    <w:rsid w:val="00184164"/>
    <w:rsid w:val="001850BD"/>
    <w:rsid w:val="00190876"/>
    <w:rsid w:val="0019178A"/>
    <w:rsid w:val="00191DA8"/>
    <w:rsid w:val="00195A1A"/>
    <w:rsid w:val="00196DCF"/>
    <w:rsid w:val="001A1754"/>
    <w:rsid w:val="001A34A3"/>
    <w:rsid w:val="001A444F"/>
    <w:rsid w:val="001A5B22"/>
    <w:rsid w:val="001B1231"/>
    <w:rsid w:val="001B5A9E"/>
    <w:rsid w:val="001B7193"/>
    <w:rsid w:val="001B72C3"/>
    <w:rsid w:val="001C3385"/>
    <w:rsid w:val="001C57D7"/>
    <w:rsid w:val="001C5C51"/>
    <w:rsid w:val="001C79DC"/>
    <w:rsid w:val="001C7DB6"/>
    <w:rsid w:val="001D46D2"/>
    <w:rsid w:val="001D6C8D"/>
    <w:rsid w:val="001E06EB"/>
    <w:rsid w:val="001E08EE"/>
    <w:rsid w:val="001E1672"/>
    <w:rsid w:val="001E26C0"/>
    <w:rsid w:val="001E6B16"/>
    <w:rsid w:val="001F4798"/>
    <w:rsid w:val="001F5C29"/>
    <w:rsid w:val="002020E1"/>
    <w:rsid w:val="0020393A"/>
    <w:rsid w:val="002050E4"/>
    <w:rsid w:val="00207234"/>
    <w:rsid w:val="002072EA"/>
    <w:rsid w:val="00211B48"/>
    <w:rsid w:val="00212AB3"/>
    <w:rsid w:val="00221FA2"/>
    <w:rsid w:val="0022297E"/>
    <w:rsid w:val="00222B5D"/>
    <w:rsid w:val="00223EF5"/>
    <w:rsid w:val="002309DE"/>
    <w:rsid w:val="002328FA"/>
    <w:rsid w:val="00240682"/>
    <w:rsid w:val="00240D72"/>
    <w:rsid w:val="0024122F"/>
    <w:rsid w:val="002424A8"/>
    <w:rsid w:val="00243BCA"/>
    <w:rsid w:val="00243EF1"/>
    <w:rsid w:val="00244997"/>
    <w:rsid w:val="00244A47"/>
    <w:rsid w:val="00247300"/>
    <w:rsid w:val="0025318D"/>
    <w:rsid w:val="002535C0"/>
    <w:rsid w:val="00260CEC"/>
    <w:rsid w:val="00261E17"/>
    <w:rsid w:val="002724C1"/>
    <w:rsid w:val="00274598"/>
    <w:rsid w:val="00281348"/>
    <w:rsid w:val="00281989"/>
    <w:rsid w:val="00291B66"/>
    <w:rsid w:val="002921CF"/>
    <w:rsid w:val="002934D1"/>
    <w:rsid w:val="00295EC5"/>
    <w:rsid w:val="002961B9"/>
    <w:rsid w:val="002A12CB"/>
    <w:rsid w:val="002B19DF"/>
    <w:rsid w:val="002C1CBD"/>
    <w:rsid w:val="002C4BCA"/>
    <w:rsid w:val="002C6602"/>
    <w:rsid w:val="002C7925"/>
    <w:rsid w:val="002C7C6D"/>
    <w:rsid w:val="002D1522"/>
    <w:rsid w:val="002D3201"/>
    <w:rsid w:val="002D5E3C"/>
    <w:rsid w:val="002D7503"/>
    <w:rsid w:val="002E3311"/>
    <w:rsid w:val="002E4976"/>
    <w:rsid w:val="002E5CD1"/>
    <w:rsid w:val="002E6B81"/>
    <w:rsid w:val="002F2DE6"/>
    <w:rsid w:val="002F674B"/>
    <w:rsid w:val="002F6ED1"/>
    <w:rsid w:val="002F6F7E"/>
    <w:rsid w:val="002F7B25"/>
    <w:rsid w:val="00303F4B"/>
    <w:rsid w:val="00304843"/>
    <w:rsid w:val="0031184B"/>
    <w:rsid w:val="00312B60"/>
    <w:rsid w:val="0031402E"/>
    <w:rsid w:val="00316220"/>
    <w:rsid w:val="00320904"/>
    <w:rsid w:val="00327258"/>
    <w:rsid w:val="00332D1E"/>
    <w:rsid w:val="0033558D"/>
    <w:rsid w:val="00335B5C"/>
    <w:rsid w:val="003364CF"/>
    <w:rsid w:val="00337FA6"/>
    <w:rsid w:val="00340DB5"/>
    <w:rsid w:val="00343431"/>
    <w:rsid w:val="0034669E"/>
    <w:rsid w:val="003572DD"/>
    <w:rsid w:val="003579A9"/>
    <w:rsid w:val="00357B58"/>
    <w:rsid w:val="00360B41"/>
    <w:rsid w:val="00362285"/>
    <w:rsid w:val="00374226"/>
    <w:rsid w:val="00375236"/>
    <w:rsid w:val="00377638"/>
    <w:rsid w:val="00380538"/>
    <w:rsid w:val="0038216A"/>
    <w:rsid w:val="003830FC"/>
    <w:rsid w:val="003904A6"/>
    <w:rsid w:val="003915AA"/>
    <w:rsid w:val="003943F6"/>
    <w:rsid w:val="0039600C"/>
    <w:rsid w:val="003970F5"/>
    <w:rsid w:val="003A0DDC"/>
    <w:rsid w:val="003A17E5"/>
    <w:rsid w:val="003A1F2D"/>
    <w:rsid w:val="003A4AA5"/>
    <w:rsid w:val="003A72E4"/>
    <w:rsid w:val="003B628E"/>
    <w:rsid w:val="003C51DD"/>
    <w:rsid w:val="003C66AC"/>
    <w:rsid w:val="003C764B"/>
    <w:rsid w:val="003D1A10"/>
    <w:rsid w:val="003D1ADD"/>
    <w:rsid w:val="003D56FE"/>
    <w:rsid w:val="003D6D63"/>
    <w:rsid w:val="003E2684"/>
    <w:rsid w:val="003E5226"/>
    <w:rsid w:val="003E5685"/>
    <w:rsid w:val="003E6718"/>
    <w:rsid w:val="003E6F01"/>
    <w:rsid w:val="003F0905"/>
    <w:rsid w:val="004030AA"/>
    <w:rsid w:val="00405D84"/>
    <w:rsid w:val="0040671F"/>
    <w:rsid w:val="004076FD"/>
    <w:rsid w:val="00412770"/>
    <w:rsid w:val="00412B37"/>
    <w:rsid w:val="00413944"/>
    <w:rsid w:val="00424368"/>
    <w:rsid w:val="0042768C"/>
    <w:rsid w:val="0043046D"/>
    <w:rsid w:val="00432592"/>
    <w:rsid w:val="00433A4D"/>
    <w:rsid w:val="00434416"/>
    <w:rsid w:val="00434D75"/>
    <w:rsid w:val="0043512F"/>
    <w:rsid w:val="0043564E"/>
    <w:rsid w:val="0044048A"/>
    <w:rsid w:val="0044166C"/>
    <w:rsid w:val="0045315D"/>
    <w:rsid w:val="00453569"/>
    <w:rsid w:val="00453FA7"/>
    <w:rsid w:val="00460CDE"/>
    <w:rsid w:val="0047063C"/>
    <w:rsid w:val="00470F1F"/>
    <w:rsid w:val="004849D9"/>
    <w:rsid w:val="00494970"/>
    <w:rsid w:val="004967E3"/>
    <w:rsid w:val="00496C0C"/>
    <w:rsid w:val="004A0563"/>
    <w:rsid w:val="004A0F75"/>
    <w:rsid w:val="004A7DC2"/>
    <w:rsid w:val="004B5D9A"/>
    <w:rsid w:val="004C2D65"/>
    <w:rsid w:val="004C5811"/>
    <w:rsid w:val="004D0B51"/>
    <w:rsid w:val="004D6CD5"/>
    <w:rsid w:val="004E3438"/>
    <w:rsid w:val="004E52F3"/>
    <w:rsid w:val="004E7C3D"/>
    <w:rsid w:val="004F625E"/>
    <w:rsid w:val="004F7382"/>
    <w:rsid w:val="005007C6"/>
    <w:rsid w:val="00501E19"/>
    <w:rsid w:val="00506997"/>
    <w:rsid w:val="00512759"/>
    <w:rsid w:val="00513B1A"/>
    <w:rsid w:val="005160B9"/>
    <w:rsid w:val="00520ED7"/>
    <w:rsid w:val="00523094"/>
    <w:rsid w:val="00531DBC"/>
    <w:rsid w:val="005416B5"/>
    <w:rsid w:val="00542287"/>
    <w:rsid w:val="00546F10"/>
    <w:rsid w:val="005471F0"/>
    <w:rsid w:val="00552122"/>
    <w:rsid w:val="00553440"/>
    <w:rsid w:val="00554FB7"/>
    <w:rsid w:val="00555483"/>
    <w:rsid w:val="00563222"/>
    <w:rsid w:val="00563B7A"/>
    <w:rsid w:val="005642F4"/>
    <w:rsid w:val="005708CF"/>
    <w:rsid w:val="00573E63"/>
    <w:rsid w:val="00581F15"/>
    <w:rsid w:val="00582159"/>
    <w:rsid w:val="0058676B"/>
    <w:rsid w:val="00590D09"/>
    <w:rsid w:val="005A4BE9"/>
    <w:rsid w:val="005A61A8"/>
    <w:rsid w:val="005B0BAC"/>
    <w:rsid w:val="005B1610"/>
    <w:rsid w:val="005B1783"/>
    <w:rsid w:val="005B1B07"/>
    <w:rsid w:val="005B3E71"/>
    <w:rsid w:val="005B6708"/>
    <w:rsid w:val="005C2862"/>
    <w:rsid w:val="005C2E33"/>
    <w:rsid w:val="005C3444"/>
    <w:rsid w:val="005C613F"/>
    <w:rsid w:val="005C68BB"/>
    <w:rsid w:val="005D03A9"/>
    <w:rsid w:val="005D1B6F"/>
    <w:rsid w:val="005E29FE"/>
    <w:rsid w:val="005E4026"/>
    <w:rsid w:val="005E48E5"/>
    <w:rsid w:val="005F4D7A"/>
    <w:rsid w:val="005F5EC0"/>
    <w:rsid w:val="00600FFB"/>
    <w:rsid w:val="006040DD"/>
    <w:rsid w:val="00611A85"/>
    <w:rsid w:val="00611CD9"/>
    <w:rsid w:val="006264F8"/>
    <w:rsid w:val="00630389"/>
    <w:rsid w:val="0063085C"/>
    <w:rsid w:val="006339F4"/>
    <w:rsid w:val="00635D8A"/>
    <w:rsid w:val="006415B5"/>
    <w:rsid w:val="0064245F"/>
    <w:rsid w:val="006435F5"/>
    <w:rsid w:val="00645460"/>
    <w:rsid w:val="0064739B"/>
    <w:rsid w:val="0065304F"/>
    <w:rsid w:val="00657C87"/>
    <w:rsid w:val="00663847"/>
    <w:rsid w:val="00663951"/>
    <w:rsid w:val="00670AD2"/>
    <w:rsid w:val="00670E58"/>
    <w:rsid w:val="00671512"/>
    <w:rsid w:val="00672B3A"/>
    <w:rsid w:val="00674F70"/>
    <w:rsid w:val="00680208"/>
    <w:rsid w:val="00680D6A"/>
    <w:rsid w:val="00683B15"/>
    <w:rsid w:val="00684D68"/>
    <w:rsid w:val="006871E6"/>
    <w:rsid w:val="006915E9"/>
    <w:rsid w:val="006926DE"/>
    <w:rsid w:val="00692810"/>
    <w:rsid w:val="006938E8"/>
    <w:rsid w:val="006973D0"/>
    <w:rsid w:val="006A00A8"/>
    <w:rsid w:val="006A1C05"/>
    <w:rsid w:val="006A1EB1"/>
    <w:rsid w:val="006A3095"/>
    <w:rsid w:val="006A4A1E"/>
    <w:rsid w:val="006A5FB7"/>
    <w:rsid w:val="006A61A0"/>
    <w:rsid w:val="006A634C"/>
    <w:rsid w:val="006A7618"/>
    <w:rsid w:val="006B1802"/>
    <w:rsid w:val="006B2C29"/>
    <w:rsid w:val="006B3F09"/>
    <w:rsid w:val="006C0A86"/>
    <w:rsid w:val="006C3373"/>
    <w:rsid w:val="006C65ED"/>
    <w:rsid w:val="006C6608"/>
    <w:rsid w:val="006C735C"/>
    <w:rsid w:val="006D09E3"/>
    <w:rsid w:val="006D146E"/>
    <w:rsid w:val="006D2C37"/>
    <w:rsid w:val="006D3294"/>
    <w:rsid w:val="006D4B39"/>
    <w:rsid w:val="006D4CBB"/>
    <w:rsid w:val="006E656A"/>
    <w:rsid w:val="006F2EA1"/>
    <w:rsid w:val="006F5CB2"/>
    <w:rsid w:val="00701BB6"/>
    <w:rsid w:val="00704D6F"/>
    <w:rsid w:val="00707DC3"/>
    <w:rsid w:val="00714DC8"/>
    <w:rsid w:val="00717185"/>
    <w:rsid w:val="00717C44"/>
    <w:rsid w:val="0072346A"/>
    <w:rsid w:val="00724C8D"/>
    <w:rsid w:val="00727238"/>
    <w:rsid w:val="007312E9"/>
    <w:rsid w:val="00734220"/>
    <w:rsid w:val="00736203"/>
    <w:rsid w:val="00736F78"/>
    <w:rsid w:val="00741065"/>
    <w:rsid w:val="00741B0D"/>
    <w:rsid w:val="00742004"/>
    <w:rsid w:val="00742923"/>
    <w:rsid w:val="00743A40"/>
    <w:rsid w:val="007458F0"/>
    <w:rsid w:val="00750401"/>
    <w:rsid w:val="00751C56"/>
    <w:rsid w:val="0076017F"/>
    <w:rsid w:val="00761ABC"/>
    <w:rsid w:val="00761B55"/>
    <w:rsid w:val="00761C4E"/>
    <w:rsid w:val="0076256A"/>
    <w:rsid w:val="00773148"/>
    <w:rsid w:val="0077382E"/>
    <w:rsid w:val="00773F94"/>
    <w:rsid w:val="0077766B"/>
    <w:rsid w:val="00784F53"/>
    <w:rsid w:val="00787CCF"/>
    <w:rsid w:val="0079012D"/>
    <w:rsid w:val="00793334"/>
    <w:rsid w:val="00795C68"/>
    <w:rsid w:val="00797559"/>
    <w:rsid w:val="007975B5"/>
    <w:rsid w:val="007A0D76"/>
    <w:rsid w:val="007A4789"/>
    <w:rsid w:val="007A69AF"/>
    <w:rsid w:val="007A6D9B"/>
    <w:rsid w:val="007B10C0"/>
    <w:rsid w:val="007B29D8"/>
    <w:rsid w:val="007B5361"/>
    <w:rsid w:val="007C5F05"/>
    <w:rsid w:val="007C6536"/>
    <w:rsid w:val="007D1BC5"/>
    <w:rsid w:val="007D2058"/>
    <w:rsid w:val="007D2572"/>
    <w:rsid w:val="007D299F"/>
    <w:rsid w:val="007D3F25"/>
    <w:rsid w:val="007D560F"/>
    <w:rsid w:val="007D71B0"/>
    <w:rsid w:val="007D7C69"/>
    <w:rsid w:val="007E2E2F"/>
    <w:rsid w:val="007E35AF"/>
    <w:rsid w:val="007E3E79"/>
    <w:rsid w:val="007E5DCF"/>
    <w:rsid w:val="007E5FB8"/>
    <w:rsid w:val="007E7D47"/>
    <w:rsid w:val="007F1468"/>
    <w:rsid w:val="007F4712"/>
    <w:rsid w:val="007F6E2F"/>
    <w:rsid w:val="00806C8B"/>
    <w:rsid w:val="0080720C"/>
    <w:rsid w:val="00813E41"/>
    <w:rsid w:val="0082113F"/>
    <w:rsid w:val="00823264"/>
    <w:rsid w:val="008242BF"/>
    <w:rsid w:val="008303C3"/>
    <w:rsid w:val="0083228D"/>
    <w:rsid w:val="00833651"/>
    <w:rsid w:val="00836C08"/>
    <w:rsid w:val="00837051"/>
    <w:rsid w:val="00840038"/>
    <w:rsid w:val="0084395F"/>
    <w:rsid w:val="00845703"/>
    <w:rsid w:val="00851E00"/>
    <w:rsid w:val="00853AC9"/>
    <w:rsid w:val="00873E2C"/>
    <w:rsid w:val="0087669C"/>
    <w:rsid w:val="0088097B"/>
    <w:rsid w:val="00882DB8"/>
    <w:rsid w:val="008851E4"/>
    <w:rsid w:val="0088633B"/>
    <w:rsid w:val="00886760"/>
    <w:rsid w:val="008868D7"/>
    <w:rsid w:val="00897A7D"/>
    <w:rsid w:val="008A2215"/>
    <w:rsid w:val="008A3BEF"/>
    <w:rsid w:val="008A66F8"/>
    <w:rsid w:val="008A6F96"/>
    <w:rsid w:val="008B4A68"/>
    <w:rsid w:val="008B5F21"/>
    <w:rsid w:val="008B668D"/>
    <w:rsid w:val="008B7444"/>
    <w:rsid w:val="008B7724"/>
    <w:rsid w:val="008C1B69"/>
    <w:rsid w:val="008C1B95"/>
    <w:rsid w:val="008C4633"/>
    <w:rsid w:val="008C6810"/>
    <w:rsid w:val="008D4AE5"/>
    <w:rsid w:val="008D6545"/>
    <w:rsid w:val="008E08A8"/>
    <w:rsid w:val="008E16F9"/>
    <w:rsid w:val="008E29FD"/>
    <w:rsid w:val="008E4A74"/>
    <w:rsid w:val="008E671F"/>
    <w:rsid w:val="008E7665"/>
    <w:rsid w:val="008F3364"/>
    <w:rsid w:val="008F6639"/>
    <w:rsid w:val="00906A94"/>
    <w:rsid w:val="00907C55"/>
    <w:rsid w:val="00917902"/>
    <w:rsid w:val="00917CCD"/>
    <w:rsid w:val="00941D0D"/>
    <w:rsid w:val="009453F9"/>
    <w:rsid w:val="00946F0E"/>
    <w:rsid w:val="009516E8"/>
    <w:rsid w:val="0096075B"/>
    <w:rsid w:val="00960C6A"/>
    <w:rsid w:val="00960E91"/>
    <w:rsid w:val="00970930"/>
    <w:rsid w:val="00975F21"/>
    <w:rsid w:val="009813AE"/>
    <w:rsid w:val="009823CE"/>
    <w:rsid w:val="00983A11"/>
    <w:rsid w:val="00983A26"/>
    <w:rsid w:val="00984656"/>
    <w:rsid w:val="00990602"/>
    <w:rsid w:val="00994152"/>
    <w:rsid w:val="00995E8D"/>
    <w:rsid w:val="00996B7C"/>
    <w:rsid w:val="009A22C6"/>
    <w:rsid w:val="009A2DA1"/>
    <w:rsid w:val="009B0F13"/>
    <w:rsid w:val="009B5462"/>
    <w:rsid w:val="009B7746"/>
    <w:rsid w:val="009C3C77"/>
    <w:rsid w:val="009C4016"/>
    <w:rsid w:val="009C519F"/>
    <w:rsid w:val="009D1CFA"/>
    <w:rsid w:val="009D21AD"/>
    <w:rsid w:val="009D55DA"/>
    <w:rsid w:val="009D6D3A"/>
    <w:rsid w:val="009E2264"/>
    <w:rsid w:val="009E6993"/>
    <w:rsid w:val="009F11C4"/>
    <w:rsid w:val="009F1A59"/>
    <w:rsid w:val="009F56D6"/>
    <w:rsid w:val="009F73F1"/>
    <w:rsid w:val="00A01C8D"/>
    <w:rsid w:val="00A01D6E"/>
    <w:rsid w:val="00A03D6B"/>
    <w:rsid w:val="00A05C6E"/>
    <w:rsid w:val="00A160AC"/>
    <w:rsid w:val="00A160E3"/>
    <w:rsid w:val="00A20CCB"/>
    <w:rsid w:val="00A21294"/>
    <w:rsid w:val="00A22DC5"/>
    <w:rsid w:val="00A271A8"/>
    <w:rsid w:val="00A274CC"/>
    <w:rsid w:val="00A30F8A"/>
    <w:rsid w:val="00A32B79"/>
    <w:rsid w:val="00A335E5"/>
    <w:rsid w:val="00A36530"/>
    <w:rsid w:val="00A36BE2"/>
    <w:rsid w:val="00A504C1"/>
    <w:rsid w:val="00A50951"/>
    <w:rsid w:val="00A51963"/>
    <w:rsid w:val="00A5480D"/>
    <w:rsid w:val="00A54891"/>
    <w:rsid w:val="00A55112"/>
    <w:rsid w:val="00A5690C"/>
    <w:rsid w:val="00A56DCF"/>
    <w:rsid w:val="00A6234B"/>
    <w:rsid w:val="00A64886"/>
    <w:rsid w:val="00A65D44"/>
    <w:rsid w:val="00A723E9"/>
    <w:rsid w:val="00A72A54"/>
    <w:rsid w:val="00A72F7A"/>
    <w:rsid w:val="00A73415"/>
    <w:rsid w:val="00A74E95"/>
    <w:rsid w:val="00A80B00"/>
    <w:rsid w:val="00A82ADA"/>
    <w:rsid w:val="00A83377"/>
    <w:rsid w:val="00A91422"/>
    <w:rsid w:val="00A91B2B"/>
    <w:rsid w:val="00A92AAD"/>
    <w:rsid w:val="00A92ED4"/>
    <w:rsid w:val="00AA5BAA"/>
    <w:rsid w:val="00AA6247"/>
    <w:rsid w:val="00AB1A45"/>
    <w:rsid w:val="00AC0234"/>
    <w:rsid w:val="00AC1DD9"/>
    <w:rsid w:val="00AC450B"/>
    <w:rsid w:val="00AC7D78"/>
    <w:rsid w:val="00AD18C9"/>
    <w:rsid w:val="00AD4207"/>
    <w:rsid w:val="00AE1255"/>
    <w:rsid w:val="00AE43D8"/>
    <w:rsid w:val="00AE4E09"/>
    <w:rsid w:val="00AE4F51"/>
    <w:rsid w:val="00AE7287"/>
    <w:rsid w:val="00AF22C8"/>
    <w:rsid w:val="00AF40BA"/>
    <w:rsid w:val="00AF7FAE"/>
    <w:rsid w:val="00B12621"/>
    <w:rsid w:val="00B15401"/>
    <w:rsid w:val="00B161DB"/>
    <w:rsid w:val="00B205D0"/>
    <w:rsid w:val="00B20C91"/>
    <w:rsid w:val="00B20DC4"/>
    <w:rsid w:val="00B24D0D"/>
    <w:rsid w:val="00B25AC2"/>
    <w:rsid w:val="00B30218"/>
    <w:rsid w:val="00B30F3C"/>
    <w:rsid w:val="00B31DAE"/>
    <w:rsid w:val="00B3410A"/>
    <w:rsid w:val="00B34E5D"/>
    <w:rsid w:val="00B370AC"/>
    <w:rsid w:val="00B3795A"/>
    <w:rsid w:val="00B4119D"/>
    <w:rsid w:val="00B421B6"/>
    <w:rsid w:val="00B47EB3"/>
    <w:rsid w:val="00B505C6"/>
    <w:rsid w:val="00B52F19"/>
    <w:rsid w:val="00B5421F"/>
    <w:rsid w:val="00B6754C"/>
    <w:rsid w:val="00B722B4"/>
    <w:rsid w:val="00B72C3B"/>
    <w:rsid w:val="00B76CC4"/>
    <w:rsid w:val="00B8147D"/>
    <w:rsid w:val="00B820EC"/>
    <w:rsid w:val="00B90CD9"/>
    <w:rsid w:val="00B9527F"/>
    <w:rsid w:val="00B96615"/>
    <w:rsid w:val="00B974FD"/>
    <w:rsid w:val="00BA17C5"/>
    <w:rsid w:val="00BA32EF"/>
    <w:rsid w:val="00BA37D4"/>
    <w:rsid w:val="00BA57A8"/>
    <w:rsid w:val="00BB2A6C"/>
    <w:rsid w:val="00BB2B13"/>
    <w:rsid w:val="00BB3ED0"/>
    <w:rsid w:val="00BB6A3C"/>
    <w:rsid w:val="00BC33D6"/>
    <w:rsid w:val="00BC349E"/>
    <w:rsid w:val="00BC4304"/>
    <w:rsid w:val="00BC4433"/>
    <w:rsid w:val="00BC7F2E"/>
    <w:rsid w:val="00BD34EE"/>
    <w:rsid w:val="00BD3801"/>
    <w:rsid w:val="00BD5015"/>
    <w:rsid w:val="00BD669D"/>
    <w:rsid w:val="00BE070A"/>
    <w:rsid w:val="00BE3EEF"/>
    <w:rsid w:val="00BE62AD"/>
    <w:rsid w:val="00BE71CB"/>
    <w:rsid w:val="00BF42F6"/>
    <w:rsid w:val="00BF4920"/>
    <w:rsid w:val="00BF4EB9"/>
    <w:rsid w:val="00BF5584"/>
    <w:rsid w:val="00BF66AE"/>
    <w:rsid w:val="00C00BFE"/>
    <w:rsid w:val="00C00D67"/>
    <w:rsid w:val="00C0103F"/>
    <w:rsid w:val="00C02B40"/>
    <w:rsid w:val="00C0362C"/>
    <w:rsid w:val="00C039C4"/>
    <w:rsid w:val="00C1296F"/>
    <w:rsid w:val="00C15587"/>
    <w:rsid w:val="00C208B4"/>
    <w:rsid w:val="00C26840"/>
    <w:rsid w:val="00C31017"/>
    <w:rsid w:val="00C35184"/>
    <w:rsid w:val="00C35B83"/>
    <w:rsid w:val="00C42560"/>
    <w:rsid w:val="00C44E08"/>
    <w:rsid w:val="00C46E04"/>
    <w:rsid w:val="00C5169E"/>
    <w:rsid w:val="00C54900"/>
    <w:rsid w:val="00C54DDB"/>
    <w:rsid w:val="00C57F76"/>
    <w:rsid w:val="00C606CA"/>
    <w:rsid w:val="00C613FA"/>
    <w:rsid w:val="00C61FCB"/>
    <w:rsid w:val="00C62240"/>
    <w:rsid w:val="00C629AA"/>
    <w:rsid w:val="00C64C45"/>
    <w:rsid w:val="00C663A4"/>
    <w:rsid w:val="00C71ECD"/>
    <w:rsid w:val="00C73D6C"/>
    <w:rsid w:val="00C7449A"/>
    <w:rsid w:val="00C81588"/>
    <w:rsid w:val="00C82B1A"/>
    <w:rsid w:val="00C91AA4"/>
    <w:rsid w:val="00C94B89"/>
    <w:rsid w:val="00C95CEC"/>
    <w:rsid w:val="00CA52EE"/>
    <w:rsid w:val="00CA568D"/>
    <w:rsid w:val="00CA68A5"/>
    <w:rsid w:val="00CA7544"/>
    <w:rsid w:val="00CB1021"/>
    <w:rsid w:val="00CB52EE"/>
    <w:rsid w:val="00CB6E00"/>
    <w:rsid w:val="00CB6ECA"/>
    <w:rsid w:val="00CC0C68"/>
    <w:rsid w:val="00CC17D0"/>
    <w:rsid w:val="00CD7FA0"/>
    <w:rsid w:val="00CD7FE4"/>
    <w:rsid w:val="00CE65D9"/>
    <w:rsid w:val="00CE78AD"/>
    <w:rsid w:val="00CF1D25"/>
    <w:rsid w:val="00CF3A8F"/>
    <w:rsid w:val="00CF6329"/>
    <w:rsid w:val="00D0490B"/>
    <w:rsid w:val="00D0781C"/>
    <w:rsid w:val="00D10EB0"/>
    <w:rsid w:val="00D11BDE"/>
    <w:rsid w:val="00D3126F"/>
    <w:rsid w:val="00D32C27"/>
    <w:rsid w:val="00D33432"/>
    <w:rsid w:val="00D33C96"/>
    <w:rsid w:val="00D343DF"/>
    <w:rsid w:val="00D35829"/>
    <w:rsid w:val="00D3765A"/>
    <w:rsid w:val="00D37FCF"/>
    <w:rsid w:val="00D42CC0"/>
    <w:rsid w:val="00D47886"/>
    <w:rsid w:val="00D54465"/>
    <w:rsid w:val="00D55951"/>
    <w:rsid w:val="00D600CA"/>
    <w:rsid w:val="00D610AA"/>
    <w:rsid w:val="00D628D4"/>
    <w:rsid w:val="00D62E5B"/>
    <w:rsid w:val="00D6369D"/>
    <w:rsid w:val="00D644A9"/>
    <w:rsid w:val="00D64AAC"/>
    <w:rsid w:val="00D65763"/>
    <w:rsid w:val="00D66B68"/>
    <w:rsid w:val="00D674CE"/>
    <w:rsid w:val="00D70785"/>
    <w:rsid w:val="00D72488"/>
    <w:rsid w:val="00D77CED"/>
    <w:rsid w:val="00D82225"/>
    <w:rsid w:val="00D879F0"/>
    <w:rsid w:val="00D963E6"/>
    <w:rsid w:val="00DA05D2"/>
    <w:rsid w:val="00DA0E75"/>
    <w:rsid w:val="00DA0F7E"/>
    <w:rsid w:val="00DA2DDD"/>
    <w:rsid w:val="00DA4BB5"/>
    <w:rsid w:val="00DB0084"/>
    <w:rsid w:val="00DB26D8"/>
    <w:rsid w:val="00DB4AC8"/>
    <w:rsid w:val="00DB4D2B"/>
    <w:rsid w:val="00DB5CDA"/>
    <w:rsid w:val="00DC1AC3"/>
    <w:rsid w:val="00DC26D9"/>
    <w:rsid w:val="00DC2BB8"/>
    <w:rsid w:val="00DD30E1"/>
    <w:rsid w:val="00DD3BA7"/>
    <w:rsid w:val="00DD5E8B"/>
    <w:rsid w:val="00DE38AA"/>
    <w:rsid w:val="00DE42FE"/>
    <w:rsid w:val="00DF04EE"/>
    <w:rsid w:val="00DF2318"/>
    <w:rsid w:val="00DF50B5"/>
    <w:rsid w:val="00DF5259"/>
    <w:rsid w:val="00DF5940"/>
    <w:rsid w:val="00E02E94"/>
    <w:rsid w:val="00E02FF4"/>
    <w:rsid w:val="00E0430D"/>
    <w:rsid w:val="00E10FA9"/>
    <w:rsid w:val="00E11420"/>
    <w:rsid w:val="00E144D8"/>
    <w:rsid w:val="00E150D5"/>
    <w:rsid w:val="00E17864"/>
    <w:rsid w:val="00E207D5"/>
    <w:rsid w:val="00E220F4"/>
    <w:rsid w:val="00E314BC"/>
    <w:rsid w:val="00E336EA"/>
    <w:rsid w:val="00E36D26"/>
    <w:rsid w:val="00E402A1"/>
    <w:rsid w:val="00E41BCF"/>
    <w:rsid w:val="00E42FA3"/>
    <w:rsid w:val="00E46B54"/>
    <w:rsid w:val="00E50F60"/>
    <w:rsid w:val="00E5289F"/>
    <w:rsid w:val="00E52A0B"/>
    <w:rsid w:val="00E5388F"/>
    <w:rsid w:val="00E56319"/>
    <w:rsid w:val="00E62BC1"/>
    <w:rsid w:val="00E63563"/>
    <w:rsid w:val="00E64BCE"/>
    <w:rsid w:val="00E705DB"/>
    <w:rsid w:val="00E706A5"/>
    <w:rsid w:val="00E70EEC"/>
    <w:rsid w:val="00E72B5D"/>
    <w:rsid w:val="00E873BE"/>
    <w:rsid w:val="00E879D8"/>
    <w:rsid w:val="00E9325A"/>
    <w:rsid w:val="00EA119A"/>
    <w:rsid w:val="00EA1900"/>
    <w:rsid w:val="00EA3B9E"/>
    <w:rsid w:val="00EA477B"/>
    <w:rsid w:val="00EA4AEE"/>
    <w:rsid w:val="00EA5230"/>
    <w:rsid w:val="00EB6636"/>
    <w:rsid w:val="00EB6CB7"/>
    <w:rsid w:val="00EB7C89"/>
    <w:rsid w:val="00EC03D1"/>
    <w:rsid w:val="00EC2B22"/>
    <w:rsid w:val="00EC50AE"/>
    <w:rsid w:val="00EC68A2"/>
    <w:rsid w:val="00ED108F"/>
    <w:rsid w:val="00ED459B"/>
    <w:rsid w:val="00ED660D"/>
    <w:rsid w:val="00EE067E"/>
    <w:rsid w:val="00EE0F5C"/>
    <w:rsid w:val="00EF09DB"/>
    <w:rsid w:val="00EF2153"/>
    <w:rsid w:val="00EF2739"/>
    <w:rsid w:val="00F01920"/>
    <w:rsid w:val="00F01CF5"/>
    <w:rsid w:val="00F06369"/>
    <w:rsid w:val="00F063CA"/>
    <w:rsid w:val="00F134D2"/>
    <w:rsid w:val="00F201DB"/>
    <w:rsid w:val="00F24F70"/>
    <w:rsid w:val="00F25639"/>
    <w:rsid w:val="00F31453"/>
    <w:rsid w:val="00F3467F"/>
    <w:rsid w:val="00F346D9"/>
    <w:rsid w:val="00F372F1"/>
    <w:rsid w:val="00F40716"/>
    <w:rsid w:val="00F417B1"/>
    <w:rsid w:val="00F41A15"/>
    <w:rsid w:val="00F504BA"/>
    <w:rsid w:val="00F5325C"/>
    <w:rsid w:val="00F56393"/>
    <w:rsid w:val="00F565A4"/>
    <w:rsid w:val="00F56AE7"/>
    <w:rsid w:val="00F62092"/>
    <w:rsid w:val="00F65C24"/>
    <w:rsid w:val="00F67B2B"/>
    <w:rsid w:val="00F7022A"/>
    <w:rsid w:val="00F91A54"/>
    <w:rsid w:val="00F96134"/>
    <w:rsid w:val="00F964EC"/>
    <w:rsid w:val="00FA1E33"/>
    <w:rsid w:val="00FA2E47"/>
    <w:rsid w:val="00FA7FA3"/>
    <w:rsid w:val="00FB2380"/>
    <w:rsid w:val="00FB24C1"/>
    <w:rsid w:val="00FB7403"/>
    <w:rsid w:val="00FC2D71"/>
    <w:rsid w:val="00FD37A6"/>
    <w:rsid w:val="00FD403C"/>
    <w:rsid w:val="00FD4CFA"/>
    <w:rsid w:val="00FE1685"/>
    <w:rsid w:val="00FE3578"/>
    <w:rsid w:val="00FF2520"/>
    <w:rsid w:val="0540F872"/>
    <w:rsid w:val="1D54AA18"/>
    <w:rsid w:val="40ED31AC"/>
    <w:rsid w:val="4F93D242"/>
    <w:rsid w:val="62931BF0"/>
    <w:rsid w:val="7768A9B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2679C"/>
  <w15:docId w15:val="{532315DA-C864-4141-9575-5B80F804A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GB" w:eastAsia="en-GB"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360" w:after="0"/>
      <w:outlineLvl w:val="0"/>
    </w:pPr>
    <w:rPr>
      <w:color w:val="002B62"/>
      <w:sz w:val="33"/>
      <w:szCs w:val="33"/>
    </w:rPr>
  </w:style>
  <w:style w:type="paragraph" w:styleId="Heading2">
    <w:name w:val="heading 2"/>
    <w:basedOn w:val="Normal"/>
    <w:next w:val="Normal"/>
    <w:uiPriority w:val="9"/>
    <w:unhideWhenUsed/>
    <w:qFormat/>
    <w:pPr>
      <w:pBdr>
        <w:top w:val="nil"/>
        <w:left w:val="nil"/>
        <w:bottom w:val="nil"/>
        <w:right w:val="nil"/>
        <w:between w:val="nil"/>
      </w:pBdr>
      <w:spacing w:before="360" w:line="320" w:lineRule="auto"/>
      <w:outlineLvl w:val="1"/>
    </w:pPr>
    <w:rPr>
      <w:color w:val="EB6E00"/>
      <w:sz w:val="26"/>
      <w:szCs w:val="26"/>
    </w:rPr>
  </w:style>
  <w:style w:type="paragraph" w:styleId="Heading3">
    <w:name w:val="heading 3"/>
    <w:basedOn w:val="Normal"/>
    <w:next w:val="Normal"/>
    <w:uiPriority w:val="9"/>
    <w:unhideWhenUsed/>
    <w:qFormat/>
    <w:pPr>
      <w:pBdr>
        <w:top w:val="nil"/>
        <w:left w:val="nil"/>
        <w:bottom w:val="nil"/>
        <w:right w:val="nil"/>
        <w:between w:val="nil"/>
      </w:pBdr>
      <w:spacing w:before="280" w:line="280" w:lineRule="auto"/>
      <w:outlineLvl w:val="2"/>
    </w:pPr>
    <w:rPr>
      <w:b/>
      <w:color w:val="384249"/>
      <w:sz w:val="22"/>
      <w:szCs w:val="22"/>
    </w:rPr>
  </w:style>
  <w:style w:type="paragraph" w:styleId="Heading4">
    <w:name w:val="heading 4"/>
    <w:basedOn w:val="Normal"/>
    <w:next w:val="Normal"/>
    <w:uiPriority w:val="9"/>
    <w:unhideWhenUsed/>
    <w:qFormat/>
    <w:pPr>
      <w:pBdr>
        <w:top w:val="nil"/>
        <w:left w:val="nil"/>
        <w:bottom w:val="nil"/>
        <w:right w:val="nil"/>
        <w:between w:val="nil"/>
      </w:pBdr>
      <w:spacing w:before="240"/>
      <w:outlineLvl w:val="3"/>
    </w:pPr>
    <w:rPr>
      <w:b/>
      <w:color w:val="002B62"/>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60" w:after="60" w:line="260" w:lineRule="auto"/>
    </w:pPr>
    <w:rPr>
      <w:color w:val="000000"/>
    </w:rPr>
    <w:tblPr>
      <w:tblStyleRowBandSize w:val="1"/>
      <w:tblStyleColBandSize w:val="1"/>
      <w:tblCellMar>
        <w:left w:w="115" w:type="dxa"/>
        <w:right w:w="115" w:type="dxa"/>
      </w:tblCellMar>
    </w:tblPr>
    <w:tcPr>
      <w:shd w:val="clear" w:color="auto" w:fill="auto"/>
    </w:tcPr>
    <w:tblStylePr w:type="firstRow">
      <w:pPr>
        <w:spacing w:before="0" w:after="0"/>
      </w:pPr>
      <w:rPr>
        <w:rFonts w:ascii="Verdana" w:eastAsia="Verdana" w:hAnsi="Verdana" w:cs="Verdana"/>
        <w:b w:val="0"/>
        <w:i w:val="0"/>
        <w:smallCaps w:val="0"/>
        <w:strike w:val="0"/>
        <w:color w:val="FFFFFF"/>
        <w:sz w:val="20"/>
        <w:szCs w:val="20"/>
        <w:vertAlign w:val="baseline"/>
      </w:rPr>
      <w:tblPr/>
      <w:tcPr>
        <w:tcBorders>
          <w:top w:val="single" w:sz="4" w:space="0" w:color="000000"/>
          <w:left w:val="single" w:sz="4" w:space="0" w:color="000000"/>
          <w:bottom w:val="single" w:sz="4" w:space="0" w:color="000000"/>
          <w:right w:val="single" w:sz="4" w:space="0" w:color="000000"/>
          <w:insideH w:val="single" w:sz="6" w:space="0" w:color="000000"/>
          <w:insideV w:val="single" w:sz="6" w:space="0" w:color="000000"/>
        </w:tcBorders>
        <w:shd w:val="clear" w:color="auto" w:fill="002B62"/>
      </w:tcPr>
    </w:tblStylePr>
  </w:style>
  <w:style w:type="table" w:customStyle="1" w:styleId="a0">
    <w:basedOn w:val="TableNormal"/>
    <w:pPr>
      <w:spacing w:before="60" w:after="60" w:line="260" w:lineRule="auto"/>
    </w:pPr>
    <w:rPr>
      <w:color w:val="000000"/>
    </w:rPr>
    <w:tblPr>
      <w:tblStyleRowBandSize w:val="1"/>
      <w:tblStyleColBandSize w:val="1"/>
      <w:tblCellMar>
        <w:left w:w="115" w:type="dxa"/>
        <w:right w:w="115" w:type="dxa"/>
      </w:tblCellMar>
    </w:tblPr>
    <w:tcPr>
      <w:shd w:val="clear" w:color="auto" w:fill="auto"/>
    </w:tcPr>
    <w:tblStylePr w:type="firstRow">
      <w:pPr>
        <w:spacing w:before="0" w:after="0"/>
      </w:pPr>
      <w:rPr>
        <w:rFonts w:ascii="Verdana" w:eastAsia="Verdana" w:hAnsi="Verdana" w:cs="Verdana"/>
        <w:b w:val="0"/>
        <w:i w:val="0"/>
        <w:smallCaps w:val="0"/>
        <w:strike w:val="0"/>
        <w:color w:val="FFFFFF"/>
        <w:sz w:val="20"/>
        <w:szCs w:val="20"/>
        <w:vertAlign w:val="baseline"/>
      </w:rPr>
      <w:tblPr/>
      <w:tcPr>
        <w:tcBorders>
          <w:top w:val="single" w:sz="4" w:space="0" w:color="000000"/>
          <w:left w:val="single" w:sz="4" w:space="0" w:color="000000"/>
          <w:bottom w:val="single" w:sz="4" w:space="0" w:color="000000"/>
          <w:right w:val="single" w:sz="4" w:space="0" w:color="000000"/>
          <w:insideH w:val="single" w:sz="6" w:space="0" w:color="000000"/>
          <w:insideV w:val="single" w:sz="6" w:space="0" w:color="000000"/>
        </w:tcBorders>
        <w:shd w:val="clear" w:color="auto" w:fill="002B62"/>
      </w:tcPr>
    </w:tblStylePr>
  </w:style>
  <w:style w:type="table" w:customStyle="1" w:styleId="a1">
    <w:basedOn w:val="TableNormal"/>
    <w:pPr>
      <w:spacing w:before="60" w:after="60" w:line="260" w:lineRule="auto"/>
    </w:pPr>
    <w:rPr>
      <w:color w:val="000000"/>
    </w:rPr>
    <w:tblPr>
      <w:tblStyleRowBandSize w:val="1"/>
      <w:tblStyleColBandSize w:val="1"/>
      <w:tblCellMar>
        <w:left w:w="115" w:type="dxa"/>
        <w:right w:w="115" w:type="dxa"/>
      </w:tblCellMar>
    </w:tblPr>
    <w:tcPr>
      <w:shd w:val="clear" w:color="auto" w:fill="auto"/>
    </w:tcPr>
    <w:tblStylePr w:type="firstRow">
      <w:pPr>
        <w:spacing w:before="0" w:after="0"/>
      </w:pPr>
      <w:rPr>
        <w:rFonts w:ascii="Verdana" w:eastAsia="Verdana" w:hAnsi="Verdana" w:cs="Verdana"/>
        <w:b w:val="0"/>
        <w:i w:val="0"/>
        <w:smallCaps w:val="0"/>
        <w:strike w:val="0"/>
        <w:color w:val="FFFFFF"/>
        <w:sz w:val="20"/>
        <w:szCs w:val="20"/>
        <w:vertAlign w:val="baseline"/>
      </w:rPr>
      <w:tblPr/>
      <w:tcPr>
        <w:tcBorders>
          <w:top w:val="single" w:sz="4" w:space="0" w:color="000000"/>
          <w:left w:val="single" w:sz="4" w:space="0" w:color="000000"/>
          <w:bottom w:val="single" w:sz="4" w:space="0" w:color="000000"/>
          <w:right w:val="single" w:sz="4" w:space="0" w:color="000000"/>
          <w:insideH w:val="single" w:sz="6" w:space="0" w:color="000000"/>
          <w:insideV w:val="single" w:sz="6" w:space="0" w:color="000000"/>
        </w:tcBorders>
        <w:shd w:val="clear" w:color="auto" w:fill="002B62"/>
      </w:tcPr>
    </w:tblStylePr>
  </w:style>
  <w:style w:type="table" w:customStyle="1" w:styleId="a2">
    <w:basedOn w:val="TableNormal"/>
    <w:pPr>
      <w:spacing w:before="60" w:after="60" w:line="260" w:lineRule="auto"/>
    </w:pPr>
    <w:rPr>
      <w:color w:val="000000"/>
    </w:rPr>
    <w:tblPr>
      <w:tblStyleRowBandSize w:val="1"/>
      <w:tblStyleColBandSize w:val="1"/>
      <w:tblCellMar>
        <w:left w:w="115" w:type="dxa"/>
        <w:right w:w="115" w:type="dxa"/>
      </w:tblCellMar>
    </w:tblPr>
    <w:tcPr>
      <w:shd w:val="clear" w:color="auto" w:fill="auto"/>
    </w:tcPr>
    <w:tblStylePr w:type="firstRow">
      <w:pPr>
        <w:spacing w:before="0" w:after="0"/>
      </w:pPr>
      <w:rPr>
        <w:rFonts w:ascii="Verdana" w:eastAsia="Verdana" w:hAnsi="Verdana" w:cs="Verdana"/>
        <w:b w:val="0"/>
        <w:i w:val="0"/>
        <w:smallCaps w:val="0"/>
        <w:strike w:val="0"/>
        <w:color w:val="FFFFFF"/>
        <w:sz w:val="20"/>
        <w:szCs w:val="20"/>
        <w:vertAlign w:val="baseline"/>
      </w:rPr>
      <w:tblPr/>
      <w:tcPr>
        <w:tcBorders>
          <w:top w:val="single" w:sz="4" w:space="0" w:color="000000"/>
          <w:left w:val="single" w:sz="4" w:space="0" w:color="000000"/>
          <w:bottom w:val="single" w:sz="4" w:space="0" w:color="000000"/>
          <w:right w:val="single" w:sz="4" w:space="0" w:color="000000"/>
          <w:insideH w:val="single" w:sz="6" w:space="0" w:color="000000"/>
          <w:insideV w:val="single" w:sz="6" w:space="0" w:color="000000"/>
        </w:tcBorders>
        <w:shd w:val="clear" w:color="auto" w:fill="002B62"/>
      </w:tcPr>
    </w:tblStylePr>
  </w:style>
  <w:style w:type="table" w:customStyle="1" w:styleId="a3">
    <w:basedOn w:val="TableNormal"/>
    <w:pPr>
      <w:spacing w:before="60" w:after="60" w:line="260" w:lineRule="auto"/>
    </w:pPr>
    <w:rPr>
      <w:color w:val="000000"/>
    </w:rPr>
    <w:tblPr>
      <w:tblStyleRowBandSize w:val="1"/>
      <w:tblStyleColBandSize w:val="1"/>
      <w:tblCellMar>
        <w:left w:w="115" w:type="dxa"/>
        <w:right w:w="115" w:type="dxa"/>
      </w:tblCellMar>
    </w:tblPr>
    <w:tcPr>
      <w:shd w:val="clear" w:color="auto" w:fill="auto"/>
    </w:tcPr>
  </w:style>
  <w:style w:type="table" w:customStyle="1" w:styleId="a4">
    <w:basedOn w:val="TableNormal"/>
    <w:pPr>
      <w:spacing w:before="60" w:after="60" w:line="260" w:lineRule="auto"/>
    </w:pPr>
    <w:rPr>
      <w:color w:val="000000"/>
    </w:rPr>
    <w:tblPr>
      <w:tblStyleRowBandSize w:val="1"/>
      <w:tblStyleColBandSize w:val="1"/>
      <w:tblCellMar>
        <w:left w:w="115" w:type="dxa"/>
        <w:right w:w="115" w:type="dxa"/>
      </w:tblCellMar>
    </w:tblPr>
    <w:tcPr>
      <w:shd w:val="clear" w:color="auto" w:fill="auto"/>
    </w:tcPr>
    <w:tblStylePr w:type="firstRow">
      <w:pPr>
        <w:spacing w:before="0" w:after="0"/>
      </w:pPr>
      <w:rPr>
        <w:rFonts w:ascii="Verdana" w:eastAsia="Verdana" w:hAnsi="Verdana" w:cs="Verdana"/>
        <w:b w:val="0"/>
        <w:i w:val="0"/>
        <w:smallCaps w:val="0"/>
        <w:strike w:val="0"/>
        <w:color w:val="FFFFFF"/>
        <w:sz w:val="20"/>
        <w:szCs w:val="20"/>
        <w:vertAlign w:val="baseline"/>
      </w:rPr>
      <w:tblPr/>
      <w:tcPr>
        <w:tcBorders>
          <w:top w:val="single" w:sz="4" w:space="0" w:color="000000"/>
          <w:left w:val="single" w:sz="4" w:space="0" w:color="000000"/>
          <w:bottom w:val="single" w:sz="4" w:space="0" w:color="000000"/>
          <w:right w:val="single" w:sz="4" w:space="0" w:color="000000"/>
          <w:insideH w:val="single" w:sz="6" w:space="0" w:color="000000"/>
          <w:insideV w:val="single" w:sz="6" w:space="0" w:color="000000"/>
        </w:tcBorders>
        <w:shd w:val="clear" w:color="auto" w:fill="002B62"/>
      </w:tcPr>
    </w:tblStylePr>
  </w:style>
  <w:style w:type="table" w:customStyle="1" w:styleId="a5">
    <w:basedOn w:val="TableNormal"/>
    <w:pPr>
      <w:spacing w:before="60" w:after="60" w:line="260" w:lineRule="auto"/>
    </w:pPr>
    <w:rPr>
      <w:color w:val="000000"/>
    </w:rPr>
    <w:tblPr>
      <w:tblStyleRowBandSize w:val="1"/>
      <w:tblStyleColBandSize w:val="1"/>
      <w:tblCellMar>
        <w:left w:w="115" w:type="dxa"/>
        <w:right w:w="115" w:type="dxa"/>
      </w:tblCellMar>
    </w:tblPr>
    <w:tcPr>
      <w:shd w:val="clear" w:color="auto" w:fill="auto"/>
    </w:tcPr>
    <w:tblStylePr w:type="firstRow">
      <w:pPr>
        <w:spacing w:before="0" w:after="0"/>
      </w:pPr>
      <w:rPr>
        <w:rFonts w:ascii="Verdana" w:eastAsia="Verdana" w:hAnsi="Verdana" w:cs="Verdana"/>
        <w:b w:val="0"/>
        <w:i w:val="0"/>
        <w:smallCaps w:val="0"/>
        <w:strike w:val="0"/>
        <w:color w:val="FFFFFF"/>
        <w:sz w:val="20"/>
        <w:szCs w:val="20"/>
        <w:vertAlign w:val="baseline"/>
      </w:rPr>
      <w:tblPr/>
      <w:tcPr>
        <w:tcBorders>
          <w:top w:val="single" w:sz="4" w:space="0" w:color="000000"/>
          <w:left w:val="single" w:sz="4" w:space="0" w:color="000000"/>
          <w:bottom w:val="single" w:sz="4" w:space="0" w:color="000000"/>
          <w:right w:val="single" w:sz="4" w:space="0" w:color="000000"/>
          <w:insideH w:val="single" w:sz="6" w:space="0" w:color="000000"/>
          <w:insideV w:val="single" w:sz="6" w:space="0" w:color="000000"/>
        </w:tcBorders>
        <w:shd w:val="clear" w:color="auto" w:fill="002B62"/>
      </w:tcPr>
    </w:tblStylePr>
  </w:style>
  <w:style w:type="paragraph" w:styleId="Header">
    <w:name w:val="header"/>
    <w:basedOn w:val="Normal"/>
    <w:link w:val="HeaderChar"/>
    <w:uiPriority w:val="99"/>
    <w:unhideWhenUsed/>
    <w:rsid w:val="00337FA6"/>
    <w:pPr>
      <w:tabs>
        <w:tab w:val="center" w:pos="4513"/>
        <w:tab w:val="right" w:pos="9026"/>
      </w:tabs>
      <w:spacing w:before="0" w:after="0"/>
    </w:pPr>
  </w:style>
  <w:style w:type="character" w:customStyle="1" w:styleId="HeaderChar">
    <w:name w:val="Header Char"/>
    <w:basedOn w:val="DefaultParagraphFont"/>
    <w:link w:val="Header"/>
    <w:uiPriority w:val="99"/>
    <w:rsid w:val="00337FA6"/>
  </w:style>
  <w:style w:type="paragraph" w:styleId="Footer">
    <w:name w:val="footer"/>
    <w:basedOn w:val="Normal"/>
    <w:link w:val="FooterChar"/>
    <w:uiPriority w:val="99"/>
    <w:unhideWhenUsed/>
    <w:rsid w:val="00337FA6"/>
    <w:pPr>
      <w:tabs>
        <w:tab w:val="center" w:pos="4513"/>
        <w:tab w:val="right" w:pos="9026"/>
      </w:tabs>
      <w:spacing w:before="0" w:after="0"/>
    </w:pPr>
  </w:style>
  <w:style w:type="character" w:customStyle="1" w:styleId="FooterChar">
    <w:name w:val="Footer Char"/>
    <w:basedOn w:val="DefaultParagraphFont"/>
    <w:link w:val="Footer"/>
    <w:uiPriority w:val="99"/>
    <w:rsid w:val="00337FA6"/>
  </w:style>
  <w:style w:type="paragraph" w:customStyle="1" w:styleId="NECBullet-01">
    <w:name w:val="NEC: Bullet-01"/>
    <w:basedOn w:val="Normal"/>
    <w:next w:val="Normal"/>
    <w:link w:val="NECBullet-01Char"/>
    <w:uiPriority w:val="1"/>
    <w:qFormat/>
    <w:rsid w:val="001055C7"/>
    <w:pPr>
      <w:numPr>
        <w:numId w:val="17"/>
      </w:numPr>
      <w:spacing w:line="260" w:lineRule="exact"/>
    </w:pPr>
    <w:rPr>
      <w:rFonts w:eastAsiaTheme="minorEastAsia" w:cstheme="minorBidi"/>
      <w:color w:val="000000" w:themeColor="text1"/>
      <w:szCs w:val="24"/>
      <w:lang w:eastAsia="en-US"/>
    </w:rPr>
  </w:style>
  <w:style w:type="paragraph" w:customStyle="1" w:styleId="NECBullet-02">
    <w:name w:val="NEC: Bullet-02"/>
    <w:basedOn w:val="NECBullet-01"/>
    <w:next w:val="Normal"/>
    <w:link w:val="NECBullet-02Char"/>
    <w:uiPriority w:val="1"/>
    <w:qFormat/>
    <w:rsid w:val="001055C7"/>
    <w:pPr>
      <w:numPr>
        <w:numId w:val="18"/>
      </w:numPr>
    </w:pPr>
  </w:style>
  <w:style w:type="character" w:customStyle="1" w:styleId="NECBullet-01Char">
    <w:name w:val="NEC: Bullet-01 Char"/>
    <w:basedOn w:val="DefaultParagraphFont"/>
    <w:link w:val="NECBullet-01"/>
    <w:uiPriority w:val="1"/>
    <w:rsid w:val="001055C7"/>
    <w:rPr>
      <w:rFonts w:eastAsiaTheme="minorEastAsia" w:cstheme="minorBidi"/>
      <w:color w:val="000000" w:themeColor="text1"/>
      <w:szCs w:val="24"/>
      <w:lang w:eastAsia="en-US"/>
    </w:rPr>
  </w:style>
  <w:style w:type="character" w:customStyle="1" w:styleId="NECBullet-02Char">
    <w:name w:val="NEC: Bullet-02 Char"/>
    <w:basedOn w:val="DefaultParagraphFont"/>
    <w:link w:val="NECBullet-02"/>
    <w:uiPriority w:val="1"/>
    <w:rsid w:val="001055C7"/>
    <w:rPr>
      <w:rFonts w:eastAsiaTheme="minorEastAsia" w:cstheme="minorBidi"/>
      <w:color w:val="000000" w:themeColor="text1"/>
      <w:szCs w:val="24"/>
      <w:lang w:eastAsia="en-US"/>
    </w:rPr>
  </w:style>
  <w:style w:type="paragraph" w:customStyle="1" w:styleId="NECBullet-03">
    <w:name w:val="NEC: Bullet-03"/>
    <w:basedOn w:val="NECBullet-01"/>
    <w:link w:val="NECBullet-03Char"/>
    <w:uiPriority w:val="1"/>
    <w:qFormat/>
    <w:rsid w:val="001055C7"/>
    <w:pPr>
      <w:numPr>
        <w:numId w:val="19"/>
      </w:numPr>
      <w:ind w:left="1080"/>
    </w:pPr>
  </w:style>
  <w:style w:type="character" w:customStyle="1" w:styleId="NECBullet-03Char">
    <w:name w:val="NEC: Bullet-03 Char"/>
    <w:basedOn w:val="NECBullet-01Char"/>
    <w:link w:val="NECBullet-03"/>
    <w:uiPriority w:val="1"/>
    <w:rsid w:val="001055C7"/>
    <w:rPr>
      <w:rFonts w:eastAsiaTheme="minorEastAsia" w:cstheme="minorBidi"/>
      <w:color w:val="000000" w:themeColor="text1"/>
      <w:szCs w:val="24"/>
      <w:lang w:eastAsia="en-US"/>
    </w:rPr>
  </w:style>
  <w:style w:type="character" w:styleId="Hyperlink">
    <w:name w:val="Hyperlink"/>
    <w:basedOn w:val="DefaultParagraphFont"/>
    <w:uiPriority w:val="99"/>
    <w:unhideWhenUsed/>
    <w:rsid w:val="006F5CB2"/>
    <w:rPr>
      <w:color w:val="0000FF" w:themeColor="hyperlink"/>
      <w:u w:val="single"/>
    </w:rPr>
  </w:style>
  <w:style w:type="character" w:styleId="UnresolvedMention">
    <w:name w:val="Unresolved Mention"/>
    <w:basedOn w:val="DefaultParagraphFont"/>
    <w:uiPriority w:val="99"/>
    <w:semiHidden/>
    <w:unhideWhenUsed/>
    <w:rsid w:val="006F5CB2"/>
    <w:rPr>
      <w:color w:val="605E5C"/>
      <w:shd w:val="clear" w:color="auto" w:fill="E1DFDD"/>
    </w:rPr>
  </w:style>
  <w:style w:type="paragraph" w:styleId="ListParagraph">
    <w:name w:val="List Paragraph"/>
    <w:basedOn w:val="Normal"/>
    <w:uiPriority w:val="34"/>
    <w:qFormat/>
    <w:rsid w:val="001A5B22"/>
    <w:pPr>
      <w:ind w:left="720"/>
      <w:contextualSpacing/>
    </w:pPr>
  </w:style>
  <w:style w:type="paragraph" w:styleId="TOC1">
    <w:name w:val="toc 1"/>
    <w:basedOn w:val="Normal"/>
    <w:next w:val="Normal"/>
    <w:autoRedefine/>
    <w:uiPriority w:val="39"/>
    <w:unhideWhenUsed/>
    <w:rsid w:val="00553440"/>
    <w:pPr>
      <w:spacing w:after="100"/>
    </w:pPr>
  </w:style>
  <w:style w:type="paragraph" w:styleId="TOC2">
    <w:name w:val="toc 2"/>
    <w:basedOn w:val="Normal"/>
    <w:next w:val="Normal"/>
    <w:autoRedefine/>
    <w:uiPriority w:val="39"/>
    <w:unhideWhenUsed/>
    <w:rsid w:val="00553440"/>
    <w:pPr>
      <w:spacing w:after="100"/>
      <w:ind w:left="200"/>
    </w:pPr>
  </w:style>
  <w:style w:type="paragraph" w:styleId="TOC3">
    <w:name w:val="toc 3"/>
    <w:basedOn w:val="Normal"/>
    <w:next w:val="Normal"/>
    <w:autoRedefine/>
    <w:uiPriority w:val="39"/>
    <w:unhideWhenUsed/>
    <w:rsid w:val="00553440"/>
    <w:pPr>
      <w:spacing w:after="100"/>
      <w:ind w:left="400"/>
    </w:pPr>
  </w:style>
  <w:style w:type="paragraph" w:styleId="TOC4">
    <w:name w:val="toc 4"/>
    <w:basedOn w:val="Normal"/>
    <w:next w:val="Normal"/>
    <w:autoRedefine/>
    <w:uiPriority w:val="39"/>
    <w:unhideWhenUsed/>
    <w:rsid w:val="00553440"/>
    <w:pPr>
      <w:spacing w:after="100"/>
      <w:ind w:left="600"/>
    </w:pPr>
  </w:style>
  <w:style w:type="paragraph" w:styleId="TOC5">
    <w:name w:val="toc 5"/>
    <w:basedOn w:val="Normal"/>
    <w:next w:val="Normal"/>
    <w:autoRedefine/>
    <w:uiPriority w:val="39"/>
    <w:unhideWhenUsed/>
    <w:rsid w:val="00553440"/>
    <w:pPr>
      <w:spacing w:after="100"/>
      <w:ind w:left="800"/>
    </w:pPr>
  </w:style>
  <w:style w:type="table" w:styleId="TableGrid">
    <w:name w:val="Table Grid"/>
    <w:basedOn w:val="TableNormal"/>
    <w:uiPriority w:val="39"/>
    <w:rsid w:val="00DB4AC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12B37"/>
    <w:rPr>
      <w:sz w:val="16"/>
      <w:szCs w:val="16"/>
    </w:rPr>
  </w:style>
  <w:style w:type="paragraph" w:styleId="CommentText">
    <w:name w:val="annotation text"/>
    <w:basedOn w:val="Normal"/>
    <w:link w:val="CommentTextChar"/>
    <w:uiPriority w:val="99"/>
    <w:unhideWhenUsed/>
    <w:rsid w:val="00412B37"/>
  </w:style>
  <w:style w:type="character" w:customStyle="1" w:styleId="CommentTextChar">
    <w:name w:val="Comment Text Char"/>
    <w:basedOn w:val="DefaultParagraphFont"/>
    <w:link w:val="CommentText"/>
    <w:uiPriority w:val="99"/>
    <w:rsid w:val="00412B37"/>
  </w:style>
  <w:style w:type="paragraph" w:styleId="CommentSubject">
    <w:name w:val="annotation subject"/>
    <w:basedOn w:val="CommentText"/>
    <w:next w:val="CommentText"/>
    <w:link w:val="CommentSubjectChar"/>
    <w:uiPriority w:val="99"/>
    <w:semiHidden/>
    <w:unhideWhenUsed/>
    <w:rsid w:val="00412B37"/>
    <w:rPr>
      <w:b/>
      <w:bCs/>
    </w:rPr>
  </w:style>
  <w:style w:type="character" w:customStyle="1" w:styleId="CommentSubjectChar">
    <w:name w:val="Comment Subject Char"/>
    <w:basedOn w:val="CommentTextChar"/>
    <w:link w:val="CommentSubject"/>
    <w:uiPriority w:val="99"/>
    <w:semiHidden/>
    <w:rsid w:val="00412B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package" Target="embeddings/Microsoft_Visio_Drawing.vsdx"/><Relationship Id="rId39" Type="http://schemas.openxmlformats.org/officeDocument/2006/relationships/hyperlink" Target="https://learn.microsoft.com/en-us/azure/azure-maps/about-azure-maps" TargetMode="External"/><Relationship Id="rId21" Type="http://schemas.openxmlformats.org/officeDocument/2006/relationships/footer" Target="footer5.xml"/><Relationship Id="rId34" Type="http://schemas.openxmlformats.org/officeDocument/2006/relationships/hyperlink" Target="https://learn.microsoft.com/en-us/power-apps/developer/data-platform/impersonate-a-user" TargetMode="External"/><Relationship Id="rId42" Type="http://schemas.openxmlformats.org/officeDocument/2006/relationships/hyperlink" Target="https://learn.microsoft.com/en-gb/power-apps/maker/canvas-apps/geospatial-map-draw-shapes" TargetMode="External"/><Relationship Id="rId47" Type="http://schemas.openxmlformats.org/officeDocument/2006/relationships/footer" Target="footer8.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6.emf"/><Relationship Id="rId11" Type="http://schemas.openxmlformats.org/officeDocument/2006/relationships/image" Target="media/image1.png"/><Relationship Id="rId24" Type="http://schemas.openxmlformats.org/officeDocument/2006/relationships/hyperlink" Target="https://necsws-my.sharepoint.com/:w:/r/personal/bruce_clark_necsws_com/_layouts/15/Doc.aspx?sourcedoc=%7B319F56DD-6EDB-496C-9DAB-510FC07C41B2%7D&amp;file=Community%20Insights%20Business%20Requirements%20v1.2.docx&amp;wdOrigin=OFFICECOM-WEB.SEARCH.SEARCH&amp;action=default&amp;mobileredirect=true" TargetMode="External"/><Relationship Id="rId32" Type="http://schemas.openxmlformats.org/officeDocument/2006/relationships/package" Target="embeddings/Microsoft_Visio_Drawing3.vsdx"/><Relationship Id="rId37" Type="http://schemas.openxmlformats.org/officeDocument/2006/relationships/hyperlink" Target="https://learn.microsoft.com/en-us/bingmaps/rest-services/imagery/get-a-static-map" TargetMode="External"/><Relationship Id="rId40" Type="http://schemas.openxmlformats.org/officeDocument/2006/relationships/hyperlink" Target="https://learn.microsoft.com/en-us/power-platform/power-fx/reference/signals" TargetMode="External"/><Relationship Id="rId45" Type="http://schemas.openxmlformats.org/officeDocument/2006/relationships/header" Target="header8.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package" Target="embeddings/Microsoft_Visio_Drawing1.vsdx"/><Relationship Id="rId36" Type="http://schemas.openxmlformats.org/officeDocument/2006/relationships/hyperlink" Target="https://powerapps.microsoft.com/en-us/blog/canvas-built-in-offline-is-now-just-one-click-away/" TargetMode="External"/><Relationship Id="rId49" Type="http://schemas.openxmlformats.org/officeDocument/2006/relationships/footer" Target="footer9.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7.emf"/><Relationship Id="rId44"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5.emf"/><Relationship Id="rId30" Type="http://schemas.openxmlformats.org/officeDocument/2006/relationships/package" Target="embeddings/Microsoft_Visio_Drawing2.vsdx"/><Relationship Id="rId35" Type="http://schemas.openxmlformats.org/officeDocument/2006/relationships/hyperlink" Target="https://learn.microsoft.com/en-us/azure/azure-maps/how-to-use-image-templates-web-sdk" TargetMode="External"/><Relationship Id="rId43" Type="http://schemas.openxmlformats.org/officeDocument/2006/relationships/image" Target="media/image8.png"/><Relationship Id="rId48" Type="http://schemas.openxmlformats.org/officeDocument/2006/relationships/header" Target="header9.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emf"/><Relationship Id="rId33" Type="http://schemas.openxmlformats.org/officeDocument/2006/relationships/hyperlink" Target="https://www.matthewdevaney.com/power-apps-coding-standards-for-canvas-apps/" TargetMode="External"/><Relationship Id="rId38" Type="http://schemas.openxmlformats.org/officeDocument/2006/relationships/hyperlink" Target="https://learn.microsoft.com/en-us/rest/api/maps" TargetMode="External"/><Relationship Id="rId46" Type="http://schemas.openxmlformats.org/officeDocument/2006/relationships/footer" Target="footer7.xml"/><Relationship Id="rId20" Type="http://schemas.openxmlformats.org/officeDocument/2006/relationships/footer" Target="footer4.xml"/><Relationship Id="rId41" Type="http://schemas.openxmlformats.org/officeDocument/2006/relationships/hyperlink" Target="https://stackoverflow.com/questions/639695/how-to-convert-latitude-or-longitude-to-meters"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https://necsws.sharepoint.com/sites/brand/Documents/028%20-%20Corporate%20Template%20Report%20Orange%20v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f0d69f17-0557-4cfc-b239-7b53553dacfe">
      <UserInfo>
        <DisplayName>Bruce Clark</DisplayName>
        <AccountId>20</AccountId>
        <AccountType/>
      </UserInfo>
      <UserInfo>
        <DisplayName>Ewan MacLarty</DisplayName>
        <AccountId>18</AccountId>
        <AccountType/>
      </UserInfo>
      <UserInfo>
        <DisplayName>Mark Greaves</DisplayName>
        <AccountId>13</AccountId>
        <AccountType/>
      </UserInfo>
      <UserInfo>
        <DisplayName>Adam Middleton</DisplayName>
        <AccountId>14</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84B685A3BE1DC4682D823E0960C2F19" ma:contentTypeVersion="5" ma:contentTypeDescription="Create a new document." ma:contentTypeScope="" ma:versionID="021f680127b258711a7315843a4db9e9">
  <xsd:schema xmlns:xsd="http://www.w3.org/2001/XMLSchema" xmlns:xs="http://www.w3.org/2001/XMLSchema" xmlns:p="http://schemas.microsoft.com/office/2006/metadata/properties" xmlns:ns2="5249683d-9b60-4588-a738-5f1fb9ef95a6" xmlns:ns3="f0d69f17-0557-4cfc-b239-7b53553dacfe" targetNamespace="http://schemas.microsoft.com/office/2006/metadata/properties" ma:root="true" ma:fieldsID="fa63e74a4d89567573ecf9cff2c212e3" ns2:_="" ns3:_="">
    <xsd:import namespace="5249683d-9b60-4588-a738-5f1fb9ef95a6"/>
    <xsd:import namespace="f0d69f17-0557-4cfc-b239-7b53553dacf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49683d-9b60-4588-a738-5f1fb9ef95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d69f17-0557-4cfc-b239-7b53553dacf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56D770E-F2C5-4131-B44E-C989F90EB927}">
  <ds:schemaRefs>
    <ds:schemaRef ds:uri="http://schemas.openxmlformats.org/officeDocument/2006/bibliography"/>
  </ds:schemaRefs>
</ds:datastoreItem>
</file>

<file path=customXml/itemProps2.xml><?xml version="1.0" encoding="utf-8"?>
<ds:datastoreItem xmlns:ds="http://schemas.openxmlformats.org/officeDocument/2006/customXml" ds:itemID="{9736FDDE-807A-4DAB-8E60-0196406FA818}">
  <ds:schemaRefs>
    <ds:schemaRef ds:uri="http://schemas.microsoft.com/office/2006/metadata/properties"/>
    <ds:schemaRef ds:uri="http://schemas.microsoft.com/office/infopath/2007/PartnerControls"/>
    <ds:schemaRef ds:uri="f0d69f17-0557-4cfc-b239-7b53553dacfe"/>
  </ds:schemaRefs>
</ds:datastoreItem>
</file>

<file path=customXml/itemProps3.xml><?xml version="1.0" encoding="utf-8"?>
<ds:datastoreItem xmlns:ds="http://schemas.openxmlformats.org/officeDocument/2006/customXml" ds:itemID="{11047CBD-83F8-4514-9B52-CA86BAC54B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49683d-9b60-4588-a738-5f1fb9ef95a6"/>
    <ds:schemaRef ds:uri="f0d69f17-0557-4cfc-b239-7b53553da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B90D70-D0D9-4CDE-B2CB-78E3BF1785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028%20-%20Corporate%20Template%20Report%20Orange%20v3.dotx</Template>
  <TotalTime>881</TotalTime>
  <Pages>43</Pages>
  <Words>8436</Words>
  <Characters>48090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NEC Software Solutions</Company>
  <LinksUpToDate>false</LinksUpToDate>
  <CharactersWithSpaces>56414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Middleton</dc:creator>
  <cp:keywords/>
  <cp:lastModifiedBy>Ravi Racharla</cp:lastModifiedBy>
  <cp:revision>31</cp:revision>
  <dcterms:created xsi:type="dcterms:W3CDTF">2023-12-12T13:36:00Z</dcterms:created>
  <dcterms:modified xsi:type="dcterms:W3CDTF">2024-01-16T11:55:00Z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9,a,b,c,d,e,f,10,11</vt:lpwstr>
  </property>
  <property fmtid="{D5CDD505-2E9C-101B-9397-08002B2CF9AE}" pid="3" name="ClassificationContentMarkingHeaderFontProps">
    <vt:lpwstr>#000000,8,Calibri</vt:lpwstr>
  </property>
  <property fmtid="{D5CDD505-2E9C-101B-9397-08002B2CF9AE}" pid="4" name="ClassificationContentMarkingHeaderText">
    <vt:lpwstr>RESTRICTED</vt:lpwstr>
  </property>
  <property fmtid="{D5CDD505-2E9C-101B-9397-08002B2CF9AE}" pid="5" name="ClassificationContentMarkingFooterShapeIds">
    <vt:lpwstr>12,13,14,15,16,17,18,19,1a</vt:lpwstr>
  </property>
  <property fmtid="{D5CDD505-2E9C-101B-9397-08002B2CF9AE}" pid="6" name="ClassificationContentMarkingFooterFontProps">
    <vt:lpwstr>#000000,8,Calibri</vt:lpwstr>
  </property>
  <property fmtid="{D5CDD505-2E9C-101B-9397-08002B2CF9AE}" pid="7" name="ClassificationContentMarkingFooterText">
    <vt:lpwstr>RESTRICTED</vt:lpwstr>
  </property>
  <property fmtid="{D5CDD505-2E9C-101B-9397-08002B2CF9AE}" pid="8" name="MSIP_Label_f5a00e2c-4c1b-4dbc-89c0-680e331cc0b7_Enabled">
    <vt:lpwstr>true</vt:lpwstr>
  </property>
  <property fmtid="{D5CDD505-2E9C-101B-9397-08002B2CF9AE}" pid="9" name="MSIP_Label_f5a00e2c-4c1b-4dbc-89c0-680e331cc0b7_SetDate">
    <vt:lpwstr>2023-09-08T14:34:05Z</vt:lpwstr>
  </property>
  <property fmtid="{D5CDD505-2E9C-101B-9397-08002B2CF9AE}" pid="10" name="MSIP_Label_f5a00e2c-4c1b-4dbc-89c0-680e331cc0b7_Method">
    <vt:lpwstr>Privileged</vt:lpwstr>
  </property>
  <property fmtid="{D5CDD505-2E9C-101B-9397-08002B2CF9AE}" pid="11" name="MSIP_Label_f5a00e2c-4c1b-4dbc-89c0-680e331cc0b7_Name">
    <vt:lpwstr>RESTRICTED</vt:lpwstr>
  </property>
  <property fmtid="{D5CDD505-2E9C-101B-9397-08002B2CF9AE}" pid="12" name="MSIP_Label_f5a00e2c-4c1b-4dbc-89c0-680e331cc0b7_SiteId">
    <vt:lpwstr>1d23ed27-6f11-4050-874b-7e04ca535809</vt:lpwstr>
  </property>
  <property fmtid="{D5CDD505-2E9C-101B-9397-08002B2CF9AE}" pid="13" name="MSIP_Label_f5a00e2c-4c1b-4dbc-89c0-680e331cc0b7_ActionId">
    <vt:lpwstr>3b6ef4d1-8c30-407c-9564-aa1b2967c1e7</vt:lpwstr>
  </property>
  <property fmtid="{D5CDD505-2E9C-101B-9397-08002B2CF9AE}" pid="14" name="MSIP_Label_f5a00e2c-4c1b-4dbc-89c0-680e331cc0b7_ContentBits">
    <vt:lpwstr>3</vt:lpwstr>
  </property>
  <property fmtid="{D5CDD505-2E9C-101B-9397-08002B2CF9AE}" pid="15" name="ContentTypeId">
    <vt:lpwstr>0x010100984B685A3BE1DC4682D823E0960C2F19</vt:lpwstr>
  </property>
</Properties>
</file>